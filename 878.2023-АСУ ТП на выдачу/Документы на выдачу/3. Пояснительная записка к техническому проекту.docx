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2A27E" w14:textId="2C40052A" w:rsidR="00AC65F0" w:rsidRDefault="00AC65F0" w:rsidP="00801734">
      <w:pPr>
        <w:pStyle w:val="34ffffc"/>
      </w:pPr>
      <w:r>
        <w:fldChar w:fldCharType="begin"/>
      </w:r>
      <w:r>
        <w:instrText xml:space="preserve"> DOCPROPERTY  Company  \* MERGEFORMAT </w:instrText>
      </w:r>
      <w:r>
        <w:fldChar w:fldCharType="separate"/>
      </w:r>
      <w:r w:rsidR="005031DD">
        <w:t>ООО НПП «ЭСН»</w:t>
      </w:r>
      <w:r>
        <w:fldChar w:fldCharType="end"/>
      </w:r>
    </w:p>
    <w:p w14:paraId="2DF09936" w14:textId="77777777" w:rsidR="00AC65F0" w:rsidRPr="00C816E8" w:rsidRDefault="00AC65F0" w:rsidP="00801734">
      <w:pPr>
        <w:pStyle w:val="34f5"/>
      </w:pPr>
    </w:p>
    <w:tbl>
      <w:tblPr>
        <w:tblW w:w="10117" w:type="dxa"/>
        <w:tblLayout w:type="fixed"/>
        <w:tblLook w:val="0000" w:firstRow="0" w:lastRow="0" w:firstColumn="0" w:lastColumn="0" w:noHBand="0" w:noVBand="0"/>
      </w:tblPr>
      <w:tblGrid>
        <w:gridCol w:w="5554"/>
        <w:gridCol w:w="4563"/>
      </w:tblGrid>
      <w:tr w:rsidR="00AC65F0" w:rsidRPr="00C816E8" w14:paraId="374AC74F" w14:textId="77777777" w:rsidTr="00345A40">
        <w:trPr>
          <w:trHeight w:val="360"/>
        </w:trPr>
        <w:tc>
          <w:tcPr>
            <w:tcW w:w="5554" w:type="dxa"/>
            <w:vMerge w:val="restart"/>
          </w:tcPr>
          <w:p w14:paraId="7B78D966" w14:textId="447FD4BD" w:rsidR="00AC65F0" w:rsidRPr="00C816E8" w:rsidRDefault="00AC65F0" w:rsidP="00345A40">
            <w:pPr>
              <w:pStyle w:val="34ffff9"/>
            </w:pPr>
          </w:p>
        </w:tc>
        <w:tc>
          <w:tcPr>
            <w:tcW w:w="4563" w:type="dxa"/>
          </w:tcPr>
          <w:p w14:paraId="66391796" w14:textId="56C451B8" w:rsidR="00AC65F0" w:rsidRPr="00C816E8" w:rsidRDefault="00AC65F0" w:rsidP="00345A40">
            <w:pPr>
              <w:pStyle w:val="34ffff8"/>
            </w:pPr>
          </w:p>
        </w:tc>
      </w:tr>
      <w:tr w:rsidR="00AC65F0" w:rsidRPr="00C816E8" w14:paraId="62105125" w14:textId="77777777" w:rsidTr="00345A40">
        <w:trPr>
          <w:trHeight w:val="630"/>
        </w:trPr>
        <w:tc>
          <w:tcPr>
            <w:tcW w:w="5554" w:type="dxa"/>
            <w:vMerge/>
          </w:tcPr>
          <w:p w14:paraId="4ACCF82B" w14:textId="77777777" w:rsidR="00AC65F0" w:rsidRPr="00C816E8" w:rsidRDefault="00AC65F0" w:rsidP="00345A40"/>
        </w:tc>
        <w:tc>
          <w:tcPr>
            <w:tcW w:w="4563" w:type="dxa"/>
          </w:tcPr>
          <w:p w14:paraId="345954A0" w14:textId="771128C7" w:rsidR="00AC65F0" w:rsidRPr="00C816E8" w:rsidRDefault="00AC65F0" w:rsidP="00345A40">
            <w:pPr>
              <w:pStyle w:val="34ffff9"/>
            </w:pPr>
          </w:p>
        </w:tc>
      </w:tr>
      <w:tr w:rsidR="00AC65F0" w:rsidRPr="00C816E8" w14:paraId="0A43F1C6" w14:textId="77777777" w:rsidTr="00345A40">
        <w:trPr>
          <w:trHeight w:val="353"/>
        </w:trPr>
        <w:tc>
          <w:tcPr>
            <w:tcW w:w="5554" w:type="dxa"/>
            <w:vMerge/>
          </w:tcPr>
          <w:p w14:paraId="2705DC2C" w14:textId="77777777" w:rsidR="00AC65F0" w:rsidRPr="00C816E8" w:rsidRDefault="00AC65F0" w:rsidP="00345A40"/>
        </w:tc>
        <w:tc>
          <w:tcPr>
            <w:tcW w:w="4563" w:type="dxa"/>
          </w:tcPr>
          <w:p w14:paraId="6DAC68F8" w14:textId="68565D7E" w:rsidR="00AC65F0" w:rsidRPr="00C816E8" w:rsidRDefault="00AC65F0" w:rsidP="00B617AD">
            <w:pPr>
              <w:pStyle w:val="34ffff9"/>
            </w:pPr>
          </w:p>
        </w:tc>
      </w:tr>
    </w:tbl>
    <w:p w14:paraId="6B9F002F" w14:textId="77777777" w:rsidR="00AC65F0" w:rsidRPr="00C816E8" w:rsidRDefault="00AC65F0" w:rsidP="00801734">
      <w:pPr>
        <w:pStyle w:val="34f5"/>
      </w:pPr>
    </w:p>
    <w:p w14:paraId="4DD70150" w14:textId="77777777" w:rsidR="00AC65F0" w:rsidRDefault="00AC65F0" w:rsidP="00801734">
      <w:pPr>
        <w:pStyle w:val="34f5"/>
      </w:pPr>
    </w:p>
    <w:p w14:paraId="4C5A25D1" w14:textId="77777777" w:rsidR="00AC65F0" w:rsidRDefault="00AC65F0" w:rsidP="00801734">
      <w:pPr>
        <w:pStyle w:val="34f5"/>
      </w:pPr>
    </w:p>
    <w:p w14:paraId="39698EE7" w14:textId="77777777" w:rsidR="00AC65F0" w:rsidRPr="00C816E8" w:rsidRDefault="00AC65F0" w:rsidP="00801734">
      <w:pPr>
        <w:pStyle w:val="34f5"/>
      </w:pPr>
    </w:p>
    <w:p w14:paraId="219C14CD" w14:textId="77777777" w:rsidR="00AC65F0" w:rsidRPr="00C816E8" w:rsidRDefault="00AC65F0" w:rsidP="00801734">
      <w:pPr>
        <w:pStyle w:val="34f5"/>
      </w:pPr>
    </w:p>
    <w:p w14:paraId="7BD6D0FD" w14:textId="3967AC9C" w:rsidR="00AC65F0" w:rsidRPr="00C816E8" w:rsidRDefault="006A0894" w:rsidP="00801734">
      <w:pPr>
        <w:pStyle w:val="34ffb"/>
      </w:pPr>
      <w:fldSimple w:instr=" DOCPROPERTY  полное_название_системы  \* MERGEFORMAT ">
        <w:r>
          <w:t>Строительство водогрейной котельной 400 гкал/час на территории ивановской тэц-2</w:t>
        </w:r>
      </w:fldSimple>
    </w:p>
    <w:p w14:paraId="7B1C75EA" w14:textId="7AFEB9B3" w:rsidR="00AC65F0" w:rsidRPr="00C816E8" w:rsidRDefault="00AC65F0" w:rsidP="00801734">
      <w:pPr>
        <w:pStyle w:val="34ffc"/>
      </w:pPr>
      <w:r w:rsidRPr="00C816E8">
        <w:t>(</w:t>
      </w:r>
      <w:fldSimple w:instr=" DOCPROPERTY  краткое_название_системы  \* MERGEFORMAT ">
        <w:r w:rsidR="005031DD">
          <w:t>878.2023</w:t>
        </w:r>
      </w:fldSimple>
      <w:r w:rsidRPr="00C816E8">
        <w:t>)</w:t>
      </w:r>
    </w:p>
    <w:p w14:paraId="0DE48387" w14:textId="07C014BD" w:rsidR="00AC65F0" w:rsidRPr="00C816E8" w:rsidRDefault="005031DD" w:rsidP="00801734">
      <w:pPr>
        <w:pStyle w:val="34ffd"/>
      </w:pPr>
      <w:fldSimple w:instr=" DOCPROPERTY  Title  \* MERGEFORMAT ">
        <w:r>
          <w:t>Пояснительная записка</w:t>
        </w:r>
      </w:fldSimple>
    </w:p>
    <w:p w14:paraId="12968CB7" w14:textId="62793AFA" w:rsidR="00AC65F0" w:rsidRDefault="00AC65F0" w:rsidP="00801734">
      <w:pPr>
        <w:pStyle w:val="34ffa"/>
      </w:pPr>
      <w:r w:rsidRPr="00C816E8">
        <w:fldChar w:fldCharType="begin"/>
      </w:r>
      <w:r w:rsidRPr="00C816E8">
        <w:instrText xml:space="preserve"> DOCPROPERTY  </w:instrText>
      </w:r>
      <w:r w:rsidRPr="00C816E8">
        <w:rPr>
          <w:highlight w:val="lightGray"/>
        </w:rPr>
        <w:instrText>обозначение</w:instrText>
      </w:r>
      <w:r w:rsidRPr="00C816E8">
        <w:instrText xml:space="preserve">_документа  \* MERGEFORMAT </w:instrText>
      </w:r>
      <w:r w:rsidRPr="00C816E8">
        <w:fldChar w:fldCharType="separate"/>
      </w:r>
      <w:r w:rsidR="005031DD">
        <w:t>878.2023-АСУ ТП.П2</w:t>
      </w:r>
      <w:r w:rsidRPr="00C816E8">
        <w:fldChar w:fldCharType="end"/>
      </w:r>
    </w:p>
    <w:p w14:paraId="34A10493" w14:textId="77777777" w:rsidR="00AC65F0" w:rsidRPr="00BB3C4B" w:rsidRDefault="00AC65F0" w:rsidP="00801734">
      <w:pPr>
        <w:pStyle w:val="34f5"/>
      </w:pPr>
    </w:p>
    <w:p w14:paraId="203948CE" w14:textId="77777777" w:rsidR="00CB59AA" w:rsidRPr="00BB3C4B" w:rsidRDefault="00CB59AA" w:rsidP="00801734">
      <w:pPr>
        <w:pStyle w:val="34f5"/>
      </w:pPr>
    </w:p>
    <w:p w14:paraId="50AAD2AA" w14:textId="239CAC08" w:rsidR="00AC65F0" w:rsidRDefault="005031DD" w:rsidP="00801734">
      <w:pPr>
        <w:pStyle w:val="34f5"/>
      </w:pPr>
      <w:r>
        <w:t>Т</w:t>
      </w:r>
      <w:r w:rsidR="00346E76">
        <w:t>ом</w:t>
      </w:r>
      <w:r>
        <w:t xml:space="preserve"> 42</w:t>
      </w:r>
    </w:p>
    <w:p w14:paraId="446096B4" w14:textId="77777777" w:rsidR="00AC65F0" w:rsidRDefault="00AC65F0" w:rsidP="00801734">
      <w:pPr>
        <w:pStyle w:val="34f5"/>
      </w:pPr>
    </w:p>
    <w:p w14:paraId="48825427" w14:textId="77777777" w:rsidR="00AC65F0" w:rsidRDefault="00AC65F0" w:rsidP="00801734">
      <w:pPr>
        <w:pStyle w:val="34f5"/>
      </w:pPr>
    </w:p>
    <w:tbl>
      <w:tblPr>
        <w:tblW w:w="10117" w:type="dxa"/>
        <w:tblLayout w:type="fixed"/>
        <w:tblLook w:val="0000" w:firstRow="0" w:lastRow="0" w:firstColumn="0" w:lastColumn="0" w:noHBand="0" w:noVBand="0"/>
      </w:tblPr>
      <w:tblGrid>
        <w:gridCol w:w="4564"/>
        <w:gridCol w:w="990"/>
        <w:gridCol w:w="4563"/>
      </w:tblGrid>
      <w:tr w:rsidR="00AC65F0" w:rsidRPr="00C816E8" w14:paraId="10C82C43" w14:textId="77777777" w:rsidTr="00345A40">
        <w:trPr>
          <w:trHeight w:val="404"/>
        </w:trPr>
        <w:tc>
          <w:tcPr>
            <w:tcW w:w="4564" w:type="dxa"/>
            <w:vAlign w:val="center"/>
          </w:tcPr>
          <w:p w14:paraId="4AE33110" w14:textId="544D86B6" w:rsidR="00AC65F0" w:rsidRPr="00C816E8" w:rsidRDefault="00AC65F0" w:rsidP="00345A40">
            <w:pPr>
              <w:pStyle w:val="34ffff8"/>
            </w:pPr>
          </w:p>
        </w:tc>
        <w:tc>
          <w:tcPr>
            <w:tcW w:w="990" w:type="dxa"/>
            <w:vAlign w:val="center"/>
          </w:tcPr>
          <w:p w14:paraId="08DE04F0" w14:textId="77777777" w:rsidR="00AC65F0" w:rsidRPr="00C816E8" w:rsidRDefault="00AC65F0" w:rsidP="00345A40">
            <w:pPr>
              <w:pStyle w:val="34ffff9"/>
            </w:pPr>
          </w:p>
        </w:tc>
        <w:tc>
          <w:tcPr>
            <w:tcW w:w="4563" w:type="dxa"/>
            <w:vAlign w:val="center"/>
          </w:tcPr>
          <w:p w14:paraId="487021A9" w14:textId="77777777" w:rsidR="00AC65F0" w:rsidRPr="00C816E8" w:rsidRDefault="00AC65F0" w:rsidP="00345A40">
            <w:pPr>
              <w:pStyle w:val="34ffff9"/>
            </w:pPr>
          </w:p>
        </w:tc>
      </w:tr>
      <w:tr w:rsidR="00AC65F0" w:rsidRPr="00C816E8" w14:paraId="1533A4A6" w14:textId="77777777" w:rsidTr="00345A40">
        <w:trPr>
          <w:trHeight w:val="868"/>
        </w:trPr>
        <w:tc>
          <w:tcPr>
            <w:tcW w:w="4564" w:type="dxa"/>
          </w:tcPr>
          <w:p w14:paraId="6A56ADFA" w14:textId="53702A15" w:rsidR="00AC65F0" w:rsidRPr="00C816E8" w:rsidRDefault="00AC65F0" w:rsidP="00345A40">
            <w:pPr>
              <w:pStyle w:val="34ffff9"/>
            </w:pPr>
          </w:p>
        </w:tc>
        <w:tc>
          <w:tcPr>
            <w:tcW w:w="990" w:type="dxa"/>
          </w:tcPr>
          <w:p w14:paraId="1A5D2D09" w14:textId="77777777" w:rsidR="00AC65F0" w:rsidRPr="00C816E8" w:rsidRDefault="00AC65F0" w:rsidP="00345A40">
            <w:pPr>
              <w:pStyle w:val="34ffff9"/>
            </w:pPr>
          </w:p>
        </w:tc>
        <w:tc>
          <w:tcPr>
            <w:tcW w:w="4563" w:type="dxa"/>
          </w:tcPr>
          <w:p w14:paraId="03956440" w14:textId="3D35C916" w:rsidR="00AC65F0" w:rsidRPr="00C816E8" w:rsidRDefault="00AC65F0" w:rsidP="00345A40">
            <w:pPr>
              <w:pStyle w:val="34ffff9"/>
            </w:pPr>
          </w:p>
        </w:tc>
      </w:tr>
      <w:tr w:rsidR="00AC65F0" w:rsidRPr="00C816E8" w14:paraId="58DDF49C" w14:textId="77777777" w:rsidTr="00345A40">
        <w:trPr>
          <w:trHeight w:val="404"/>
        </w:trPr>
        <w:tc>
          <w:tcPr>
            <w:tcW w:w="4564" w:type="dxa"/>
          </w:tcPr>
          <w:p w14:paraId="2E0C2C47" w14:textId="77B04C34" w:rsidR="00AC65F0" w:rsidRPr="00C816E8" w:rsidRDefault="00AC65F0" w:rsidP="00345A40">
            <w:pPr>
              <w:pStyle w:val="34ffff9"/>
            </w:pPr>
          </w:p>
        </w:tc>
        <w:tc>
          <w:tcPr>
            <w:tcW w:w="990" w:type="dxa"/>
          </w:tcPr>
          <w:p w14:paraId="240B6541" w14:textId="77777777" w:rsidR="00AC65F0" w:rsidRPr="00C816E8" w:rsidRDefault="00AC65F0" w:rsidP="00345A40">
            <w:pPr>
              <w:pStyle w:val="34ffff9"/>
            </w:pPr>
          </w:p>
        </w:tc>
        <w:tc>
          <w:tcPr>
            <w:tcW w:w="4563" w:type="dxa"/>
          </w:tcPr>
          <w:p w14:paraId="5AB124CF" w14:textId="110B4059" w:rsidR="00AC65F0" w:rsidRPr="00C816E8" w:rsidRDefault="00AC65F0" w:rsidP="00B617AD">
            <w:pPr>
              <w:pStyle w:val="34ffff9"/>
            </w:pPr>
          </w:p>
        </w:tc>
      </w:tr>
      <w:tr w:rsidR="00AC65F0" w:rsidRPr="00C816E8" w14:paraId="5BC26A9C" w14:textId="77777777" w:rsidTr="00345A40">
        <w:trPr>
          <w:trHeight w:val="404"/>
        </w:trPr>
        <w:tc>
          <w:tcPr>
            <w:tcW w:w="4564" w:type="dxa"/>
            <w:vAlign w:val="center"/>
          </w:tcPr>
          <w:p w14:paraId="55FDF596" w14:textId="77777777" w:rsidR="00AC65F0" w:rsidRPr="00C816E8" w:rsidRDefault="00AC65F0" w:rsidP="00345A40">
            <w:pPr>
              <w:pStyle w:val="34ffff8"/>
            </w:pPr>
          </w:p>
        </w:tc>
        <w:tc>
          <w:tcPr>
            <w:tcW w:w="990" w:type="dxa"/>
            <w:vAlign w:val="center"/>
          </w:tcPr>
          <w:p w14:paraId="0AC3716F" w14:textId="77777777" w:rsidR="00AC65F0" w:rsidRPr="00C816E8" w:rsidRDefault="00AC65F0" w:rsidP="00345A40">
            <w:pPr>
              <w:pStyle w:val="34ffff8"/>
            </w:pPr>
          </w:p>
        </w:tc>
        <w:tc>
          <w:tcPr>
            <w:tcW w:w="4563" w:type="dxa"/>
            <w:vAlign w:val="center"/>
          </w:tcPr>
          <w:p w14:paraId="06E35F0F" w14:textId="77777777" w:rsidR="00AC65F0" w:rsidRPr="00C816E8" w:rsidRDefault="00AC65F0" w:rsidP="00345A40">
            <w:pPr>
              <w:pStyle w:val="34ffff8"/>
            </w:pPr>
          </w:p>
        </w:tc>
      </w:tr>
      <w:tr w:rsidR="00AC65F0" w:rsidRPr="00C816E8" w14:paraId="4AC9E778" w14:textId="77777777" w:rsidTr="00345A40">
        <w:trPr>
          <w:trHeight w:val="864"/>
        </w:trPr>
        <w:tc>
          <w:tcPr>
            <w:tcW w:w="4564" w:type="dxa"/>
          </w:tcPr>
          <w:p w14:paraId="4C80CA4C" w14:textId="5AFA900D" w:rsidR="00AC65F0" w:rsidRPr="00C816E8" w:rsidRDefault="00AC65F0" w:rsidP="00345A40">
            <w:pPr>
              <w:pStyle w:val="34ffff9"/>
            </w:pPr>
          </w:p>
        </w:tc>
        <w:tc>
          <w:tcPr>
            <w:tcW w:w="990" w:type="dxa"/>
          </w:tcPr>
          <w:p w14:paraId="03DDA778" w14:textId="77777777" w:rsidR="00AC65F0" w:rsidRPr="00C816E8" w:rsidRDefault="00AC65F0" w:rsidP="00345A40">
            <w:pPr>
              <w:pStyle w:val="34ffff9"/>
            </w:pPr>
          </w:p>
        </w:tc>
        <w:tc>
          <w:tcPr>
            <w:tcW w:w="4563" w:type="dxa"/>
          </w:tcPr>
          <w:p w14:paraId="696E629C" w14:textId="416857BC" w:rsidR="00AC65F0" w:rsidRPr="00C816E8" w:rsidRDefault="00AC65F0" w:rsidP="00345A40">
            <w:pPr>
              <w:pStyle w:val="34ffff9"/>
            </w:pPr>
          </w:p>
        </w:tc>
      </w:tr>
      <w:tr w:rsidR="00AC65F0" w:rsidRPr="00C816E8" w14:paraId="65C4201D" w14:textId="77777777" w:rsidTr="00345A40">
        <w:trPr>
          <w:trHeight w:val="643"/>
        </w:trPr>
        <w:tc>
          <w:tcPr>
            <w:tcW w:w="4564" w:type="dxa"/>
          </w:tcPr>
          <w:p w14:paraId="2884C512" w14:textId="7EFA9948" w:rsidR="00AC65F0" w:rsidRPr="00C816E8" w:rsidRDefault="00AC65F0" w:rsidP="00B617AD">
            <w:pPr>
              <w:pStyle w:val="34ffff9"/>
            </w:pPr>
          </w:p>
        </w:tc>
        <w:tc>
          <w:tcPr>
            <w:tcW w:w="990" w:type="dxa"/>
          </w:tcPr>
          <w:p w14:paraId="0888FD76" w14:textId="77777777" w:rsidR="00AC65F0" w:rsidRPr="00C816E8" w:rsidRDefault="00AC65F0" w:rsidP="00345A40">
            <w:pPr>
              <w:pStyle w:val="34ffff9"/>
            </w:pPr>
          </w:p>
        </w:tc>
        <w:tc>
          <w:tcPr>
            <w:tcW w:w="4563" w:type="dxa"/>
          </w:tcPr>
          <w:p w14:paraId="1360059D" w14:textId="59752ADF" w:rsidR="00AC65F0" w:rsidRPr="00C816E8" w:rsidRDefault="00AC65F0" w:rsidP="00B617AD">
            <w:pPr>
              <w:pStyle w:val="34ffff9"/>
            </w:pPr>
          </w:p>
        </w:tc>
      </w:tr>
    </w:tbl>
    <w:p w14:paraId="3010EEB3" w14:textId="77777777" w:rsidR="00AC65F0" w:rsidRPr="00346E76" w:rsidRDefault="00AC65F0" w:rsidP="00801734">
      <w:pPr>
        <w:pStyle w:val="34f5"/>
      </w:pPr>
    </w:p>
    <w:p w14:paraId="14A20DAA" w14:textId="77777777" w:rsidR="00BF3461" w:rsidRPr="00BF3461" w:rsidRDefault="00BF3461" w:rsidP="00D02066">
      <w:pPr>
        <w:pStyle w:val="34f5"/>
      </w:pPr>
    </w:p>
    <w:p w14:paraId="27F2F4EC" w14:textId="77777777" w:rsidR="0069117E" w:rsidRDefault="0069117E" w:rsidP="003F38DF">
      <w:pPr>
        <w:pStyle w:val="34b"/>
        <w:sectPr w:rsidR="0069117E" w:rsidSect="00BF3461">
          <w:headerReference w:type="even" r:id="rId8"/>
          <w:headerReference w:type="default" r:id="rId9"/>
          <w:footerReference w:type="even" r:id="rId10"/>
          <w:footerReference w:type="default" r:id="rId11"/>
          <w:headerReference w:type="first" r:id="rId12"/>
          <w:footerReference w:type="first" r:id="rId13"/>
          <w:pgSz w:w="11906" w:h="16838" w:code="9"/>
          <w:pgMar w:top="851" w:right="567" w:bottom="851" w:left="1418" w:header="284" w:footer="340" w:gutter="0"/>
          <w:cols w:space="708"/>
          <w:docGrid w:linePitch="360"/>
        </w:sectPr>
      </w:pPr>
    </w:p>
    <w:p w14:paraId="2EAAC41F" w14:textId="77777777" w:rsidR="00C53AC2" w:rsidRDefault="00E85E29" w:rsidP="00E85E29">
      <w:pPr>
        <w:pStyle w:val="3418"/>
      </w:pPr>
      <w:r>
        <w:lastRenderedPageBreak/>
        <w:t>Содержание</w:t>
      </w:r>
    </w:p>
    <w:p w14:paraId="7B6371D9" w14:textId="517D15F4" w:rsidR="00346E76" w:rsidRDefault="007D1085">
      <w:pPr>
        <w:pStyle w:val="11"/>
        <w:rPr>
          <w:rFonts w:asciiTheme="minorHAnsi" w:eastAsiaTheme="minorEastAsia" w:hAnsiTheme="minorHAnsi" w:cstheme="minorBidi"/>
          <w:b w:val="0"/>
          <w:kern w:val="2"/>
          <w:lang w:eastAsia="ru-RU"/>
          <w14:ligatures w14:val="standardContextual"/>
        </w:rPr>
      </w:pPr>
      <w:r>
        <w:fldChar w:fldCharType="begin"/>
      </w:r>
      <w:r>
        <w:instrText xml:space="preserve"> TOC \o "2-3" </w:instrText>
      </w:r>
      <w:r w:rsidRPr="00380491">
        <w:instrText xml:space="preserve">\f </w:instrText>
      </w:r>
      <w:r>
        <w:instrText xml:space="preserve">\h \z \t "Заголовок 1;1;34_Заголовок_1_Дополнительный;1" </w:instrText>
      </w:r>
      <w:r>
        <w:fldChar w:fldCharType="separate"/>
      </w:r>
      <w:hyperlink w:anchor="_Toc207370135" w:history="1">
        <w:r w:rsidR="00346E76" w:rsidRPr="008E1806">
          <w:rPr>
            <w:rStyle w:val="af8"/>
          </w:rPr>
          <w:t>1 Общие положения</w:t>
        </w:r>
        <w:r w:rsidR="00346E76">
          <w:rPr>
            <w:webHidden/>
          </w:rPr>
          <w:tab/>
        </w:r>
        <w:r w:rsidR="00346E76">
          <w:rPr>
            <w:webHidden/>
          </w:rPr>
          <w:fldChar w:fldCharType="begin"/>
        </w:r>
        <w:r w:rsidR="00346E76">
          <w:rPr>
            <w:webHidden/>
          </w:rPr>
          <w:instrText xml:space="preserve"> PAGEREF _Toc207370135 \h </w:instrText>
        </w:r>
        <w:r w:rsidR="00346E76">
          <w:rPr>
            <w:webHidden/>
          </w:rPr>
        </w:r>
        <w:r w:rsidR="00346E76">
          <w:rPr>
            <w:webHidden/>
          </w:rPr>
          <w:fldChar w:fldCharType="separate"/>
        </w:r>
        <w:r w:rsidR="00346E76">
          <w:rPr>
            <w:webHidden/>
          </w:rPr>
          <w:t>3</w:t>
        </w:r>
        <w:r w:rsidR="00346E76">
          <w:rPr>
            <w:webHidden/>
          </w:rPr>
          <w:fldChar w:fldCharType="end"/>
        </w:r>
      </w:hyperlink>
    </w:p>
    <w:p w14:paraId="31139602" w14:textId="52AD2686" w:rsidR="00346E76" w:rsidRDefault="00346E76">
      <w:pPr>
        <w:pStyle w:val="21"/>
        <w:rPr>
          <w:rFonts w:asciiTheme="minorHAnsi" w:eastAsiaTheme="minorEastAsia" w:hAnsiTheme="minorHAnsi" w:cstheme="minorBidi"/>
          <w:noProof/>
          <w:kern w:val="2"/>
          <w:lang w:val="ru-RU" w:eastAsia="ru-RU"/>
          <w14:ligatures w14:val="standardContextual"/>
        </w:rPr>
      </w:pPr>
      <w:hyperlink w:anchor="_Toc207370136" w:history="1">
        <w:r w:rsidRPr="008E1806">
          <w:rPr>
            <w:rStyle w:val="af8"/>
            <w:noProof/>
          </w:rPr>
          <w:t>1.1 Наименование проектируемой АС</w:t>
        </w:r>
        <w:r>
          <w:rPr>
            <w:noProof/>
            <w:webHidden/>
          </w:rPr>
          <w:tab/>
        </w:r>
        <w:r>
          <w:rPr>
            <w:noProof/>
            <w:webHidden/>
          </w:rPr>
          <w:fldChar w:fldCharType="begin"/>
        </w:r>
        <w:r>
          <w:rPr>
            <w:noProof/>
            <w:webHidden/>
          </w:rPr>
          <w:instrText xml:space="preserve"> PAGEREF _Toc207370136 \h </w:instrText>
        </w:r>
        <w:r>
          <w:rPr>
            <w:noProof/>
            <w:webHidden/>
          </w:rPr>
        </w:r>
        <w:r>
          <w:rPr>
            <w:noProof/>
            <w:webHidden/>
          </w:rPr>
          <w:fldChar w:fldCharType="separate"/>
        </w:r>
        <w:r>
          <w:rPr>
            <w:noProof/>
            <w:webHidden/>
          </w:rPr>
          <w:t>3</w:t>
        </w:r>
        <w:r>
          <w:rPr>
            <w:noProof/>
            <w:webHidden/>
          </w:rPr>
          <w:fldChar w:fldCharType="end"/>
        </w:r>
      </w:hyperlink>
    </w:p>
    <w:p w14:paraId="576E8E16" w14:textId="7482B3EE" w:rsidR="00346E76" w:rsidRDefault="00346E76">
      <w:pPr>
        <w:pStyle w:val="21"/>
        <w:rPr>
          <w:rFonts w:asciiTheme="minorHAnsi" w:eastAsiaTheme="minorEastAsia" w:hAnsiTheme="minorHAnsi" w:cstheme="minorBidi"/>
          <w:noProof/>
          <w:kern w:val="2"/>
          <w:lang w:val="ru-RU" w:eastAsia="ru-RU"/>
          <w14:ligatures w14:val="standardContextual"/>
        </w:rPr>
      </w:pPr>
      <w:hyperlink w:anchor="_Toc207370137" w:history="1">
        <w:r w:rsidRPr="008E1806">
          <w:rPr>
            <w:rStyle w:val="af8"/>
            <w:noProof/>
          </w:rPr>
          <w:t>1.2 Документы, на основании которых ведется проектирование АС</w:t>
        </w:r>
        <w:r>
          <w:rPr>
            <w:noProof/>
            <w:webHidden/>
          </w:rPr>
          <w:tab/>
        </w:r>
        <w:r>
          <w:rPr>
            <w:noProof/>
            <w:webHidden/>
          </w:rPr>
          <w:fldChar w:fldCharType="begin"/>
        </w:r>
        <w:r>
          <w:rPr>
            <w:noProof/>
            <w:webHidden/>
          </w:rPr>
          <w:instrText xml:space="preserve"> PAGEREF _Toc207370137 \h </w:instrText>
        </w:r>
        <w:r>
          <w:rPr>
            <w:noProof/>
            <w:webHidden/>
          </w:rPr>
        </w:r>
        <w:r>
          <w:rPr>
            <w:noProof/>
            <w:webHidden/>
          </w:rPr>
          <w:fldChar w:fldCharType="separate"/>
        </w:r>
        <w:r>
          <w:rPr>
            <w:noProof/>
            <w:webHidden/>
          </w:rPr>
          <w:t>3</w:t>
        </w:r>
        <w:r>
          <w:rPr>
            <w:noProof/>
            <w:webHidden/>
          </w:rPr>
          <w:fldChar w:fldCharType="end"/>
        </w:r>
      </w:hyperlink>
    </w:p>
    <w:p w14:paraId="474DC725" w14:textId="3AE117FD" w:rsidR="00346E76" w:rsidRDefault="00346E76">
      <w:pPr>
        <w:pStyle w:val="21"/>
        <w:rPr>
          <w:rFonts w:asciiTheme="minorHAnsi" w:eastAsiaTheme="minorEastAsia" w:hAnsiTheme="minorHAnsi" w:cstheme="minorBidi"/>
          <w:noProof/>
          <w:kern w:val="2"/>
          <w:lang w:val="ru-RU" w:eastAsia="ru-RU"/>
          <w14:ligatures w14:val="standardContextual"/>
        </w:rPr>
      </w:pPr>
      <w:hyperlink w:anchor="_Toc207370138" w:history="1">
        <w:r w:rsidRPr="008E1806">
          <w:rPr>
            <w:rStyle w:val="af8"/>
            <w:noProof/>
          </w:rPr>
          <w:t>1.3 Перечень организаций, участвующих в разработке системы</w:t>
        </w:r>
        <w:r>
          <w:rPr>
            <w:noProof/>
            <w:webHidden/>
          </w:rPr>
          <w:tab/>
        </w:r>
        <w:r>
          <w:rPr>
            <w:noProof/>
            <w:webHidden/>
          </w:rPr>
          <w:fldChar w:fldCharType="begin"/>
        </w:r>
        <w:r>
          <w:rPr>
            <w:noProof/>
            <w:webHidden/>
          </w:rPr>
          <w:instrText xml:space="preserve"> PAGEREF _Toc207370138 \h </w:instrText>
        </w:r>
        <w:r>
          <w:rPr>
            <w:noProof/>
            <w:webHidden/>
          </w:rPr>
        </w:r>
        <w:r>
          <w:rPr>
            <w:noProof/>
            <w:webHidden/>
          </w:rPr>
          <w:fldChar w:fldCharType="separate"/>
        </w:r>
        <w:r>
          <w:rPr>
            <w:noProof/>
            <w:webHidden/>
          </w:rPr>
          <w:t>4</w:t>
        </w:r>
        <w:r>
          <w:rPr>
            <w:noProof/>
            <w:webHidden/>
          </w:rPr>
          <w:fldChar w:fldCharType="end"/>
        </w:r>
      </w:hyperlink>
    </w:p>
    <w:p w14:paraId="0DDDB887" w14:textId="15C42EA0" w:rsidR="00346E76" w:rsidRDefault="00346E76">
      <w:pPr>
        <w:pStyle w:val="21"/>
        <w:rPr>
          <w:rFonts w:asciiTheme="minorHAnsi" w:eastAsiaTheme="minorEastAsia" w:hAnsiTheme="minorHAnsi" w:cstheme="minorBidi"/>
          <w:noProof/>
          <w:kern w:val="2"/>
          <w:lang w:val="ru-RU" w:eastAsia="ru-RU"/>
          <w14:ligatures w14:val="standardContextual"/>
        </w:rPr>
      </w:pPr>
      <w:hyperlink w:anchor="_Toc207370139" w:history="1">
        <w:r w:rsidRPr="008E1806">
          <w:rPr>
            <w:rStyle w:val="af8"/>
            <w:noProof/>
          </w:rPr>
          <w:t>1.4 Сроки выполнения стадий разработки системы</w:t>
        </w:r>
        <w:r>
          <w:rPr>
            <w:noProof/>
            <w:webHidden/>
          </w:rPr>
          <w:tab/>
        </w:r>
        <w:r>
          <w:rPr>
            <w:noProof/>
            <w:webHidden/>
          </w:rPr>
          <w:fldChar w:fldCharType="begin"/>
        </w:r>
        <w:r>
          <w:rPr>
            <w:noProof/>
            <w:webHidden/>
          </w:rPr>
          <w:instrText xml:space="preserve"> PAGEREF _Toc207370139 \h </w:instrText>
        </w:r>
        <w:r>
          <w:rPr>
            <w:noProof/>
            <w:webHidden/>
          </w:rPr>
        </w:r>
        <w:r>
          <w:rPr>
            <w:noProof/>
            <w:webHidden/>
          </w:rPr>
          <w:fldChar w:fldCharType="separate"/>
        </w:r>
        <w:r>
          <w:rPr>
            <w:noProof/>
            <w:webHidden/>
          </w:rPr>
          <w:t>4</w:t>
        </w:r>
        <w:r>
          <w:rPr>
            <w:noProof/>
            <w:webHidden/>
          </w:rPr>
          <w:fldChar w:fldCharType="end"/>
        </w:r>
      </w:hyperlink>
    </w:p>
    <w:p w14:paraId="0DFCBD9B" w14:textId="29B82A62" w:rsidR="00346E76" w:rsidRDefault="00346E76">
      <w:pPr>
        <w:pStyle w:val="21"/>
        <w:rPr>
          <w:rFonts w:asciiTheme="minorHAnsi" w:eastAsiaTheme="minorEastAsia" w:hAnsiTheme="minorHAnsi" w:cstheme="minorBidi"/>
          <w:noProof/>
          <w:kern w:val="2"/>
          <w:lang w:val="ru-RU" w:eastAsia="ru-RU"/>
          <w14:ligatures w14:val="standardContextual"/>
        </w:rPr>
      </w:pPr>
      <w:hyperlink w:anchor="_Toc207370140" w:history="1">
        <w:r w:rsidRPr="008E1806">
          <w:rPr>
            <w:rStyle w:val="af8"/>
            <w:noProof/>
          </w:rPr>
          <w:t>1.5 Цели, назначение и области использования АС</w:t>
        </w:r>
        <w:r>
          <w:rPr>
            <w:noProof/>
            <w:webHidden/>
          </w:rPr>
          <w:tab/>
        </w:r>
        <w:r>
          <w:rPr>
            <w:noProof/>
            <w:webHidden/>
          </w:rPr>
          <w:fldChar w:fldCharType="begin"/>
        </w:r>
        <w:r>
          <w:rPr>
            <w:noProof/>
            <w:webHidden/>
          </w:rPr>
          <w:instrText xml:space="preserve"> PAGEREF _Toc207370140 \h </w:instrText>
        </w:r>
        <w:r>
          <w:rPr>
            <w:noProof/>
            <w:webHidden/>
          </w:rPr>
        </w:r>
        <w:r>
          <w:rPr>
            <w:noProof/>
            <w:webHidden/>
          </w:rPr>
          <w:fldChar w:fldCharType="separate"/>
        </w:r>
        <w:r>
          <w:rPr>
            <w:noProof/>
            <w:webHidden/>
          </w:rPr>
          <w:t>4</w:t>
        </w:r>
        <w:r>
          <w:rPr>
            <w:noProof/>
            <w:webHidden/>
          </w:rPr>
          <w:fldChar w:fldCharType="end"/>
        </w:r>
      </w:hyperlink>
    </w:p>
    <w:p w14:paraId="34029D61" w14:textId="1826AA33" w:rsidR="00346E76" w:rsidRDefault="00346E76">
      <w:pPr>
        <w:pStyle w:val="21"/>
        <w:rPr>
          <w:rFonts w:asciiTheme="minorHAnsi" w:eastAsiaTheme="minorEastAsia" w:hAnsiTheme="minorHAnsi" w:cstheme="minorBidi"/>
          <w:noProof/>
          <w:kern w:val="2"/>
          <w:lang w:val="ru-RU" w:eastAsia="ru-RU"/>
          <w14:ligatures w14:val="standardContextual"/>
        </w:rPr>
      </w:pPr>
      <w:hyperlink w:anchor="_Toc207370141" w:history="1">
        <w:r w:rsidRPr="008E1806">
          <w:rPr>
            <w:rStyle w:val="af8"/>
            <w:noProof/>
          </w:rPr>
          <w:t>1.6 Подтверждение соответствия проектных решений действующим нормам и правилам техники безопасности, пожаро- и</w:t>
        </w:r>
        <w:r w:rsidRPr="008E1806">
          <w:rPr>
            <w:rStyle w:val="af8"/>
            <w:noProof/>
            <w:lang w:val="en-US"/>
          </w:rPr>
          <w:t> </w:t>
        </w:r>
        <w:r w:rsidRPr="008E1806">
          <w:rPr>
            <w:rStyle w:val="af8"/>
            <w:noProof/>
          </w:rPr>
          <w:t>взрывобезопасности и т. п.</w:t>
        </w:r>
        <w:r>
          <w:rPr>
            <w:noProof/>
            <w:webHidden/>
          </w:rPr>
          <w:tab/>
        </w:r>
        <w:r>
          <w:rPr>
            <w:noProof/>
            <w:webHidden/>
          </w:rPr>
          <w:fldChar w:fldCharType="begin"/>
        </w:r>
        <w:r>
          <w:rPr>
            <w:noProof/>
            <w:webHidden/>
          </w:rPr>
          <w:instrText xml:space="preserve"> PAGEREF _Toc207370141 \h </w:instrText>
        </w:r>
        <w:r>
          <w:rPr>
            <w:noProof/>
            <w:webHidden/>
          </w:rPr>
        </w:r>
        <w:r>
          <w:rPr>
            <w:noProof/>
            <w:webHidden/>
          </w:rPr>
          <w:fldChar w:fldCharType="separate"/>
        </w:r>
        <w:r>
          <w:rPr>
            <w:noProof/>
            <w:webHidden/>
          </w:rPr>
          <w:t>5</w:t>
        </w:r>
        <w:r>
          <w:rPr>
            <w:noProof/>
            <w:webHidden/>
          </w:rPr>
          <w:fldChar w:fldCharType="end"/>
        </w:r>
      </w:hyperlink>
    </w:p>
    <w:p w14:paraId="635C634F" w14:textId="52551C62" w:rsidR="00346E76" w:rsidRDefault="00346E76">
      <w:pPr>
        <w:pStyle w:val="21"/>
        <w:rPr>
          <w:rFonts w:asciiTheme="minorHAnsi" w:eastAsiaTheme="minorEastAsia" w:hAnsiTheme="minorHAnsi" w:cstheme="minorBidi"/>
          <w:noProof/>
          <w:kern w:val="2"/>
          <w:lang w:val="ru-RU" w:eastAsia="ru-RU"/>
          <w14:ligatures w14:val="standardContextual"/>
        </w:rPr>
      </w:pPr>
      <w:hyperlink w:anchor="_Toc207370142" w:history="1">
        <w:r w:rsidRPr="008E1806">
          <w:rPr>
            <w:rStyle w:val="af8"/>
            <w:noProof/>
          </w:rPr>
          <w:t>1.7 Сведения об использованных при проектировании нормативно-технических документах</w:t>
        </w:r>
        <w:r>
          <w:rPr>
            <w:noProof/>
            <w:webHidden/>
          </w:rPr>
          <w:tab/>
        </w:r>
        <w:r>
          <w:rPr>
            <w:noProof/>
            <w:webHidden/>
          </w:rPr>
          <w:fldChar w:fldCharType="begin"/>
        </w:r>
        <w:r>
          <w:rPr>
            <w:noProof/>
            <w:webHidden/>
          </w:rPr>
          <w:instrText xml:space="preserve"> PAGEREF _Toc207370142 \h </w:instrText>
        </w:r>
        <w:r>
          <w:rPr>
            <w:noProof/>
            <w:webHidden/>
          </w:rPr>
        </w:r>
        <w:r>
          <w:rPr>
            <w:noProof/>
            <w:webHidden/>
          </w:rPr>
          <w:fldChar w:fldCharType="separate"/>
        </w:r>
        <w:r>
          <w:rPr>
            <w:noProof/>
            <w:webHidden/>
          </w:rPr>
          <w:t>5</w:t>
        </w:r>
        <w:r>
          <w:rPr>
            <w:noProof/>
            <w:webHidden/>
          </w:rPr>
          <w:fldChar w:fldCharType="end"/>
        </w:r>
      </w:hyperlink>
    </w:p>
    <w:p w14:paraId="6A5ABC11" w14:textId="69581D32" w:rsidR="00346E76" w:rsidRDefault="00346E76">
      <w:pPr>
        <w:pStyle w:val="21"/>
        <w:rPr>
          <w:rFonts w:asciiTheme="minorHAnsi" w:eastAsiaTheme="minorEastAsia" w:hAnsiTheme="minorHAnsi" w:cstheme="minorBidi"/>
          <w:noProof/>
          <w:kern w:val="2"/>
          <w:lang w:val="ru-RU" w:eastAsia="ru-RU"/>
          <w14:ligatures w14:val="standardContextual"/>
        </w:rPr>
      </w:pPr>
      <w:hyperlink w:anchor="_Toc207370143" w:history="1">
        <w:r w:rsidRPr="008E1806">
          <w:rPr>
            <w:rStyle w:val="af8"/>
            <w:noProof/>
          </w:rPr>
          <w:t>1.8 Очередность создания системы и объем каждой очереди</w:t>
        </w:r>
        <w:r>
          <w:rPr>
            <w:noProof/>
            <w:webHidden/>
          </w:rPr>
          <w:tab/>
        </w:r>
        <w:r>
          <w:rPr>
            <w:noProof/>
            <w:webHidden/>
          </w:rPr>
          <w:fldChar w:fldCharType="begin"/>
        </w:r>
        <w:r>
          <w:rPr>
            <w:noProof/>
            <w:webHidden/>
          </w:rPr>
          <w:instrText xml:space="preserve"> PAGEREF _Toc207370143 \h </w:instrText>
        </w:r>
        <w:r>
          <w:rPr>
            <w:noProof/>
            <w:webHidden/>
          </w:rPr>
        </w:r>
        <w:r>
          <w:rPr>
            <w:noProof/>
            <w:webHidden/>
          </w:rPr>
          <w:fldChar w:fldCharType="separate"/>
        </w:r>
        <w:r>
          <w:rPr>
            <w:noProof/>
            <w:webHidden/>
          </w:rPr>
          <w:t>6</w:t>
        </w:r>
        <w:r>
          <w:rPr>
            <w:noProof/>
            <w:webHidden/>
          </w:rPr>
          <w:fldChar w:fldCharType="end"/>
        </w:r>
      </w:hyperlink>
    </w:p>
    <w:p w14:paraId="35EDC75F" w14:textId="5E6905E7" w:rsidR="00346E76" w:rsidRDefault="00346E76">
      <w:pPr>
        <w:pStyle w:val="11"/>
        <w:rPr>
          <w:rFonts w:asciiTheme="minorHAnsi" w:eastAsiaTheme="minorEastAsia" w:hAnsiTheme="minorHAnsi" w:cstheme="minorBidi"/>
          <w:b w:val="0"/>
          <w:kern w:val="2"/>
          <w:lang w:eastAsia="ru-RU"/>
          <w14:ligatures w14:val="standardContextual"/>
        </w:rPr>
      </w:pPr>
      <w:hyperlink w:anchor="_Toc207370144" w:history="1">
        <w:r w:rsidRPr="008E1806">
          <w:rPr>
            <w:rStyle w:val="af8"/>
          </w:rPr>
          <w:t>2 Описание процессов деятельности объекта автоматизации</w:t>
        </w:r>
        <w:r>
          <w:rPr>
            <w:webHidden/>
          </w:rPr>
          <w:tab/>
        </w:r>
        <w:r>
          <w:rPr>
            <w:webHidden/>
          </w:rPr>
          <w:fldChar w:fldCharType="begin"/>
        </w:r>
        <w:r>
          <w:rPr>
            <w:webHidden/>
          </w:rPr>
          <w:instrText xml:space="preserve"> PAGEREF _Toc207370144 \h </w:instrText>
        </w:r>
        <w:r>
          <w:rPr>
            <w:webHidden/>
          </w:rPr>
        </w:r>
        <w:r>
          <w:rPr>
            <w:webHidden/>
          </w:rPr>
          <w:fldChar w:fldCharType="separate"/>
        </w:r>
        <w:r>
          <w:rPr>
            <w:webHidden/>
          </w:rPr>
          <w:t>8</w:t>
        </w:r>
        <w:r>
          <w:rPr>
            <w:webHidden/>
          </w:rPr>
          <w:fldChar w:fldCharType="end"/>
        </w:r>
      </w:hyperlink>
    </w:p>
    <w:p w14:paraId="7E065043" w14:textId="6DA4F036" w:rsidR="00346E76" w:rsidRDefault="00346E76">
      <w:pPr>
        <w:pStyle w:val="11"/>
        <w:rPr>
          <w:rFonts w:asciiTheme="minorHAnsi" w:eastAsiaTheme="minorEastAsia" w:hAnsiTheme="minorHAnsi" w:cstheme="minorBidi"/>
          <w:b w:val="0"/>
          <w:kern w:val="2"/>
          <w:lang w:eastAsia="ru-RU"/>
          <w14:ligatures w14:val="standardContextual"/>
        </w:rPr>
      </w:pPr>
      <w:hyperlink w:anchor="_Toc207370145" w:history="1">
        <w:r w:rsidRPr="008E1806">
          <w:rPr>
            <w:rStyle w:val="af8"/>
          </w:rPr>
          <w:t>3 Основные технические решения</w:t>
        </w:r>
        <w:r>
          <w:rPr>
            <w:webHidden/>
          </w:rPr>
          <w:tab/>
        </w:r>
        <w:r>
          <w:rPr>
            <w:webHidden/>
          </w:rPr>
          <w:fldChar w:fldCharType="begin"/>
        </w:r>
        <w:r>
          <w:rPr>
            <w:webHidden/>
          </w:rPr>
          <w:instrText xml:space="preserve"> PAGEREF _Toc207370145 \h </w:instrText>
        </w:r>
        <w:r>
          <w:rPr>
            <w:webHidden/>
          </w:rPr>
        </w:r>
        <w:r>
          <w:rPr>
            <w:webHidden/>
          </w:rPr>
          <w:fldChar w:fldCharType="separate"/>
        </w:r>
        <w:r>
          <w:rPr>
            <w:webHidden/>
          </w:rPr>
          <w:t>14</w:t>
        </w:r>
        <w:r>
          <w:rPr>
            <w:webHidden/>
          </w:rPr>
          <w:fldChar w:fldCharType="end"/>
        </w:r>
      </w:hyperlink>
    </w:p>
    <w:p w14:paraId="534228DA" w14:textId="7DB9A300" w:rsidR="00346E76" w:rsidRDefault="00346E76">
      <w:pPr>
        <w:pStyle w:val="11"/>
        <w:rPr>
          <w:rFonts w:asciiTheme="minorHAnsi" w:eastAsiaTheme="minorEastAsia" w:hAnsiTheme="minorHAnsi" w:cstheme="minorBidi"/>
          <w:b w:val="0"/>
          <w:kern w:val="2"/>
          <w:lang w:eastAsia="ru-RU"/>
          <w14:ligatures w14:val="standardContextual"/>
        </w:rPr>
      </w:pPr>
      <w:hyperlink w:anchor="_Toc207370146" w:history="1">
        <w:r w:rsidRPr="008E1806">
          <w:rPr>
            <w:rStyle w:val="af8"/>
          </w:rPr>
          <w:t>4 Мероприятия по подготовке объекта автоматизации к вводу системы в действие</w:t>
        </w:r>
        <w:r>
          <w:rPr>
            <w:webHidden/>
          </w:rPr>
          <w:tab/>
        </w:r>
        <w:r>
          <w:rPr>
            <w:webHidden/>
          </w:rPr>
          <w:fldChar w:fldCharType="begin"/>
        </w:r>
        <w:r>
          <w:rPr>
            <w:webHidden/>
          </w:rPr>
          <w:instrText xml:space="preserve"> PAGEREF _Toc207370146 \h </w:instrText>
        </w:r>
        <w:r>
          <w:rPr>
            <w:webHidden/>
          </w:rPr>
        </w:r>
        <w:r>
          <w:rPr>
            <w:webHidden/>
          </w:rPr>
          <w:fldChar w:fldCharType="separate"/>
        </w:r>
        <w:r>
          <w:rPr>
            <w:webHidden/>
          </w:rPr>
          <w:t>26</w:t>
        </w:r>
        <w:r>
          <w:rPr>
            <w:webHidden/>
          </w:rPr>
          <w:fldChar w:fldCharType="end"/>
        </w:r>
      </w:hyperlink>
    </w:p>
    <w:p w14:paraId="2C261F9E" w14:textId="3C9826A4" w:rsidR="00346E76" w:rsidRDefault="00346E76">
      <w:pPr>
        <w:pStyle w:val="11"/>
        <w:rPr>
          <w:rFonts w:asciiTheme="minorHAnsi" w:eastAsiaTheme="minorEastAsia" w:hAnsiTheme="minorHAnsi" w:cstheme="minorBidi"/>
          <w:b w:val="0"/>
          <w:kern w:val="2"/>
          <w:lang w:eastAsia="ru-RU"/>
          <w14:ligatures w14:val="standardContextual"/>
        </w:rPr>
      </w:pPr>
      <w:hyperlink w:anchor="_Toc207370147" w:history="1">
        <w:r w:rsidRPr="008E1806">
          <w:rPr>
            <w:rStyle w:val="af8"/>
          </w:rPr>
          <w:t>Перечень сокращений</w:t>
        </w:r>
        <w:r>
          <w:rPr>
            <w:webHidden/>
          </w:rPr>
          <w:tab/>
        </w:r>
        <w:r>
          <w:rPr>
            <w:webHidden/>
          </w:rPr>
          <w:fldChar w:fldCharType="begin"/>
        </w:r>
        <w:r>
          <w:rPr>
            <w:webHidden/>
          </w:rPr>
          <w:instrText xml:space="preserve"> PAGEREF _Toc207370147 \h </w:instrText>
        </w:r>
        <w:r>
          <w:rPr>
            <w:webHidden/>
          </w:rPr>
        </w:r>
        <w:r>
          <w:rPr>
            <w:webHidden/>
          </w:rPr>
          <w:fldChar w:fldCharType="separate"/>
        </w:r>
        <w:r>
          <w:rPr>
            <w:webHidden/>
          </w:rPr>
          <w:t>30</w:t>
        </w:r>
        <w:r>
          <w:rPr>
            <w:webHidden/>
          </w:rPr>
          <w:fldChar w:fldCharType="end"/>
        </w:r>
      </w:hyperlink>
    </w:p>
    <w:p w14:paraId="4D97C3DE" w14:textId="454801FC" w:rsidR="00346E76" w:rsidRDefault="00346E76">
      <w:pPr>
        <w:pStyle w:val="11"/>
        <w:rPr>
          <w:rFonts w:asciiTheme="minorHAnsi" w:eastAsiaTheme="minorEastAsia" w:hAnsiTheme="minorHAnsi" w:cstheme="minorBidi"/>
          <w:b w:val="0"/>
          <w:kern w:val="2"/>
          <w:lang w:eastAsia="ru-RU"/>
          <w14:ligatures w14:val="standardContextual"/>
        </w:rPr>
      </w:pPr>
      <w:hyperlink w:anchor="_Toc207370148" w:history="1">
        <w:r w:rsidRPr="008E1806">
          <w:rPr>
            <w:rStyle w:val="af8"/>
          </w:rPr>
          <w:t>Перечень терминов</w:t>
        </w:r>
        <w:r>
          <w:rPr>
            <w:webHidden/>
          </w:rPr>
          <w:tab/>
        </w:r>
        <w:r>
          <w:rPr>
            <w:webHidden/>
          </w:rPr>
          <w:fldChar w:fldCharType="begin"/>
        </w:r>
        <w:r>
          <w:rPr>
            <w:webHidden/>
          </w:rPr>
          <w:instrText xml:space="preserve"> PAGEREF _Toc207370148 \h </w:instrText>
        </w:r>
        <w:r>
          <w:rPr>
            <w:webHidden/>
          </w:rPr>
        </w:r>
        <w:r>
          <w:rPr>
            <w:webHidden/>
          </w:rPr>
          <w:fldChar w:fldCharType="separate"/>
        </w:r>
        <w:r>
          <w:rPr>
            <w:webHidden/>
          </w:rPr>
          <w:t>32</w:t>
        </w:r>
        <w:r>
          <w:rPr>
            <w:webHidden/>
          </w:rPr>
          <w:fldChar w:fldCharType="end"/>
        </w:r>
      </w:hyperlink>
    </w:p>
    <w:p w14:paraId="3A86A1E5" w14:textId="524202D3" w:rsidR="007D1085" w:rsidRPr="007D1085" w:rsidRDefault="007D1085" w:rsidP="007D1085">
      <w:pPr>
        <w:pStyle w:val="34b"/>
      </w:pPr>
      <w:r>
        <w:fldChar w:fldCharType="end"/>
      </w:r>
    </w:p>
    <w:p w14:paraId="59FD99B8" w14:textId="77777777" w:rsidR="00D47C08" w:rsidRDefault="00D47C08" w:rsidP="007D1085">
      <w:pPr>
        <w:pStyle w:val="34fffa"/>
      </w:pPr>
    </w:p>
    <w:p w14:paraId="70FF0547" w14:textId="77777777" w:rsidR="00BA534F" w:rsidRDefault="00BA534F" w:rsidP="007D1085">
      <w:pPr>
        <w:pStyle w:val="34fffa"/>
        <w:sectPr w:rsidR="00BA534F" w:rsidSect="00BC6B0F">
          <w:headerReference w:type="default" r:id="rId14"/>
          <w:footerReference w:type="default" r:id="rId15"/>
          <w:headerReference w:type="first" r:id="rId16"/>
          <w:footerReference w:type="first" r:id="rId17"/>
          <w:pgSz w:w="11906" w:h="16838" w:code="9"/>
          <w:pgMar w:top="851" w:right="567" w:bottom="1701" w:left="1418" w:header="283" w:footer="340" w:gutter="0"/>
          <w:cols w:space="708"/>
          <w:titlePg/>
          <w:docGrid w:linePitch="360"/>
        </w:sectPr>
      </w:pPr>
    </w:p>
    <w:p w14:paraId="027A620B" w14:textId="77777777" w:rsidR="00B04851" w:rsidRDefault="00B04851" w:rsidP="00B04851">
      <w:pPr>
        <w:pStyle w:val="1"/>
        <w:rPr>
          <w:lang w:val="ru-RU"/>
        </w:rPr>
      </w:pPr>
      <w:bookmarkStart w:id="2" w:name="_Toc398560613"/>
      <w:bookmarkStart w:id="3" w:name="_Toc133384551"/>
      <w:bookmarkStart w:id="4" w:name="_Toc207370135"/>
      <w:r>
        <w:rPr>
          <w:lang w:val="ru-RU"/>
        </w:rPr>
        <w:lastRenderedPageBreak/>
        <w:t>Общие положения</w:t>
      </w:r>
      <w:bookmarkEnd w:id="2"/>
      <w:bookmarkEnd w:id="3"/>
      <w:bookmarkEnd w:id="4"/>
    </w:p>
    <w:p w14:paraId="2C0FED2E" w14:textId="77777777" w:rsidR="00B04851" w:rsidRDefault="00B04851" w:rsidP="00B04851">
      <w:pPr>
        <w:pStyle w:val="2"/>
      </w:pPr>
      <w:bookmarkStart w:id="5" w:name="_Toc133384552"/>
      <w:bookmarkStart w:id="6" w:name="_Toc207370136"/>
      <w:bookmarkStart w:id="7" w:name="_Toc398560614"/>
      <w:r>
        <w:t>Н</w:t>
      </w:r>
      <w:r w:rsidRPr="00625C8E">
        <w:t>аименование проектируемой АС</w:t>
      </w:r>
      <w:bookmarkEnd w:id="5"/>
      <w:bookmarkEnd w:id="6"/>
    </w:p>
    <w:p w14:paraId="7A0AC57E" w14:textId="444EAC1B" w:rsidR="00B04851" w:rsidRDefault="00F60BA8" w:rsidP="00B04851">
      <w:pPr>
        <w:pStyle w:val="34b"/>
        <w:rPr>
          <w:lang w:eastAsia="ru-RU"/>
        </w:rPr>
      </w:pPr>
      <w:r w:rsidRPr="00F60BA8">
        <w:rPr>
          <w:lang w:eastAsia="ru-RU"/>
        </w:rPr>
        <w:t xml:space="preserve">Полное наименование проектируемой системы: </w:t>
      </w:r>
      <w:r w:rsidRPr="00F60BA8">
        <w:rPr>
          <w:i/>
          <w:iCs/>
          <w:lang w:eastAsia="ru-RU"/>
        </w:rPr>
        <w:t>«Автоматизированная система управления технологическими процессами водогрейной котельной Ивановской ТЭЦ-2»</w:t>
      </w:r>
      <w:r w:rsidRPr="00F60BA8">
        <w:rPr>
          <w:lang w:eastAsia="ru-RU"/>
        </w:rPr>
        <w:t xml:space="preserve">. В дальнейшем по тексту используется сокращенное наименование – </w:t>
      </w:r>
      <w:r w:rsidRPr="00F60BA8">
        <w:rPr>
          <w:b/>
          <w:bCs/>
          <w:lang w:eastAsia="ru-RU"/>
        </w:rPr>
        <w:t>АСУТП/ВК Ивановской ТЭЦ-2</w:t>
      </w:r>
      <w:r w:rsidRPr="00F60BA8">
        <w:rPr>
          <w:lang w:eastAsia="ru-RU"/>
        </w:rPr>
        <w:t>, или просто АСУТП/ВК. Данная система предназначена для автоматизации процессов выработки тепловой энергии (горячей воды) в составе водогрейной котельной №2 Ивановской ТЭЦ, расположенной по адресу: Ивановская обл., г. Иваново, ул. Суворова, 76.</w:t>
      </w:r>
    </w:p>
    <w:p w14:paraId="0A476412" w14:textId="77777777" w:rsidR="00B04851" w:rsidRDefault="00B04851" w:rsidP="00B04851">
      <w:pPr>
        <w:pStyle w:val="2"/>
      </w:pPr>
      <w:bookmarkStart w:id="8" w:name="_Toc133384553"/>
      <w:bookmarkStart w:id="9" w:name="_Toc207370137"/>
      <w:r w:rsidRPr="00625C8E">
        <w:t>Документ</w:t>
      </w:r>
      <w:r>
        <w:t>ы</w:t>
      </w:r>
      <w:r w:rsidRPr="00625C8E">
        <w:t xml:space="preserve">, на основании </w:t>
      </w:r>
      <w:r>
        <w:t>которых ведется проектирование АС</w:t>
      </w:r>
      <w:bookmarkEnd w:id="7"/>
      <w:bookmarkEnd w:id="8"/>
      <w:bookmarkEnd w:id="9"/>
    </w:p>
    <w:p w14:paraId="6FD6AC3A" w14:textId="77777777" w:rsidR="00B04851" w:rsidRPr="005C21FB" w:rsidRDefault="00B04851" w:rsidP="00B04851">
      <w:pPr>
        <w:pStyle w:val="34a0"/>
        <w:rPr>
          <w:lang w:eastAsia="ru-RU"/>
        </w:rPr>
      </w:pPr>
      <w:r>
        <w:rPr>
          <w:lang w:eastAsia="ru-RU"/>
        </w:rPr>
        <w:t xml:space="preserve">В данном разделе приводят </w:t>
      </w:r>
      <w:r w:rsidRPr="00625C8E">
        <w:t xml:space="preserve">наименования документов, их номера и дату утверждения, на основании </w:t>
      </w:r>
      <w:r>
        <w:t>которых ведут проектирование АС.</w:t>
      </w:r>
    </w:p>
    <w:p w14:paraId="3B972B45" w14:textId="77777777" w:rsidR="00F60BA8" w:rsidRPr="00F60BA8" w:rsidRDefault="00F60BA8" w:rsidP="00F60BA8">
      <w:pPr>
        <w:pStyle w:val="34b"/>
      </w:pPr>
      <w:r w:rsidRPr="00F60BA8">
        <w:t>Разработка системы осуществляется в рамках проекта строительства новой водогрейной котельной тепловой мощностью 400 Гкал/ч на территории Ивановской ТЭЦ-2. Основными документами-основаниями для проектирования АСУТП/ВК являются:</w:t>
      </w:r>
    </w:p>
    <w:p w14:paraId="5A0CACE8" w14:textId="77777777" w:rsidR="00F60BA8" w:rsidRPr="00F60BA8" w:rsidRDefault="00F60BA8" w:rsidP="00F60BA8">
      <w:pPr>
        <w:pStyle w:val="34b"/>
        <w:numPr>
          <w:ilvl w:val="0"/>
          <w:numId w:val="44"/>
        </w:numPr>
      </w:pPr>
      <w:r w:rsidRPr="00F60BA8">
        <w:t>Техническое задание №878.2023-ТЗ на создание АСУТП водогрейной котельной Ивановской ТЭЦ-2 – содержит требования и условия непосредственно к системе автоматизации;</w:t>
      </w:r>
    </w:p>
    <w:p w14:paraId="6EE672C3" w14:textId="2A1A57F4" w:rsidR="00F60BA8" w:rsidRDefault="00F60BA8" w:rsidP="00F60BA8">
      <w:pPr>
        <w:pStyle w:val="34b"/>
        <w:numPr>
          <w:ilvl w:val="0"/>
          <w:numId w:val="44"/>
        </w:numPr>
      </w:pPr>
      <w:r w:rsidRPr="00F60BA8">
        <w:t>Договор на выполнение проектных работ по созданию АСУТП (проектная и рабочая документация) в составе проекта котельной;</w:t>
      </w:r>
    </w:p>
    <w:p w14:paraId="3998C9CC" w14:textId="7F63E739" w:rsidR="00F60BA8" w:rsidRPr="00F60BA8" w:rsidRDefault="00F60BA8" w:rsidP="00F60BA8">
      <w:pPr>
        <w:pStyle w:val="34b"/>
        <w:numPr>
          <w:ilvl w:val="0"/>
          <w:numId w:val="44"/>
        </w:numPr>
      </w:pPr>
      <w:r>
        <w:t xml:space="preserve">Другие разделы проекта (тома </w:t>
      </w:r>
      <w:proofErr w:type="gramStart"/>
      <w:r>
        <w:t>37 - 48</w:t>
      </w:r>
      <w:proofErr w:type="gramEnd"/>
      <w:r>
        <w:t>);</w:t>
      </w:r>
    </w:p>
    <w:p w14:paraId="19CD8287" w14:textId="77777777" w:rsidR="00F60BA8" w:rsidRPr="00F60BA8" w:rsidRDefault="00F60BA8" w:rsidP="00F60BA8">
      <w:pPr>
        <w:pStyle w:val="34b"/>
        <w:numPr>
          <w:ilvl w:val="0"/>
          <w:numId w:val="44"/>
        </w:numPr>
      </w:pPr>
      <w:r w:rsidRPr="00F60BA8">
        <w:rPr>
          <w:b/>
          <w:bCs/>
        </w:rPr>
        <w:t>Сводный перечень сигналов АСУТП</w:t>
      </w:r>
      <w:r w:rsidRPr="00F60BA8">
        <w:t xml:space="preserve"> – детализированный перечень всех входных и выходных сигналов системы автоматизации по подсистемам (приведен в приложениях; см. Перечни сигналов АСУ ГРП-1, ГРП-2, здания теплообменников, ЭТО, ВК, здания аккумулирующей насосной);</w:t>
      </w:r>
    </w:p>
    <w:p w14:paraId="7C1526DE" w14:textId="77777777" w:rsidR="00F60BA8" w:rsidRPr="00F60BA8" w:rsidRDefault="00F60BA8" w:rsidP="00F60BA8">
      <w:pPr>
        <w:pStyle w:val="34b"/>
        <w:numPr>
          <w:ilvl w:val="0"/>
          <w:numId w:val="44"/>
        </w:numPr>
      </w:pPr>
      <w:r w:rsidRPr="00F60BA8">
        <w:rPr>
          <w:b/>
          <w:bCs/>
        </w:rPr>
        <w:t>Перечень производителей оборудования и ПО</w:t>
      </w:r>
      <w:r w:rsidRPr="00F60BA8">
        <w:t xml:space="preserve"> – утвержденный перечень выбранных типов технических средств автоматизации, их производителей и поставщиков (см. соответствующее приложение).</w:t>
      </w:r>
    </w:p>
    <w:p w14:paraId="52810AD5" w14:textId="77777777" w:rsidR="00F60BA8" w:rsidRPr="00F60BA8" w:rsidRDefault="00F60BA8" w:rsidP="00F60BA8">
      <w:pPr>
        <w:pStyle w:val="34b"/>
      </w:pPr>
      <w:r w:rsidRPr="00F60BA8">
        <w:lastRenderedPageBreak/>
        <w:t>Таким образом, настоящая пояснительная записка разработана на основании технического задания и исходных данных проекта котельной, с учётом результатов изысканий и требований заказчика, и является составной частью технического проекта АСУТП/ВК.</w:t>
      </w:r>
    </w:p>
    <w:p w14:paraId="47217248" w14:textId="77777777" w:rsidR="00B04851" w:rsidRDefault="00B04851" w:rsidP="00B04851">
      <w:pPr>
        <w:pStyle w:val="2"/>
      </w:pPr>
      <w:bookmarkStart w:id="10" w:name="_Toc398560615"/>
      <w:bookmarkStart w:id="11" w:name="_Toc133384554"/>
      <w:bookmarkStart w:id="12" w:name="_Toc207370138"/>
      <w:r>
        <w:t>П</w:t>
      </w:r>
      <w:r w:rsidRPr="00625C8E">
        <w:t>еречень организаций, участвующих в разработке системы</w:t>
      </w:r>
      <w:bookmarkEnd w:id="10"/>
      <w:bookmarkEnd w:id="11"/>
      <w:bookmarkEnd w:id="12"/>
    </w:p>
    <w:p w14:paraId="692A181C" w14:textId="5F0B782A" w:rsidR="00B04851" w:rsidRDefault="00F60BA8" w:rsidP="00B04851">
      <w:pPr>
        <w:pStyle w:val="34b"/>
        <w:rPr>
          <w:lang w:eastAsia="ru-RU"/>
        </w:rPr>
      </w:pPr>
      <w:r w:rsidRPr="00F60BA8">
        <w:rPr>
          <w:lang w:eastAsia="ru-RU"/>
        </w:rPr>
        <w:t>Заказчиком системы автоматизации является ПАО «Т Плюс» (филиал, реализующий проект – Владимирский филиал ПАО «Т Плюс»). Генеральный проектировщик объекта – АО «Инженерный центр». Непосредственную разработку проектной документации по АСУТП выполняет ООО НПП "</w:t>
      </w:r>
      <w:proofErr w:type="spellStart"/>
      <w:r w:rsidRPr="00F60BA8">
        <w:rPr>
          <w:lang w:eastAsia="ru-RU"/>
        </w:rPr>
        <w:t>Энергосервисналадка</w:t>
      </w:r>
      <w:proofErr w:type="spellEnd"/>
      <w:r w:rsidRPr="00F60BA8">
        <w:rPr>
          <w:lang w:eastAsia="ru-RU"/>
        </w:rPr>
        <w:t>" (НПП "ЭСН")</w:t>
      </w:r>
      <w:r>
        <w:rPr>
          <w:lang w:eastAsia="ru-RU"/>
        </w:rPr>
        <w:t xml:space="preserve"> </w:t>
      </w:r>
      <w:r w:rsidRPr="00F60BA8">
        <w:rPr>
          <w:lang w:eastAsia="ru-RU"/>
        </w:rPr>
        <w:t>– подрядчик, определенный по результатам конкурсной процедуры. Согласование технических решений по АСУТП осуществляется с Заказчиком и Генпроектировщиком в установленные договором сроки.</w:t>
      </w:r>
    </w:p>
    <w:p w14:paraId="0EEBCFDA" w14:textId="77777777" w:rsidR="00B04851" w:rsidRDefault="00B04851" w:rsidP="00B04851">
      <w:pPr>
        <w:pStyle w:val="2"/>
      </w:pPr>
      <w:bookmarkStart w:id="13" w:name="_Toc133384555"/>
      <w:bookmarkStart w:id="14" w:name="_Toc207370139"/>
      <w:bookmarkStart w:id="15" w:name="_Toc398560616"/>
      <w:r w:rsidRPr="00625C8E">
        <w:t>Сроки выполнения ст</w:t>
      </w:r>
      <w:r>
        <w:t xml:space="preserve">адий </w:t>
      </w:r>
      <w:r w:rsidRPr="00625C8E">
        <w:t>разработк</w:t>
      </w:r>
      <w:r>
        <w:t>и</w:t>
      </w:r>
      <w:r w:rsidRPr="00625C8E">
        <w:t xml:space="preserve"> системы</w:t>
      </w:r>
      <w:bookmarkEnd w:id="13"/>
      <w:bookmarkEnd w:id="14"/>
    </w:p>
    <w:p w14:paraId="0791A455" w14:textId="1E9A41BA" w:rsidR="00B04851" w:rsidRDefault="00401AF6" w:rsidP="00401AF6">
      <w:pPr>
        <w:pStyle w:val="34b"/>
      </w:pPr>
      <w:r>
        <w:t>Сроки выполнения указаны в Приложении №1 «</w:t>
      </w:r>
      <w:r w:rsidRPr="00CF4DA2">
        <w:rPr>
          <w:rFonts w:ascii="Tahoma" w:hAnsi="Tahoma" w:cs="Tahoma"/>
          <w:b/>
          <w:sz w:val="20"/>
        </w:rPr>
        <w:t>Календарь разработки документации</w:t>
      </w:r>
      <w:r>
        <w:t>».</w:t>
      </w:r>
    </w:p>
    <w:p w14:paraId="795A04F3" w14:textId="77777777" w:rsidR="00B04851" w:rsidRDefault="00B04851" w:rsidP="00B04851">
      <w:pPr>
        <w:pStyle w:val="2"/>
      </w:pPr>
      <w:bookmarkStart w:id="16" w:name="_Toc133384556"/>
      <w:bookmarkStart w:id="17" w:name="_Toc207370140"/>
      <w:r>
        <w:t>Ц</w:t>
      </w:r>
      <w:r w:rsidRPr="00625C8E">
        <w:t>ели, назнач</w:t>
      </w:r>
      <w:r>
        <w:t>ение и области использования АС</w:t>
      </w:r>
      <w:bookmarkEnd w:id="15"/>
      <w:bookmarkEnd w:id="16"/>
      <w:bookmarkEnd w:id="17"/>
    </w:p>
    <w:p w14:paraId="11AB62C5" w14:textId="77777777" w:rsidR="00401AF6" w:rsidRPr="00401AF6" w:rsidRDefault="00401AF6" w:rsidP="00401AF6">
      <w:pPr>
        <w:pStyle w:val="34b"/>
      </w:pPr>
      <w:r w:rsidRPr="00401AF6">
        <w:t>Создание АСУТП/ВК преследует цель обеспечения эффективного и безопасного функционирования водогрейной котельной за счёт комплексной автоматизации всех основных и вспомогательных технологических процессов. Основные цели внедрения системы:</w:t>
      </w:r>
    </w:p>
    <w:p w14:paraId="76F8DD87" w14:textId="77777777" w:rsidR="00401AF6" w:rsidRPr="00401AF6" w:rsidRDefault="00401AF6" w:rsidP="00401AF6">
      <w:pPr>
        <w:pStyle w:val="34b"/>
        <w:numPr>
          <w:ilvl w:val="0"/>
          <w:numId w:val="45"/>
        </w:numPr>
      </w:pPr>
      <w:r w:rsidRPr="00401AF6">
        <w:rPr>
          <w:b/>
          <w:bCs/>
        </w:rPr>
        <w:t>Повышение эффективности работы оборудования</w:t>
      </w:r>
      <w:r w:rsidRPr="00401AF6">
        <w:t xml:space="preserve"> – обеспечивается оптимизация режимов работы котлов и вспомогательного оборудования за счёт автоматического регулирования, что позволит улучшить технико-экономические показатели (КПД, удельный расход топлива и др.) и снизить издержки на эксплуатацию и ремонт;</w:t>
      </w:r>
    </w:p>
    <w:p w14:paraId="44578C90" w14:textId="77777777" w:rsidR="00401AF6" w:rsidRPr="00401AF6" w:rsidRDefault="00401AF6" w:rsidP="00401AF6">
      <w:pPr>
        <w:pStyle w:val="34b"/>
        <w:numPr>
          <w:ilvl w:val="0"/>
          <w:numId w:val="45"/>
        </w:numPr>
      </w:pPr>
      <w:r w:rsidRPr="00401AF6">
        <w:rPr>
          <w:b/>
          <w:bCs/>
        </w:rPr>
        <w:t>Повышение надёжности и безопасности</w:t>
      </w:r>
      <w:r w:rsidRPr="00401AF6">
        <w:t xml:space="preserve"> – достижение устойчивого и безопасного ведения технологического процесса, минимизация влияния человеческого фактора. Система должна предупреждать аварийные ситуации (автоматически срабатывать защиты при отклонениях параметров), тем самым снижая риск повреждения оборудования и тяжёлых аварий;</w:t>
      </w:r>
    </w:p>
    <w:p w14:paraId="6DB8485A" w14:textId="77777777" w:rsidR="00401AF6" w:rsidRPr="00401AF6" w:rsidRDefault="00401AF6" w:rsidP="00401AF6">
      <w:pPr>
        <w:pStyle w:val="34b"/>
        <w:numPr>
          <w:ilvl w:val="0"/>
          <w:numId w:val="45"/>
        </w:numPr>
      </w:pPr>
      <w:r w:rsidRPr="00401AF6">
        <w:rPr>
          <w:b/>
          <w:bCs/>
        </w:rPr>
        <w:t>Увеличение оперативности и качества управления</w:t>
      </w:r>
      <w:r w:rsidRPr="00401AF6">
        <w:t xml:space="preserve"> – за счёт предоставления персоналу достоверной и своевременной информации о ходе технологических процессов, состояния оборудования, аварийных сигналов. АСУТП обеспечивает удобный интерфейс </w:t>
      </w:r>
      <w:r w:rsidRPr="00401AF6">
        <w:lastRenderedPageBreak/>
        <w:t>отображения данных, что снижает нагрузку на оперативный персонал и вероятность ошибок;</w:t>
      </w:r>
    </w:p>
    <w:p w14:paraId="51BC8EF1" w14:textId="77777777" w:rsidR="00401AF6" w:rsidRPr="00401AF6" w:rsidRDefault="00401AF6" w:rsidP="00401AF6">
      <w:pPr>
        <w:pStyle w:val="34b"/>
        <w:numPr>
          <w:ilvl w:val="0"/>
          <w:numId w:val="45"/>
        </w:numPr>
      </w:pPr>
      <w:r w:rsidRPr="00401AF6">
        <w:rPr>
          <w:b/>
          <w:bCs/>
        </w:rPr>
        <w:t>Сокращение длительности пуско-наладочных операций и простоев</w:t>
      </w:r>
      <w:r w:rsidRPr="00401AF6">
        <w:t xml:space="preserve"> – за счёт автоматизации пуска/остановов котлов, оптимизации действий при переключениях оборудования. Система позволяет быстрее вводить оборудование в работу после ремонтов или аварий, а также уменьшает время вывода в резерв;</w:t>
      </w:r>
    </w:p>
    <w:p w14:paraId="49C4A345" w14:textId="77777777" w:rsidR="00401AF6" w:rsidRPr="00401AF6" w:rsidRDefault="00401AF6" w:rsidP="00401AF6">
      <w:pPr>
        <w:pStyle w:val="34b"/>
        <w:numPr>
          <w:ilvl w:val="0"/>
          <w:numId w:val="45"/>
        </w:numPr>
      </w:pPr>
      <w:r w:rsidRPr="00401AF6">
        <w:rPr>
          <w:b/>
          <w:bCs/>
        </w:rPr>
        <w:t>Интеграция с информационными системами предприятия</w:t>
      </w:r>
      <w:r w:rsidRPr="00401AF6">
        <w:t xml:space="preserve"> – АСУТП/ВК должна передавать сводную информацию о работе котельной в общезаводскую информационно-диспетчерскую систему Ивановской ТЭЦ-2 (через стандартный протокол OPC UA), что позволит на верхнем уровне осуществлять мониторинг и учет выработки тепловой энергии.</w:t>
      </w:r>
    </w:p>
    <w:p w14:paraId="0BD1769A" w14:textId="77777777" w:rsidR="00B04851" w:rsidRDefault="00B04851" w:rsidP="00B04851">
      <w:pPr>
        <w:pStyle w:val="2"/>
      </w:pPr>
      <w:bookmarkStart w:id="18" w:name="_Toc398560617"/>
      <w:bookmarkStart w:id="19" w:name="_Toc133384557"/>
      <w:bookmarkStart w:id="20" w:name="_Toc207370141"/>
      <w:r>
        <w:t>П</w:t>
      </w:r>
      <w:r w:rsidRPr="00625C8E">
        <w:t xml:space="preserve">одтверждение соответствия проектных решений действующим нормам и правилам техники безопасности, </w:t>
      </w:r>
      <w:proofErr w:type="spellStart"/>
      <w:r w:rsidRPr="00625C8E">
        <w:t>пожар</w:t>
      </w:r>
      <w:r>
        <w:t>о</w:t>
      </w:r>
      <w:proofErr w:type="spellEnd"/>
      <w:r>
        <w:t>- и</w:t>
      </w:r>
      <w:r>
        <w:rPr>
          <w:lang w:val="en-US"/>
        </w:rPr>
        <w:t> </w:t>
      </w:r>
      <w:r>
        <w:t>взрывобезопасности и т. п.</w:t>
      </w:r>
      <w:bookmarkEnd w:id="18"/>
      <w:bookmarkEnd w:id="19"/>
      <w:bookmarkEnd w:id="20"/>
    </w:p>
    <w:p w14:paraId="7DBFAABD" w14:textId="30FFE3DB" w:rsidR="00B04851" w:rsidRDefault="00401AF6" w:rsidP="00B04851">
      <w:pPr>
        <w:pStyle w:val="34b"/>
        <w:rPr>
          <w:lang w:eastAsia="ru-RU"/>
        </w:rPr>
      </w:pPr>
      <w:r w:rsidRPr="00401AF6">
        <w:rPr>
          <w:lang w:eastAsia="ru-RU"/>
        </w:rPr>
        <w:t>Проектные решения по АСУТП/ВК проходят экспертизу на соответствие нормам техники безопасности, промышленной безопасности, пожарным и электроэнергетическим правилам. Все разработанные технические решения подтверждаются расчётами и анализом безопасности, включены меры защиты обслуживающего персонала и оборудования. Документация оформлена согласно Единой системе конструкторской документации (ЕСКД) и отраслевым стандартам.</w:t>
      </w:r>
    </w:p>
    <w:p w14:paraId="3D0608B9" w14:textId="77777777" w:rsidR="00B04851" w:rsidRDefault="00B04851" w:rsidP="00B04851">
      <w:pPr>
        <w:pStyle w:val="2"/>
      </w:pPr>
      <w:bookmarkStart w:id="21" w:name="_Toc398560618"/>
      <w:bookmarkStart w:id="22" w:name="_Toc133384558"/>
      <w:bookmarkStart w:id="23" w:name="_Toc207370142"/>
      <w:r>
        <w:t>С</w:t>
      </w:r>
      <w:r w:rsidRPr="00625C8E">
        <w:t>ведения об использованных при проектировании но</w:t>
      </w:r>
      <w:r>
        <w:t>рмативно-технических документах</w:t>
      </w:r>
      <w:bookmarkEnd w:id="21"/>
      <w:bookmarkEnd w:id="22"/>
      <w:bookmarkEnd w:id="23"/>
    </w:p>
    <w:p w14:paraId="37F6D56F" w14:textId="77777777" w:rsidR="00401AF6" w:rsidRPr="00401AF6" w:rsidRDefault="00401AF6" w:rsidP="00401AF6">
      <w:pPr>
        <w:pStyle w:val="34b"/>
      </w:pPr>
      <w:r w:rsidRPr="00401AF6">
        <w:t>При проектировании и создании системы учтены требования действующих нормативно-технических документов, в том числе:</w:t>
      </w:r>
    </w:p>
    <w:p w14:paraId="1366E0B0" w14:textId="77777777" w:rsidR="00401AF6" w:rsidRPr="00401AF6" w:rsidRDefault="00401AF6" w:rsidP="00401AF6">
      <w:pPr>
        <w:pStyle w:val="34b"/>
        <w:numPr>
          <w:ilvl w:val="0"/>
          <w:numId w:val="46"/>
        </w:numPr>
      </w:pPr>
      <w:r w:rsidRPr="00401AF6">
        <w:rPr>
          <w:b/>
          <w:bCs/>
        </w:rPr>
        <w:t xml:space="preserve">ГОСТ </w:t>
      </w:r>
      <w:proofErr w:type="gramStart"/>
      <w:r w:rsidRPr="00401AF6">
        <w:rPr>
          <w:b/>
          <w:bCs/>
        </w:rPr>
        <w:t>34.201-2020</w:t>
      </w:r>
      <w:proofErr w:type="gramEnd"/>
      <w:r w:rsidRPr="00401AF6">
        <w:t xml:space="preserve"> «Виды, комплектность и обозначение документов при создании автоматизированных систем» – требования к составу и оформлению проектной документации на АСУ;</w:t>
      </w:r>
    </w:p>
    <w:p w14:paraId="6CC68E3C" w14:textId="77777777" w:rsidR="00401AF6" w:rsidRPr="00401AF6" w:rsidRDefault="00401AF6" w:rsidP="00401AF6">
      <w:pPr>
        <w:pStyle w:val="34b"/>
        <w:numPr>
          <w:ilvl w:val="0"/>
          <w:numId w:val="46"/>
        </w:numPr>
      </w:pPr>
      <w:r w:rsidRPr="00401AF6">
        <w:rPr>
          <w:b/>
          <w:bCs/>
        </w:rPr>
        <w:t xml:space="preserve">ГОСТ Р </w:t>
      </w:r>
      <w:proofErr w:type="gramStart"/>
      <w:r w:rsidRPr="00401AF6">
        <w:rPr>
          <w:b/>
          <w:bCs/>
        </w:rPr>
        <w:t>59793-2021</w:t>
      </w:r>
      <w:proofErr w:type="gramEnd"/>
      <w:r w:rsidRPr="00401AF6">
        <w:t xml:space="preserve"> «Автоматизированные системы. Стадии создания» – регламентирует последовательность этапов создания и внедрения АСУ;</w:t>
      </w:r>
    </w:p>
    <w:p w14:paraId="184B8CE2" w14:textId="77777777" w:rsidR="00401AF6" w:rsidRPr="00401AF6" w:rsidRDefault="00401AF6" w:rsidP="00401AF6">
      <w:pPr>
        <w:pStyle w:val="34b"/>
        <w:numPr>
          <w:ilvl w:val="0"/>
          <w:numId w:val="46"/>
        </w:numPr>
      </w:pPr>
      <w:r w:rsidRPr="00401AF6">
        <w:rPr>
          <w:b/>
          <w:bCs/>
        </w:rPr>
        <w:lastRenderedPageBreak/>
        <w:t xml:space="preserve">ГОСТ </w:t>
      </w:r>
      <w:proofErr w:type="gramStart"/>
      <w:r w:rsidRPr="00401AF6">
        <w:rPr>
          <w:b/>
          <w:bCs/>
        </w:rPr>
        <w:t>34.602-2020</w:t>
      </w:r>
      <w:proofErr w:type="gramEnd"/>
      <w:r w:rsidRPr="00401AF6">
        <w:t xml:space="preserve"> «Техническое задание на создание автоматизированной системы» – требования к структуре и содержанию технического задания, которые были учтены при разработке исходного ТЗ;</w:t>
      </w:r>
    </w:p>
    <w:p w14:paraId="256881F6" w14:textId="77777777" w:rsidR="00401AF6" w:rsidRPr="00401AF6" w:rsidRDefault="00401AF6" w:rsidP="00401AF6">
      <w:pPr>
        <w:pStyle w:val="34b"/>
        <w:numPr>
          <w:ilvl w:val="0"/>
          <w:numId w:val="46"/>
        </w:numPr>
      </w:pPr>
      <w:r w:rsidRPr="00401AF6">
        <w:t xml:space="preserve">Отраслевые руководящие документы РД </w:t>
      </w:r>
      <w:proofErr w:type="gramStart"/>
      <w:r w:rsidRPr="00401AF6">
        <w:t>153-34</w:t>
      </w:r>
      <w:proofErr w:type="gramEnd"/>
      <w:r w:rsidRPr="00401AF6">
        <w:t>.1-</w:t>
      </w:r>
      <w:proofErr w:type="gramStart"/>
      <w:r w:rsidRPr="00401AF6">
        <w:t>35.127-2002</w:t>
      </w:r>
      <w:proofErr w:type="gramEnd"/>
      <w:r w:rsidRPr="00401AF6">
        <w:t xml:space="preserve"> (общие требования к ПТК АСУ ТП тепловых электростанций) и РД </w:t>
      </w:r>
      <w:proofErr w:type="gramStart"/>
      <w:r w:rsidRPr="00401AF6">
        <w:t>153-34</w:t>
      </w:r>
      <w:proofErr w:type="gramEnd"/>
      <w:r w:rsidRPr="00401AF6">
        <w:t>.1-</w:t>
      </w:r>
      <w:proofErr w:type="gramStart"/>
      <w:r w:rsidRPr="00401AF6">
        <w:t>35.137-2000</w:t>
      </w:r>
      <w:proofErr w:type="gramEnd"/>
      <w:r w:rsidRPr="00401AF6">
        <w:t xml:space="preserve"> (требования к подсистемам технологических защит на микропроцессорной технике) – определяют нормы надежности, резервирования, быстродействия для систем автоматизации ТЭС;</w:t>
      </w:r>
    </w:p>
    <w:p w14:paraId="354E7543" w14:textId="77777777" w:rsidR="00401AF6" w:rsidRPr="00401AF6" w:rsidRDefault="00401AF6" w:rsidP="00401AF6">
      <w:pPr>
        <w:pStyle w:val="34b"/>
        <w:numPr>
          <w:ilvl w:val="0"/>
          <w:numId w:val="46"/>
        </w:numPr>
      </w:pPr>
      <w:r w:rsidRPr="00401AF6">
        <w:t>Корпоративные стандарты ПАО «Т Плюс», в частности СТО 70238424.27.100.078-2009 (системы КИПиА ТЭС – условия создания, нормы и требования) и СТО 70238424.27.100.010-2011 (АСУТП теплоэлектростанций – условия создания) – учтены при выборе архитектуры системы, организации электропитания, резервирования и пр.;</w:t>
      </w:r>
    </w:p>
    <w:p w14:paraId="1DF55C57" w14:textId="77777777" w:rsidR="00401AF6" w:rsidRPr="00401AF6" w:rsidRDefault="00401AF6" w:rsidP="00401AF6">
      <w:pPr>
        <w:pStyle w:val="34b"/>
        <w:numPr>
          <w:ilvl w:val="0"/>
          <w:numId w:val="46"/>
        </w:numPr>
      </w:pPr>
      <w:r w:rsidRPr="00401AF6">
        <w:t>Правила устройства электроустановок (</w:t>
      </w:r>
      <w:r w:rsidRPr="00401AF6">
        <w:rPr>
          <w:b/>
          <w:bCs/>
        </w:rPr>
        <w:t>ПУЭ</w:t>
      </w:r>
      <w:r w:rsidRPr="00401AF6">
        <w:t>), строительные нормы и правила (СНиП) – соблюдены при проектировании монтажной части АСУТП (электропитание шкафов, прокладка кабелей, заземление и молниезащита, размещение оборудования в помещениях);</w:t>
      </w:r>
    </w:p>
    <w:p w14:paraId="68E436A4" w14:textId="77777777" w:rsidR="00401AF6" w:rsidRPr="00401AF6" w:rsidRDefault="00401AF6" w:rsidP="00401AF6">
      <w:pPr>
        <w:pStyle w:val="34b"/>
        <w:numPr>
          <w:ilvl w:val="0"/>
          <w:numId w:val="46"/>
        </w:numPr>
      </w:pPr>
      <w:r w:rsidRPr="00401AF6">
        <w:t>Требования законодательства РФ в области критической информационной инфраструктуры – в частности, выполнено требование об использовании преимущественно отечественного программного обеспечения и оборудования. В системе применяются российские операционные системы, программные платформы и средства защиты информации, что соответствует Указам и приказам по импортозамещению в критически важных системах.</w:t>
      </w:r>
    </w:p>
    <w:p w14:paraId="7854488C" w14:textId="77777777" w:rsidR="00B04851" w:rsidRDefault="00B04851" w:rsidP="00B04851">
      <w:pPr>
        <w:pStyle w:val="2"/>
      </w:pPr>
      <w:bookmarkStart w:id="24" w:name="_Toc398560620"/>
      <w:bookmarkStart w:id="25" w:name="_Toc133384560"/>
      <w:bookmarkStart w:id="26" w:name="_Toc207370143"/>
      <w:r>
        <w:t>О</w:t>
      </w:r>
      <w:r w:rsidRPr="00625C8E">
        <w:t>чередность создания</w:t>
      </w:r>
      <w:r>
        <w:t xml:space="preserve"> системы и объем каждой очереди</w:t>
      </w:r>
      <w:bookmarkEnd w:id="24"/>
      <w:bookmarkEnd w:id="25"/>
      <w:bookmarkEnd w:id="26"/>
    </w:p>
    <w:tbl>
      <w:tblPr>
        <w:tblStyle w:val="af9"/>
        <w:tblW w:w="0" w:type="auto"/>
        <w:tblLook w:val="04A0" w:firstRow="1" w:lastRow="0" w:firstColumn="1" w:lastColumn="0" w:noHBand="0" w:noVBand="1"/>
      </w:tblPr>
      <w:tblGrid>
        <w:gridCol w:w="2437"/>
        <w:gridCol w:w="7474"/>
      </w:tblGrid>
      <w:tr w:rsidR="00C243B6" w:rsidRPr="00C243B6" w14:paraId="199D5B11" w14:textId="77777777" w:rsidTr="00AA230D">
        <w:tc>
          <w:tcPr>
            <w:tcW w:w="0" w:type="auto"/>
            <w:hideMark/>
          </w:tcPr>
          <w:p w14:paraId="6B322A79" w14:textId="77777777" w:rsidR="00C243B6" w:rsidRPr="00C243B6" w:rsidRDefault="00C243B6" w:rsidP="00AA230D">
            <w:pPr>
              <w:pStyle w:val="34b"/>
              <w:spacing w:line="240" w:lineRule="auto"/>
              <w:ind w:firstLine="0"/>
              <w:jc w:val="left"/>
              <w:rPr>
                <w:b/>
                <w:bCs/>
              </w:rPr>
            </w:pPr>
            <w:r w:rsidRPr="00C243B6">
              <w:rPr>
                <w:b/>
                <w:bCs/>
              </w:rPr>
              <w:t>Стадия</w:t>
            </w:r>
          </w:p>
        </w:tc>
        <w:tc>
          <w:tcPr>
            <w:tcW w:w="0" w:type="auto"/>
            <w:hideMark/>
          </w:tcPr>
          <w:p w14:paraId="7E94480F" w14:textId="77777777" w:rsidR="00C243B6" w:rsidRPr="00C243B6" w:rsidRDefault="00C243B6" w:rsidP="00AA230D">
            <w:pPr>
              <w:pStyle w:val="34b"/>
              <w:spacing w:line="240" w:lineRule="auto"/>
              <w:ind w:firstLine="0"/>
              <w:jc w:val="left"/>
              <w:rPr>
                <w:b/>
                <w:bCs/>
              </w:rPr>
            </w:pPr>
            <w:r w:rsidRPr="00C243B6">
              <w:rPr>
                <w:b/>
                <w:bCs/>
              </w:rPr>
              <w:t>Этапы работ</w:t>
            </w:r>
          </w:p>
        </w:tc>
      </w:tr>
      <w:tr w:rsidR="00C243B6" w:rsidRPr="00C243B6" w14:paraId="561181B0" w14:textId="77777777" w:rsidTr="00AA230D">
        <w:tc>
          <w:tcPr>
            <w:tcW w:w="0" w:type="auto"/>
            <w:hideMark/>
          </w:tcPr>
          <w:p w14:paraId="44BB5924" w14:textId="77777777" w:rsidR="00C243B6" w:rsidRPr="00C243B6" w:rsidRDefault="00C243B6" w:rsidP="00AA230D">
            <w:pPr>
              <w:pStyle w:val="34b"/>
              <w:spacing w:line="240" w:lineRule="auto"/>
              <w:ind w:firstLine="0"/>
              <w:jc w:val="left"/>
            </w:pPr>
            <w:r w:rsidRPr="00C243B6">
              <w:t>1. Формирование требований к АС</w:t>
            </w:r>
          </w:p>
        </w:tc>
        <w:tc>
          <w:tcPr>
            <w:tcW w:w="0" w:type="auto"/>
            <w:hideMark/>
          </w:tcPr>
          <w:p w14:paraId="6A0746D1" w14:textId="77777777" w:rsidR="00C243B6" w:rsidRDefault="00C243B6" w:rsidP="00AA230D">
            <w:pPr>
              <w:pStyle w:val="34b"/>
              <w:spacing w:line="240" w:lineRule="auto"/>
              <w:ind w:firstLine="0"/>
              <w:jc w:val="left"/>
            </w:pPr>
            <w:r w:rsidRPr="00C243B6">
              <w:t>1.1. Обследование объекта и обоснование необходимости создания АС.</w:t>
            </w:r>
          </w:p>
          <w:p w14:paraId="666267AB" w14:textId="77777777" w:rsidR="00C243B6" w:rsidRDefault="00C243B6" w:rsidP="00AA230D">
            <w:pPr>
              <w:pStyle w:val="34b"/>
              <w:spacing w:line="240" w:lineRule="auto"/>
              <w:ind w:firstLine="0"/>
              <w:jc w:val="left"/>
            </w:pPr>
            <w:r w:rsidRPr="00C243B6">
              <w:t>1.2. Формирование требований пользователя к АС.</w:t>
            </w:r>
          </w:p>
          <w:p w14:paraId="62579C3B" w14:textId="3434BDCE" w:rsidR="00C243B6" w:rsidRPr="00C243B6" w:rsidRDefault="00C243B6" w:rsidP="00AA230D">
            <w:pPr>
              <w:pStyle w:val="34b"/>
              <w:spacing w:line="240" w:lineRule="auto"/>
              <w:ind w:firstLine="0"/>
              <w:jc w:val="left"/>
            </w:pPr>
            <w:r w:rsidRPr="00C243B6">
              <w:t>1.3. Оформление отчета о выполненной работе и заявки на разработку АС (тактико-технического задания).</w:t>
            </w:r>
          </w:p>
        </w:tc>
      </w:tr>
      <w:tr w:rsidR="00C243B6" w:rsidRPr="00C243B6" w14:paraId="00F50097" w14:textId="77777777" w:rsidTr="00AA230D">
        <w:tc>
          <w:tcPr>
            <w:tcW w:w="0" w:type="auto"/>
            <w:hideMark/>
          </w:tcPr>
          <w:p w14:paraId="78A9193F" w14:textId="77777777" w:rsidR="00C243B6" w:rsidRPr="00C243B6" w:rsidRDefault="00C243B6" w:rsidP="00AA230D">
            <w:pPr>
              <w:pStyle w:val="34b"/>
              <w:spacing w:line="240" w:lineRule="auto"/>
              <w:ind w:firstLine="0"/>
              <w:jc w:val="left"/>
            </w:pPr>
            <w:r w:rsidRPr="00C243B6">
              <w:t>2. Разработка концепции АС</w:t>
            </w:r>
          </w:p>
        </w:tc>
        <w:tc>
          <w:tcPr>
            <w:tcW w:w="0" w:type="auto"/>
            <w:hideMark/>
          </w:tcPr>
          <w:p w14:paraId="1CD3E88A" w14:textId="77777777" w:rsidR="00AA230D" w:rsidRDefault="00C243B6" w:rsidP="00AA230D">
            <w:pPr>
              <w:pStyle w:val="34b"/>
              <w:spacing w:line="240" w:lineRule="auto"/>
              <w:ind w:firstLine="0"/>
              <w:jc w:val="left"/>
            </w:pPr>
            <w:r w:rsidRPr="00C243B6">
              <w:t>2.1. Изучение объекта.</w:t>
            </w:r>
          </w:p>
          <w:p w14:paraId="1A1F5725" w14:textId="77777777" w:rsidR="00AA230D" w:rsidRDefault="00C243B6" w:rsidP="00AA230D">
            <w:pPr>
              <w:pStyle w:val="34b"/>
              <w:spacing w:line="240" w:lineRule="auto"/>
              <w:ind w:firstLine="0"/>
              <w:jc w:val="left"/>
            </w:pPr>
            <w:r w:rsidRPr="00C243B6">
              <w:t>2.2. Проведение необходимых научно-исследовательских работ.</w:t>
            </w:r>
          </w:p>
          <w:p w14:paraId="70993EF0" w14:textId="77777777" w:rsidR="00AA230D" w:rsidRDefault="00C243B6" w:rsidP="00AA230D">
            <w:pPr>
              <w:pStyle w:val="34b"/>
              <w:spacing w:line="240" w:lineRule="auto"/>
              <w:ind w:firstLine="0"/>
              <w:jc w:val="left"/>
            </w:pPr>
            <w:r w:rsidRPr="00C243B6">
              <w:t>2.3. Разработка вариантов концепции АС, удовлетворяющего требованиям пользователя.</w:t>
            </w:r>
          </w:p>
          <w:p w14:paraId="0A3A7DB3" w14:textId="63A29E21" w:rsidR="00C243B6" w:rsidRPr="00C243B6" w:rsidRDefault="00C243B6" w:rsidP="00AA230D">
            <w:pPr>
              <w:pStyle w:val="34b"/>
              <w:spacing w:line="240" w:lineRule="auto"/>
              <w:ind w:firstLine="0"/>
              <w:jc w:val="left"/>
            </w:pPr>
            <w:r w:rsidRPr="00C243B6">
              <w:t>2.4. Оформление отчета о выполненной работе.</w:t>
            </w:r>
          </w:p>
        </w:tc>
      </w:tr>
      <w:tr w:rsidR="00C243B6" w:rsidRPr="00C243B6" w14:paraId="195D2AD1" w14:textId="77777777" w:rsidTr="00AA230D">
        <w:tc>
          <w:tcPr>
            <w:tcW w:w="0" w:type="auto"/>
            <w:hideMark/>
          </w:tcPr>
          <w:p w14:paraId="52245C0C" w14:textId="77777777" w:rsidR="00C243B6" w:rsidRPr="00C243B6" w:rsidRDefault="00C243B6" w:rsidP="00AA230D">
            <w:pPr>
              <w:pStyle w:val="34b"/>
              <w:spacing w:line="240" w:lineRule="auto"/>
              <w:ind w:firstLine="0"/>
              <w:jc w:val="left"/>
            </w:pPr>
            <w:r w:rsidRPr="00C243B6">
              <w:t>3. Техническое задание</w:t>
            </w:r>
          </w:p>
        </w:tc>
        <w:tc>
          <w:tcPr>
            <w:tcW w:w="0" w:type="auto"/>
            <w:hideMark/>
          </w:tcPr>
          <w:p w14:paraId="57EC253B" w14:textId="77777777" w:rsidR="00C243B6" w:rsidRPr="00C243B6" w:rsidRDefault="00C243B6" w:rsidP="00AA230D">
            <w:pPr>
              <w:pStyle w:val="34b"/>
              <w:spacing w:line="240" w:lineRule="auto"/>
              <w:ind w:firstLine="0"/>
              <w:jc w:val="left"/>
            </w:pPr>
            <w:r w:rsidRPr="00C243B6">
              <w:t>Разработка и утверждение технического задания на создание АС.</w:t>
            </w:r>
          </w:p>
        </w:tc>
      </w:tr>
      <w:tr w:rsidR="00C243B6" w:rsidRPr="00C243B6" w14:paraId="17734E16" w14:textId="77777777" w:rsidTr="00AA230D">
        <w:tc>
          <w:tcPr>
            <w:tcW w:w="0" w:type="auto"/>
            <w:hideMark/>
          </w:tcPr>
          <w:p w14:paraId="26405A5C" w14:textId="77777777" w:rsidR="00C243B6" w:rsidRPr="00C243B6" w:rsidRDefault="00C243B6" w:rsidP="00AA230D">
            <w:pPr>
              <w:pStyle w:val="34b"/>
              <w:spacing w:line="240" w:lineRule="auto"/>
              <w:ind w:firstLine="0"/>
              <w:jc w:val="left"/>
            </w:pPr>
            <w:r w:rsidRPr="00C243B6">
              <w:t>4. Эскизный проект</w:t>
            </w:r>
          </w:p>
        </w:tc>
        <w:tc>
          <w:tcPr>
            <w:tcW w:w="0" w:type="auto"/>
            <w:hideMark/>
          </w:tcPr>
          <w:p w14:paraId="0B349345" w14:textId="77777777" w:rsidR="00AA230D" w:rsidRDefault="00C243B6" w:rsidP="00AA230D">
            <w:pPr>
              <w:pStyle w:val="34b"/>
              <w:spacing w:line="240" w:lineRule="auto"/>
              <w:ind w:firstLine="0"/>
              <w:jc w:val="left"/>
            </w:pPr>
            <w:r w:rsidRPr="00C243B6">
              <w:t>4.1. Разработка предварительных проектных решений по системе и её частям.</w:t>
            </w:r>
          </w:p>
          <w:p w14:paraId="14EBEE05" w14:textId="1B5B89BD" w:rsidR="00D9529E" w:rsidRDefault="00C243B6" w:rsidP="00D9529E">
            <w:pPr>
              <w:pStyle w:val="34b"/>
              <w:spacing w:line="240" w:lineRule="auto"/>
              <w:ind w:firstLine="0"/>
              <w:jc w:val="left"/>
            </w:pPr>
            <w:r w:rsidRPr="00C243B6">
              <w:lastRenderedPageBreak/>
              <w:t>4.2. Разработка документации на АС и её части</w:t>
            </w:r>
            <w:r w:rsidR="00D9529E">
              <w:t>.</w:t>
            </w:r>
          </w:p>
          <w:p w14:paraId="584DB373" w14:textId="68CBC3E4" w:rsidR="00D9529E" w:rsidRDefault="00D9529E" w:rsidP="00D9529E">
            <w:pPr>
              <w:pStyle w:val="34b"/>
              <w:spacing w:line="240" w:lineRule="auto"/>
              <w:ind w:firstLine="0"/>
              <w:jc w:val="left"/>
            </w:pPr>
            <w:r>
              <w:t>4.3. Включает в себя:</w:t>
            </w:r>
          </w:p>
          <w:p w14:paraId="703565A4" w14:textId="429973F2" w:rsidR="00D9529E" w:rsidRDefault="00675333" w:rsidP="00D9529E">
            <w:pPr>
              <w:pStyle w:val="34b"/>
              <w:numPr>
                <w:ilvl w:val="0"/>
                <w:numId w:val="53"/>
              </w:numPr>
              <w:spacing w:line="240" w:lineRule="auto"/>
              <w:jc w:val="left"/>
            </w:pPr>
            <w:r w:rsidRPr="00D9529E">
              <w:t>техническое задание на создание АСУ ТП</w:t>
            </w:r>
            <w:r>
              <w:t>;</w:t>
            </w:r>
          </w:p>
          <w:p w14:paraId="3C2C73AA" w14:textId="0B3E8D9E" w:rsidR="00D9529E" w:rsidRDefault="00675333" w:rsidP="00D9529E">
            <w:pPr>
              <w:pStyle w:val="34b"/>
              <w:numPr>
                <w:ilvl w:val="0"/>
                <w:numId w:val="53"/>
              </w:numPr>
              <w:spacing w:line="240" w:lineRule="auto"/>
              <w:jc w:val="left"/>
            </w:pPr>
            <w:r w:rsidRPr="00D9529E">
              <w:t>схема организационной структуры</w:t>
            </w:r>
            <w:r>
              <w:t>;</w:t>
            </w:r>
          </w:p>
          <w:p w14:paraId="3C6D6640" w14:textId="1615C0A7" w:rsidR="00D9529E" w:rsidRPr="00D9529E" w:rsidRDefault="00675333" w:rsidP="00D9529E">
            <w:pPr>
              <w:pStyle w:val="34b"/>
              <w:numPr>
                <w:ilvl w:val="0"/>
                <w:numId w:val="53"/>
              </w:numPr>
              <w:spacing w:line="240" w:lineRule="auto"/>
              <w:jc w:val="left"/>
            </w:pPr>
            <w:r w:rsidRPr="00D9529E">
              <w:t>структурная схема комплекса технических средств (укрупнённая, концептуальная)</w:t>
            </w:r>
            <w:r>
              <w:t>;</w:t>
            </w:r>
          </w:p>
          <w:p w14:paraId="4BF8780C" w14:textId="2C3494E3" w:rsidR="00D9529E" w:rsidRPr="00D9529E" w:rsidRDefault="00675333" w:rsidP="00D9529E">
            <w:pPr>
              <w:pStyle w:val="34b"/>
              <w:numPr>
                <w:ilvl w:val="0"/>
                <w:numId w:val="53"/>
              </w:numPr>
              <w:spacing w:line="240" w:lineRule="auto"/>
              <w:jc w:val="left"/>
            </w:pPr>
            <w:r w:rsidRPr="00D9529E">
              <w:t>схема функциональной структуры</w:t>
            </w:r>
            <w:r>
              <w:t>;</w:t>
            </w:r>
          </w:p>
          <w:p w14:paraId="39126F36" w14:textId="7E63860D" w:rsidR="00D9529E" w:rsidRPr="00D9529E" w:rsidRDefault="00675333" w:rsidP="00D9529E">
            <w:pPr>
              <w:pStyle w:val="34b"/>
              <w:numPr>
                <w:ilvl w:val="0"/>
                <w:numId w:val="53"/>
              </w:numPr>
              <w:spacing w:line="240" w:lineRule="auto"/>
              <w:jc w:val="left"/>
            </w:pPr>
            <w:r w:rsidRPr="00D9529E">
              <w:t>перечень заданий на разработку строительных, электротехнических, сантехнических и др. разделов, связанных с созданием системы</w:t>
            </w:r>
            <w:r>
              <w:t>;</w:t>
            </w:r>
          </w:p>
          <w:p w14:paraId="13413BFE" w14:textId="2791F336" w:rsidR="00D9529E" w:rsidRPr="00D9529E" w:rsidRDefault="00675333" w:rsidP="00D9529E">
            <w:pPr>
              <w:pStyle w:val="34b"/>
              <w:numPr>
                <w:ilvl w:val="0"/>
                <w:numId w:val="53"/>
              </w:numPr>
              <w:spacing w:line="240" w:lineRule="auto"/>
              <w:jc w:val="left"/>
            </w:pPr>
            <w:r w:rsidRPr="00D9529E">
              <w:t>структурная схема цифрового обмена с адресацией цифровых сетей АСУ ТП. структурная схема системы единого времени</w:t>
            </w:r>
            <w:r>
              <w:t>;</w:t>
            </w:r>
          </w:p>
          <w:p w14:paraId="0DD74B60" w14:textId="78BF7114" w:rsidR="00D9529E" w:rsidRPr="00C243B6" w:rsidRDefault="00675333" w:rsidP="00D9529E">
            <w:pPr>
              <w:pStyle w:val="34b"/>
              <w:numPr>
                <w:ilvl w:val="0"/>
                <w:numId w:val="53"/>
              </w:numPr>
              <w:spacing w:line="240" w:lineRule="auto"/>
              <w:jc w:val="left"/>
            </w:pPr>
            <w:r w:rsidRPr="00D9529E">
              <w:t xml:space="preserve">описание </w:t>
            </w:r>
            <w:r w:rsidR="00D9529E" w:rsidRPr="00D9529E">
              <w:t>системы единого времени</w:t>
            </w:r>
            <w:r>
              <w:t>.</w:t>
            </w:r>
          </w:p>
        </w:tc>
      </w:tr>
      <w:tr w:rsidR="00C243B6" w:rsidRPr="00C243B6" w14:paraId="375FD2B1" w14:textId="77777777" w:rsidTr="00AA230D">
        <w:tc>
          <w:tcPr>
            <w:tcW w:w="0" w:type="auto"/>
            <w:hideMark/>
          </w:tcPr>
          <w:p w14:paraId="3D875BEA" w14:textId="77777777" w:rsidR="00C243B6" w:rsidRPr="00C243B6" w:rsidRDefault="00C243B6" w:rsidP="00AA230D">
            <w:pPr>
              <w:pStyle w:val="34b"/>
              <w:spacing w:line="240" w:lineRule="auto"/>
              <w:ind w:firstLine="0"/>
              <w:jc w:val="left"/>
            </w:pPr>
            <w:r w:rsidRPr="00C243B6">
              <w:lastRenderedPageBreak/>
              <w:t>5. Технический проект</w:t>
            </w:r>
          </w:p>
        </w:tc>
        <w:tc>
          <w:tcPr>
            <w:tcW w:w="0" w:type="auto"/>
            <w:hideMark/>
          </w:tcPr>
          <w:p w14:paraId="2B2BEC3E" w14:textId="77777777" w:rsidR="00AA230D" w:rsidRDefault="00C243B6" w:rsidP="00AA230D">
            <w:pPr>
              <w:pStyle w:val="34b"/>
              <w:spacing w:line="240" w:lineRule="auto"/>
              <w:ind w:firstLine="0"/>
              <w:jc w:val="left"/>
            </w:pPr>
            <w:r w:rsidRPr="00C243B6">
              <w:t>5.1. Разработка проектных решений по системе и её частям.</w:t>
            </w:r>
          </w:p>
          <w:p w14:paraId="203C3838" w14:textId="77777777" w:rsidR="00AA230D" w:rsidRDefault="00C243B6" w:rsidP="00AA230D">
            <w:pPr>
              <w:pStyle w:val="34b"/>
              <w:spacing w:line="240" w:lineRule="auto"/>
              <w:ind w:firstLine="0"/>
              <w:jc w:val="left"/>
            </w:pPr>
            <w:r w:rsidRPr="00C243B6">
              <w:t>5.2. Разработка документации на АС и её части.</w:t>
            </w:r>
          </w:p>
          <w:p w14:paraId="250421BB" w14:textId="77777777" w:rsidR="00AA230D" w:rsidRDefault="00C243B6" w:rsidP="00AA230D">
            <w:pPr>
              <w:pStyle w:val="34b"/>
              <w:spacing w:line="240" w:lineRule="auto"/>
              <w:ind w:firstLine="0"/>
              <w:jc w:val="left"/>
            </w:pPr>
            <w:r w:rsidRPr="00C243B6">
              <w:t>5.3. Разработка и оформление документации на поставку изделий для комплектования АС и (или) технических требований (технических заданий) на их разработку.</w:t>
            </w:r>
          </w:p>
          <w:p w14:paraId="2FA27D49" w14:textId="77777777" w:rsidR="00C243B6" w:rsidRDefault="00C243B6" w:rsidP="00AA230D">
            <w:pPr>
              <w:pStyle w:val="34b"/>
              <w:spacing w:line="240" w:lineRule="auto"/>
              <w:ind w:firstLine="0"/>
              <w:jc w:val="left"/>
            </w:pPr>
            <w:r w:rsidRPr="00C243B6">
              <w:t>5.4. Разработка заданий на проектирование в смежных частях проекта объекта автоматизации.</w:t>
            </w:r>
          </w:p>
          <w:p w14:paraId="458FE320" w14:textId="77777777" w:rsidR="00D9529E" w:rsidRDefault="00D9529E" w:rsidP="00AA230D">
            <w:pPr>
              <w:pStyle w:val="34b"/>
              <w:spacing w:line="240" w:lineRule="auto"/>
              <w:ind w:firstLine="0"/>
              <w:jc w:val="left"/>
            </w:pPr>
            <w:r>
              <w:t>5.5. Включает в себя:</w:t>
            </w:r>
          </w:p>
          <w:p w14:paraId="0D756133" w14:textId="0134F730" w:rsidR="00D9529E" w:rsidRPr="00D9529E" w:rsidRDefault="00675333" w:rsidP="00D9529E">
            <w:pPr>
              <w:pStyle w:val="34b"/>
              <w:numPr>
                <w:ilvl w:val="0"/>
                <w:numId w:val="53"/>
              </w:numPr>
              <w:spacing w:line="240" w:lineRule="auto"/>
              <w:jc w:val="left"/>
            </w:pPr>
            <w:r w:rsidRPr="00D9529E">
              <w:t>ведомость технического проекта</w:t>
            </w:r>
            <w:r>
              <w:t>;</w:t>
            </w:r>
          </w:p>
          <w:p w14:paraId="6B1EAA5B" w14:textId="0CE493CB" w:rsidR="00D9529E" w:rsidRPr="00D9529E" w:rsidRDefault="00675333" w:rsidP="00D9529E">
            <w:pPr>
              <w:pStyle w:val="34b"/>
              <w:numPr>
                <w:ilvl w:val="0"/>
                <w:numId w:val="53"/>
              </w:numPr>
              <w:spacing w:line="240" w:lineRule="auto"/>
              <w:jc w:val="left"/>
            </w:pPr>
            <w:r w:rsidRPr="00D9529E">
              <w:t>пояснительная записка</w:t>
            </w:r>
            <w:r>
              <w:t>;</w:t>
            </w:r>
          </w:p>
          <w:p w14:paraId="127A542E" w14:textId="72746C85" w:rsidR="00D9529E" w:rsidRPr="00D9529E" w:rsidRDefault="00675333" w:rsidP="00D9529E">
            <w:pPr>
              <w:pStyle w:val="34b"/>
              <w:numPr>
                <w:ilvl w:val="0"/>
                <w:numId w:val="53"/>
              </w:numPr>
              <w:spacing w:line="240" w:lineRule="auto"/>
              <w:jc w:val="left"/>
            </w:pPr>
            <w:r w:rsidRPr="00D9529E">
              <w:t>описание автоматизированных функций</w:t>
            </w:r>
            <w:r>
              <w:t>;</w:t>
            </w:r>
          </w:p>
          <w:p w14:paraId="79FC2A92" w14:textId="4CF8EAA1" w:rsidR="00D9529E" w:rsidRPr="00D9529E" w:rsidRDefault="00675333" w:rsidP="00D9529E">
            <w:pPr>
              <w:pStyle w:val="34b"/>
              <w:numPr>
                <w:ilvl w:val="0"/>
                <w:numId w:val="53"/>
              </w:numPr>
              <w:spacing w:line="240" w:lineRule="auto"/>
              <w:jc w:val="left"/>
            </w:pPr>
            <w:r w:rsidRPr="00D9529E">
              <w:t>описание поставки задач (комплекса задач)</w:t>
            </w:r>
            <w:r>
              <w:t>;</w:t>
            </w:r>
          </w:p>
          <w:p w14:paraId="59FA1647" w14:textId="7FEF4C85" w:rsidR="00D9529E" w:rsidRPr="00D9529E" w:rsidRDefault="00675333" w:rsidP="00D9529E">
            <w:pPr>
              <w:pStyle w:val="34b"/>
              <w:numPr>
                <w:ilvl w:val="0"/>
                <w:numId w:val="53"/>
              </w:numPr>
              <w:spacing w:line="240" w:lineRule="auto"/>
              <w:jc w:val="left"/>
            </w:pPr>
            <w:r w:rsidRPr="00D9529E">
              <w:t>перечень входных данных</w:t>
            </w:r>
            <w:r>
              <w:t>;</w:t>
            </w:r>
          </w:p>
          <w:p w14:paraId="6A3589B7" w14:textId="5621BECE" w:rsidR="00D9529E" w:rsidRPr="00D9529E" w:rsidRDefault="00675333" w:rsidP="00D9529E">
            <w:pPr>
              <w:pStyle w:val="34b"/>
              <w:numPr>
                <w:ilvl w:val="0"/>
                <w:numId w:val="53"/>
              </w:numPr>
              <w:spacing w:line="240" w:lineRule="auto"/>
              <w:jc w:val="left"/>
            </w:pPr>
            <w:r w:rsidRPr="00D9529E">
              <w:t>перечень выходных данных</w:t>
            </w:r>
            <w:r>
              <w:t>;</w:t>
            </w:r>
          </w:p>
          <w:p w14:paraId="22F12F36" w14:textId="0CCACCDB" w:rsidR="00D9529E" w:rsidRPr="00D9529E" w:rsidRDefault="00675333" w:rsidP="00D9529E">
            <w:pPr>
              <w:pStyle w:val="34b"/>
              <w:numPr>
                <w:ilvl w:val="0"/>
                <w:numId w:val="53"/>
              </w:numPr>
              <w:spacing w:line="240" w:lineRule="auto"/>
              <w:jc w:val="left"/>
            </w:pPr>
            <w:r w:rsidRPr="00D9529E">
              <w:t>схемы электрические принципиальные электроснабжения электроприёмников от основного, дополнительного и резервного источников</w:t>
            </w:r>
            <w:r>
              <w:t>;</w:t>
            </w:r>
          </w:p>
          <w:p w14:paraId="19ACFC84" w14:textId="2F224B94" w:rsidR="00D9529E" w:rsidRPr="00D9529E" w:rsidRDefault="00675333" w:rsidP="00D9529E">
            <w:pPr>
              <w:pStyle w:val="34b"/>
              <w:numPr>
                <w:ilvl w:val="0"/>
                <w:numId w:val="53"/>
              </w:numPr>
              <w:spacing w:line="240" w:lineRule="auto"/>
              <w:jc w:val="left"/>
            </w:pPr>
            <w:r w:rsidRPr="00D9529E">
              <w:t>схемы электрические принципиальные управления</w:t>
            </w:r>
            <w:r>
              <w:t>;</w:t>
            </w:r>
          </w:p>
          <w:p w14:paraId="1C601BE3" w14:textId="2F83E1A7" w:rsidR="00D9529E" w:rsidRPr="00D9529E" w:rsidRDefault="00675333" w:rsidP="00D9529E">
            <w:pPr>
              <w:pStyle w:val="34b"/>
              <w:numPr>
                <w:ilvl w:val="0"/>
                <w:numId w:val="53"/>
              </w:numPr>
              <w:spacing w:line="240" w:lineRule="auto"/>
              <w:jc w:val="left"/>
            </w:pPr>
            <w:r w:rsidRPr="00D9529E">
              <w:t>описание информационного обеспечения системы</w:t>
            </w:r>
            <w:r>
              <w:t>;</w:t>
            </w:r>
          </w:p>
          <w:p w14:paraId="2E1A9554" w14:textId="3A2DE2D1" w:rsidR="00D9529E" w:rsidRPr="00D9529E" w:rsidRDefault="00675333" w:rsidP="00D9529E">
            <w:pPr>
              <w:pStyle w:val="34b"/>
              <w:numPr>
                <w:ilvl w:val="0"/>
                <w:numId w:val="53"/>
              </w:numPr>
              <w:spacing w:line="240" w:lineRule="auto"/>
              <w:jc w:val="left"/>
            </w:pPr>
            <w:r w:rsidRPr="00D9529E">
              <w:t>описание организации информационной базы</w:t>
            </w:r>
            <w:r>
              <w:t>;</w:t>
            </w:r>
          </w:p>
          <w:p w14:paraId="4CDF8464" w14:textId="69488159" w:rsidR="00D9529E" w:rsidRPr="00D9529E" w:rsidRDefault="00675333" w:rsidP="00D9529E">
            <w:pPr>
              <w:pStyle w:val="34b"/>
              <w:numPr>
                <w:ilvl w:val="0"/>
                <w:numId w:val="53"/>
              </w:numPr>
              <w:spacing w:line="240" w:lineRule="auto"/>
              <w:jc w:val="left"/>
            </w:pPr>
            <w:r w:rsidRPr="00D9529E">
              <w:t>описание систем классификации и кодирования</w:t>
            </w:r>
            <w:r>
              <w:t>;</w:t>
            </w:r>
          </w:p>
          <w:p w14:paraId="35E6D81B" w14:textId="424E1B1A" w:rsidR="00D9529E" w:rsidRPr="00D9529E" w:rsidRDefault="00675333" w:rsidP="00D9529E">
            <w:pPr>
              <w:pStyle w:val="34b"/>
              <w:numPr>
                <w:ilvl w:val="0"/>
                <w:numId w:val="53"/>
              </w:numPr>
              <w:spacing w:line="240" w:lineRule="auto"/>
              <w:jc w:val="left"/>
            </w:pPr>
            <w:r w:rsidRPr="00D9529E">
              <w:t>описание массива информации</w:t>
            </w:r>
            <w:r>
              <w:t>;</w:t>
            </w:r>
          </w:p>
          <w:p w14:paraId="73FD4D3C" w14:textId="29022EA4" w:rsidR="00D9529E" w:rsidRPr="00D9529E" w:rsidRDefault="00675333" w:rsidP="00D9529E">
            <w:pPr>
              <w:pStyle w:val="34b"/>
              <w:numPr>
                <w:ilvl w:val="0"/>
                <w:numId w:val="53"/>
              </w:numPr>
              <w:spacing w:line="240" w:lineRule="auto"/>
              <w:jc w:val="left"/>
            </w:pPr>
            <w:r w:rsidRPr="00D9529E">
              <w:t>описание комплекса технических средств</w:t>
            </w:r>
            <w:r>
              <w:t>;</w:t>
            </w:r>
          </w:p>
          <w:p w14:paraId="5788F74C" w14:textId="032BCF2A" w:rsidR="00D9529E" w:rsidRPr="00D9529E" w:rsidRDefault="00675333" w:rsidP="00D9529E">
            <w:pPr>
              <w:pStyle w:val="34b"/>
              <w:numPr>
                <w:ilvl w:val="0"/>
                <w:numId w:val="53"/>
              </w:numPr>
              <w:spacing w:line="240" w:lineRule="auto"/>
              <w:jc w:val="left"/>
            </w:pPr>
            <w:r w:rsidRPr="00D9529E">
              <w:t>описание программного обеспечения</w:t>
            </w:r>
            <w:r>
              <w:t>;</w:t>
            </w:r>
          </w:p>
          <w:p w14:paraId="3C840C3B" w14:textId="33BD3EC8" w:rsidR="00D9529E" w:rsidRPr="00D9529E" w:rsidRDefault="00675333" w:rsidP="00D9529E">
            <w:pPr>
              <w:pStyle w:val="34b"/>
              <w:numPr>
                <w:ilvl w:val="0"/>
                <w:numId w:val="53"/>
              </w:numPr>
              <w:spacing w:line="240" w:lineRule="auto"/>
              <w:jc w:val="left"/>
            </w:pPr>
            <w:r w:rsidRPr="00D9529E">
              <w:t>описание алгоритма</w:t>
            </w:r>
            <w:r>
              <w:t>;</w:t>
            </w:r>
          </w:p>
          <w:p w14:paraId="30D6034F" w14:textId="3B1AA35B" w:rsidR="00D9529E" w:rsidRPr="00D9529E" w:rsidRDefault="00675333" w:rsidP="00D9529E">
            <w:pPr>
              <w:pStyle w:val="34b"/>
              <w:numPr>
                <w:ilvl w:val="0"/>
                <w:numId w:val="53"/>
              </w:numPr>
              <w:spacing w:line="240" w:lineRule="auto"/>
              <w:jc w:val="left"/>
            </w:pPr>
            <w:r w:rsidRPr="00D9529E">
              <w:t>описание организационной структуры</w:t>
            </w:r>
            <w:r>
              <w:t>;</w:t>
            </w:r>
          </w:p>
          <w:p w14:paraId="1D49B94E" w14:textId="7E7ADE00" w:rsidR="00D9529E" w:rsidRPr="00D9529E" w:rsidRDefault="00675333" w:rsidP="00D9529E">
            <w:pPr>
              <w:pStyle w:val="34b"/>
              <w:numPr>
                <w:ilvl w:val="0"/>
                <w:numId w:val="53"/>
              </w:numPr>
              <w:spacing w:line="240" w:lineRule="auto"/>
              <w:jc w:val="left"/>
            </w:pPr>
            <w:r w:rsidRPr="00D9529E">
              <w:t>оценка надежности системы</w:t>
            </w:r>
            <w:r>
              <w:t>;</w:t>
            </w:r>
          </w:p>
          <w:p w14:paraId="3056A361" w14:textId="16D4E8BE" w:rsidR="00D9529E" w:rsidRPr="00D9529E" w:rsidRDefault="00675333" w:rsidP="00D9529E">
            <w:pPr>
              <w:pStyle w:val="34b"/>
              <w:numPr>
                <w:ilvl w:val="0"/>
                <w:numId w:val="53"/>
              </w:numPr>
              <w:spacing w:line="240" w:lineRule="auto"/>
              <w:jc w:val="left"/>
            </w:pPr>
            <w:r w:rsidRPr="00D9529E">
              <w:t>сведения о количестве энергопринимающих устройств, об их установленной, расчетной и максимальной мощности</w:t>
            </w:r>
            <w:r>
              <w:t>;</w:t>
            </w:r>
          </w:p>
          <w:p w14:paraId="06C68301" w14:textId="51EFDA86" w:rsidR="00D9529E" w:rsidRPr="00D9529E" w:rsidRDefault="00675333" w:rsidP="00D9529E">
            <w:pPr>
              <w:pStyle w:val="34b"/>
              <w:numPr>
                <w:ilvl w:val="0"/>
                <w:numId w:val="53"/>
              </w:numPr>
              <w:spacing w:line="240" w:lineRule="auto"/>
              <w:jc w:val="left"/>
            </w:pPr>
            <w:r w:rsidRPr="00D9529E">
              <w:t>описание базы данных, инструкция по формированию и ведению</w:t>
            </w:r>
            <w:r>
              <w:t>;</w:t>
            </w:r>
          </w:p>
          <w:p w14:paraId="089C6AC6" w14:textId="40E7D184" w:rsidR="00D9529E" w:rsidRPr="00D9529E" w:rsidRDefault="00675333" w:rsidP="00D9529E">
            <w:pPr>
              <w:pStyle w:val="34b"/>
              <w:numPr>
                <w:ilvl w:val="0"/>
                <w:numId w:val="53"/>
              </w:numPr>
              <w:spacing w:line="240" w:lineRule="auto"/>
              <w:jc w:val="left"/>
            </w:pPr>
            <w:r w:rsidRPr="00D9529E">
              <w:t>описание технологического процесса обработки данных</w:t>
            </w:r>
            <w:r>
              <w:t>;</w:t>
            </w:r>
          </w:p>
          <w:p w14:paraId="73B8E440" w14:textId="2514B038" w:rsidR="00D9529E" w:rsidRPr="00D9529E" w:rsidRDefault="00675333" w:rsidP="00D9529E">
            <w:pPr>
              <w:pStyle w:val="34b"/>
              <w:numPr>
                <w:ilvl w:val="0"/>
                <w:numId w:val="53"/>
              </w:numPr>
              <w:spacing w:line="240" w:lineRule="auto"/>
              <w:jc w:val="left"/>
            </w:pPr>
            <w:r w:rsidRPr="00D9529E">
              <w:t>структурная схема цифрового обмена с адресацией цифровых сетей АСУ ТП. структурная схема системы единого времени (рабочая, детальная)</w:t>
            </w:r>
            <w:r>
              <w:t>;</w:t>
            </w:r>
          </w:p>
          <w:p w14:paraId="17195F8B" w14:textId="46D6FCD9" w:rsidR="00D9529E" w:rsidRPr="00D9529E" w:rsidRDefault="00675333" w:rsidP="00D9529E">
            <w:pPr>
              <w:pStyle w:val="34b"/>
              <w:numPr>
                <w:ilvl w:val="0"/>
                <w:numId w:val="53"/>
              </w:numPr>
              <w:spacing w:line="240" w:lineRule="auto"/>
              <w:jc w:val="left"/>
            </w:pPr>
            <w:proofErr w:type="spellStart"/>
            <w:r w:rsidRPr="00D9529E">
              <w:lastRenderedPageBreak/>
              <w:t>видеограммы</w:t>
            </w:r>
            <w:proofErr w:type="spellEnd"/>
            <w:r w:rsidRPr="00D9529E">
              <w:t xml:space="preserve"> представления информации оператору. структура иерархии </w:t>
            </w:r>
            <w:proofErr w:type="spellStart"/>
            <w:r w:rsidRPr="00D9529E">
              <w:t>видеограмм</w:t>
            </w:r>
            <w:proofErr w:type="spellEnd"/>
            <w:r>
              <w:t>;</w:t>
            </w:r>
          </w:p>
          <w:p w14:paraId="0CDDE326" w14:textId="5EAAE7C6" w:rsidR="00D9529E" w:rsidRPr="00C243B6" w:rsidRDefault="00675333" w:rsidP="00D9529E">
            <w:pPr>
              <w:pStyle w:val="34b"/>
              <w:numPr>
                <w:ilvl w:val="0"/>
                <w:numId w:val="53"/>
              </w:numPr>
              <w:spacing w:line="240" w:lineRule="auto"/>
              <w:jc w:val="left"/>
            </w:pPr>
            <w:r w:rsidRPr="00D9529E">
              <w:t>схемы программно-алгоритмические расчётных задач, контроля, управления, автоматического регулирования</w:t>
            </w:r>
            <w:r>
              <w:t>,</w:t>
            </w:r>
            <w:r w:rsidRPr="00D9529E">
              <w:t xml:space="preserve"> сигнализаци</w:t>
            </w:r>
            <w:r>
              <w:t>й и блокировок.</w:t>
            </w:r>
          </w:p>
        </w:tc>
      </w:tr>
      <w:tr w:rsidR="00C243B6" w:rsidRPr="00C243B6" w14:paraId="1854AF21" w14:textId="77777777" w:rsidTr="00AA230D">
        <w:tc>
          <w:tcPr>
            <w:tcW w:w="0" w:type="auto"/>
            <w:hideMark/>
          </w:tcPr>
          <w:p w14:paraId="72229861" w14:textId="77777777" w:rsidR="00C243B6" w:rsidRPr="00C243B6" w:rsidRDefault="00C243B6" w:rsidP="00AA230D">
            <w:pPr>
              <w:pStyle w:val="34b"/>
              <w:spacing w:line="240" w:lineRule="auto"/>
              <w:ind w:firstLine="0"/>
              <w:jc w:val="left"/>
            </w:pPr>
            <w:r w:rsidRPr="00C243B6">
              <w:lastRenderedPageBreak/>
              <w:t>6. Рабочая документация</w:t>
            </w:r>
          </w:p>
        </w:tc>
        <w:tc>
          <w:tcPr>
            <w:tcW w:w="0" w:type="auto"/>
            <w:hideMark/>
          </w:tcPr>
          <w:p w14:paraId="4481F792" w14:textId="77777777" w:rsidR="00AA230D" w:rsidRDefault="00C243B6" w:rsidP="00AA230D">
            <w:pPr>
              <w:pStyle w:val="34b"/>
              <w:spacing w:line="240" w:lineRule="auto"/>
              <w:ind w:firstLine="0"/>
              <w:jc w:val="left"/>
            </w:pPr>
            <w:r w:rsidRPr="00C243B6">
              <w:t>6.1. Разработка рабочей документации на систему и её части.</w:t>
            </w:r>
          </w:p>
          <w:p w14:paraId="2B87FB5D" w14:textId="77777777" w:rsidR="00C243B6" w:rsidRDefault="00C243B6" w:rsidP="00AA230D">
            <w:pPr>
              <w:pStyle w:val="34b"/>
              <w:spacing w:line="240" w:lineRule="auto"/>
              <w:ind w:firstLine="0"/>
              <w:jc w:val="left"/>
            </w:pPr>
            <w:r w:rsidRPr="00C243B6">
              <w:t>6.2. Разработка или адаптация программ.</w:t>
            </w:r>
          </w:p>
          <w:p w14:paraId="0E5FD71F" w14:textId="77777777" w:rsidR="00D9529E" w:rsidRDefault="00D9529E" w:rsidP="00AA230D">
            <w:pPr>
              <w:pStyle w:val="34b"/>
              <w:spacing w:line="240" w:lineRule="auto"/>
              <w:ind w:firstLine="0"/>
              <w:jc w:val="left"/>
            </w:pPr>
            <w:r>
              <w:t>6.3. Включает в себя:</w:t>
            </w:r>
          </w:p>
          <w:p w14:paraId="528A30E1" w14:textId="4D757926" w:rsidR="00D9529E" w:rsidRPr="00D9529E" w:rsidRDefault="00675333" w:rsidP="00D9529E">
            <w:pPr>
              <w:pStyle w:val="34b"/>
              <w:numPr>
                <w:ilvl w:val="0"/>
                <w:numId w:val="53"/>
              </w:numPr>
              <w:spacing w:line="240" w:lineRule="auto"/>
              <w:jc w:val="left"/>
            </w:pPr>
            <w:r w:rsidRPr="00D9529E">
              <w:t>спецификация оборудования, изделий и материалов</w:t>
            </w:r>
            <w:r w:rsidRPr="00675333">
              <w:t>;</w:t>
            </w:r>
          </w:p>
          <w:p w14:paraId="1A821583" w14:textId="10C34267" w:rsidR="00D9529E" w:rsidRPr="00D9529E" w:rsidRDefault="00675333" w:rsidP="00D9529E">
            <w:pPr>
              <w:pStyle w:val="34b"/>
              <w:numPr>
                <w:ilvl w:val="0"/>
                <w:numId w:val="53"/>
              </w:numPr>
              <w:spacing w:line="240" w:lineRule="auto"/>
              <w:jc w:val="left"/>
            </w:pPr>
            <w:r w:rsidRPr="00D9529E">
              <w:t>кабельный журнал</w:t>
            </w:r>
            <w:r w:rsidRPr="00675333">
              <w:t>;</w:t>
            </w:r>
          </w:p>
          <w:p w14:paraId="0B7FFA0A" w14:textId="515A837B" w:rsidR="00D9529E" w:rsidRPr="00D9529E" w:rsidRDefault="00675333" w:rsidP="00D9529E">
            <w:pPr>
              <w:pStyle w:val="34b"/>
              <w:numPr>
                <w:ilvl w:val="0"/>
                <w:numId w:val="53"/>
              </w:numPr>
              <w:spacing w:line="240" w:lineRule="auto"/>
              <w:jc w:val="left"/>
            </w:pPr>
            <w:r w:rsidRPr="00D9529E">
              <w:t>локальная смета</w:t>
            </w:r>
            <w:r w:rsidRPr="00675333">
              <w:t>;</w:t>
            </w:r>
          </w:p>
          <w:p w14:paraId="47A814FE" w14:textId="66A78D58" w:rsidR="00D9529E" w:rsidRPr="00D9529E" w:rsidRDefault="00675333" w:rsidP="00D9529E">
            <w:pPr>
              <w:pStyle w:val="34b"/>
              <w:numPr>
                <w:ilvl w:val="0"/>
                <w:numId w:val="53"/>
              </w:numPr>
              <w:spacing w:line="240" w:lineRule="auto"/>
              <w:jc w:val="left"/>
            </w:pPr>
            <w:r w:rsidRPr="00D9529E">
              <w:t>рабочие чертежи для производства работ по монтажу технических средств автоматизации</w:t>
            </w:r>
            <w:r w:rsidRPr="00675333">
              <w:t>;</w:t>
            </w:r>
          </w:p>
          <w:p w14:paraId="163A396E" w14:textId="0BE9D390" w:rsidR="00D9529E" w:rsidRPr="00D9529E" w:rsidRDefault="00675333" w:rsidP="00D9529E">
            <w:pPr>
              <w:pStyle w:val="34b"/>
              <w:numPr>
                <w:ilvl w:val="0"/>
                <w:numId w:val="53"/>
              </w:numPr>
              <w:spacing w:line="240" w:lineRule="auto"/>
              <w:jc w:val="left"/>
            </w:pPr>
            <w:r w:rsidRPr="00D9529E">
              <w:t>опросные листы на приборы и карты заказа на оборудование</w:t>
            </w:r>
            <w:r w:rsidRPr="00675333">
              <w:t>;</w:t>
            </w:r>
          </w:p>
          <w:p w14:paraId="52B9ECAE" w14:textId="12AE6E66" w:rsidR="00D9529E" w:rsidRPr="00D9529E" w:rsidRDefault="00675333" w:rsidP="00D9529E">
            <w:pPr>
              <w:pStyle w:val="34b"/>
              <w:numPr>
                <w:ilvl w:val="0"/>
                <w:numId w:val="53"/>
              </w:numPr>
              <w:spacing w:line="240" w:lineRule="auto"/>
              <w:jc w:val="left"/>
            </w:pPr>
            <w:r w:rsidRPr="00D9529E">
              <w:t>схема соединений и подключения внешних проводок</w:t>
            </w:r>
            <w:r w:rsidRPr="00675333">
              <w:t>;</w:t>
            </w:r>
          </w:p>
          <w:p w14:paraId="41B9A022" w14:textId="29C313D1" w:rsidR="00D9529E" w:rsidRPr="00D9529E" w:rsidRDefault="00675333" w:rsidP="00D9529E">
            <w:pPr>
              <w:pStyle w:val="34b"/>
              <w:numPr>
                <w:ilvl w:val="0"/>
                <w:numId w:val="53"/>
              </w:numPr>
              <w:spacing w:line="240" w:lineRule="auto"/>
              <w:jc w:val="left"/>
            </w:pPr>
            <w:r w:rsidRPr="00D9529E">
              <w:t>таблица соединений и подключений</w:t>
            </w:r>
            <w:r w:rsidRPr="00675333">
              <w:t>;</w:t>
            </w:r>
          </w:p>
          <w:p w14:paraId="094118CA" w14:textId="232A8B2F" w:rsidR="00D9529E" w:rsidRPr="00D9529E" w:rsidRDefault="00675333" w:rsidP="00D9529E">
            <w:pPr>
              <w:pStyle w:val="34b"/>
              <w:numPr>
                <w:ilvl w:val="0"/>
                <w:numId w:val="53"/>
              </w:numPr>
              <w:spacing w:line="240" w:lineRule="auto"/>
              <w:jc w:val="left"/>
            </w:pPr>
            <w:r w:rsidRPr="00D9529E">
              <w:t>чертежи общего вида</w:t>
            </w:r>
            <w:r w:rsidRPr="00675333">
              <w:t>;</w:t>
            </w:r>
          </w:p>
          <w:p w14:paraId="2160A818" w14:textId="6797C31D" w:rsidR="00D9529E" w:rsidRPr="00D9529E" w:rsidRDefault="00675333" w:rsidP="00D9529E">
            <w:pPr>
              <w:pStyle w:val="34b"/>
              <w:numPr>
                <w:ilvl w:val="0"/>
                <w:numId w:val="53"/>
              </w:numPr>
              <w:spacing w:line="240" w:lineRule="auto"/>
              <w:jc w:val="left"/>
            </w:pPr>
            <w:r w:rsidRPr="00D9529E">
              <w:t>чертёж установки технических средств, оборудования, проводок и средств автоматизации</w:t>
            </w:r>
            <w:r w:rsidRPr="00675333">
              <w:t>;</w:t>
            </w:r>
          </w:p>
          <w:p w14:paraId="141D68BA" w14:textId="5D72EA83" w:rsidR="00D9529E" w:rsidRPr="00D9529E" w:rsidRDefault="00675333" w:rsidP="00D9529E">
            <w:pPr>
              <w:pStyle w:val="34b"/>
              <w:numPr>
                <w:ilvl w:val="0"/>
                <w:numId w:val="53"/>
              </w:numPr>
              <w:spacing w:line="240" w:lineRule="auto"/>
              <w:jc w:val="left"/>
            </w:pPr>
            <w:r w:rsidRPr="00D9529E">
              <w:t>план расположения оборудования</w:t>
            </w:r>
            <w:r w:rsidRPr="00675333">
              <w:t>;</w:t>
            </w:r>
          </w:p>
          <w:p w14:paraId="47477067" w14:textId="022B7E09" w:rsidR="00D9529E" w:rsidRPr="00D9529E" w:rsidRDefault="00675333" w:rsidP="00D9529E">
            <w:pPr>
              <w:pStyle w:val="34b"/>
              <w:numPr>
                <w:ilvl w:val="0"/>
                <w:numId w:val="53"/>
              </w:numPr>
              <w:spacing w:line="240" w:lineRule="auto"/>
              <w:jc w:val="left"/>
            </w:pPr>
            <w:r w:rsidRPr="00D9529E">
              <w:t>нормы расхода ЗИП</w:t>
            </w:r>
            <w:r w:rsidRPr="00675333">
              <w:t>;</w:t>
            </w:r>
          </w:p>
          <w:p w14:paraId="1AAFE82D" w14:textId="54B3D807" w:rsidR="00D9529E" w:rsidRPr="00D9529E" w:rsidRDefault="00675333" w:rsidP="00D9529E">
            <w:pPr>
              <w:pStyle w:val="34b"/>
              <w:numPr>
                <w:ilvl w:val="0"/>
                <w:numId w:val="53"/>
              </w:numPr>
              <w:spacing w:line="240" w:lineRule="auto"/>
              <w:jc w:val="left"/>
            </w:pPr>
            <w:r w:rsidRPr="00D9529E">
              <w:t>ведомость комплекта ЗИП</w:t>
            </w:r>
            <w:r w:rsidRPr="00675333">
              <w:t>;</w:t>
            </w:r>
          </w:p>
          <w:p w14:paraId="696AC822" w14:textId="7007B530" w:rsidR="00D9529E" w:rsidRPr="00D9529E" w:rsidRDefault="00675333" w:rsidP="00D9529E">
            <w:pPr>
              <w:pStyle w:val="34b"/>
              <w:numPr>
                <w:ilvl w:val="0"/>
                <w:numId w:val="53"/>
              </w:numPr>
              <w:spacing w:line="240" w:lineRule="auto"/>
              <w:jc w:val="left"/>
            </w:pPr>
            <w:r w:rsidRPr="00D9529E">
              <w:t>перечень мероприятий по заземлению (занулению) и схемы заземлений (занулений)</w:t>
            </w:r>
            <w:r w:rsidRPr="00675333">
              <w:t>;</w:t>
            </w:r>
          </w:p>
          <w:p w14:paraId="343CB767" w14:textId="1EA3BB0A" w:rsidR="00D9529E" w:rsidRPr="00C243B6" w:rsidRDefault="00675333" w:rsidP="00D9529E">
            <w:pPr>
              <w:pStyle w:val="34b"/>
              <w:numPr>
                <w:ilvl w:val="0"/>
                <w:numId w:val="53"/>
              </w:numPr>
              <w:spacing w:line="240" w:lineRule="auto"/>
              <w:jc w:val="left"/>
            </w:pPr>
            <w:r w:rsidRPr="00D9529E">
              <w:t xml:space="preserve">журнал шинных и системных </w:t>
            </w:r>
            <w:r w:rsidR="00D9529E" w:rsidRPr="00D9529E">
              <w:t>кабелей</w:t>
            </w:r>
            <w:r>
              <w:t>.</w:t>
            </w:r>
          </w:p>
        </w:tc>
      </w:tr>
      <w:tr w:rsidR="00C243B6" w:rsidRPr="00C243B6" w14:paraId="417E47B6" w14:textId="77777777" w:rsidTr="00AA230D">
        <w:tc>
          <w:tcPr>
            <w:tcW w:w="0" w:type="auto"/>
            <w:hideMark/>
          </w:tcPr>
          <w:p w14:paraId="03CF4E1F" w14:textId="77777777" w:rsidR="00C243B6" w:rsidRPr="00C243B6" w:rsidRDefault="00C243B6" w:rsidP="00AA230D">
            <w:pPr>
              <w:pStyle w:val="34b"/>
              <w:spacing w:line="240" w:lineRule="auto"/>
              <w:ind w:firstLine="0"/>
              <w:jc w:val="left"/>
            </w:pPr>
            <w:r w:rsidRPr="00C243B6">
              <w:t>7. Ввод в действие</w:t>
            </w:r>
          </w:p>
        </w:tc>
        <w:tc>
          <w:tcPr>
            <w:tcW w:w="0" w:type="auto"/>
            <w:hideMark/>
          </w:tcPr>
          <w:p w14:paraId="22726592" w14:textId="77777777" w:rsidR="00AA230D" w:rsidRDefault="00C243B6" w:rsidP="00AA230D">
            <w:pPr>
              <w:pStyle w:val="34b"/>
              <w:spacing w:line="240" w:lineRule="auto"/>
              <w:ind w:firstLine="0"/>
              <w:jc w:val="left"/>
            </w:pPr>
            <w:r w:rsidRPr="00C243B6">
              <w:t>7.1. Подготовка объекта автоматизации к вводу АС в действие.</w:t>
            </w:r>
          </w:p>
          <w:p w14:paraId="772F8669" w14:textId="77777777" w:rsidR="00AA230D" w:rsidRDefault="00C243B6" w:rsidP="00AA230D">
            <w:pPr>
              <w:pStyle w:val="34b"/>
              <w:spacing w:line="240" w:lineRule="auto"/>
              <w:ind w:firstLine="0"/>
              <w:jc w:val="left"/>
            </w:pPr>
            <w:r w:rsidRPr="00C243B6">
              <w:t>7.2. Подготовка персонала.</w:t>
            </w:r>
          </w:p>
          <w:p w14:paraId="5C2C7007" w14:textId="77777777" w:rsidR="00AA230D" w:rsidRDefault="00C243B6" w:rsidP="00AA230D">
            <w:pPr>
              <w:pStyle w:val="34b"/>
              <w:spacing w:line="240" w:lineRule="auto"/>
              <w:ind w:firstLine="0"/>
              <w:jc w:val="left"/>
            </w:pPr>
            <w:r w:rsidRPr="00C243B6">
              <w:t>7.3. Комплектация АС поставляемыми изделиями (программными и техническими средствами, программно-техническими комплексами, информационными изделиями).</w:t>
            </w:r>
          </w:p>
          <w:p w14:paraId="3D86B7C6" w14:textId="77777777" w:rsidR="00AA230D" w:rsidRDefault="00C243B6" w:rsidP="00AA230D">
            <w:pPr>
              <w:pStyle w:val="34b"/>
              <w:spacing w:line="240" w:lineRule="auto"/>
              <w:ind w:firstLine="0"/>
              <w:jc w:val="left"/>
            </w:pPr>
            <w:r w:rsidRPr="00C243B6">
              <w:t>7.4. Строительно-монтажные работы.</w:t>
            </w:r>
          </w:p>
          <w:p w14:paraId="14D6E747" w14:textId="77777777" w:rsidR="00AA230D" w:rsidRDefault="00C243B6" w:rsidP="00AA230D">
            <w:pPr>
              <w:pStyle w:val="34b"/>
              <w:spacing w:line="240" w:lineRule="auto"/>
              <w:ind w:firstLine="0"/>
              <w:jc w:val="left"/>
            </w:pPr>
            <w:r w:rsidRPr="00C243B6">
              <w:t>7.5. Пусконаладочные работы.</w:t>
            </w:r>
          </w:p>
          <w:p w14:paraId="498E0E0C" w14:textId="77777777" w:rsidR="00AA230D" w:rsidRDefault="00C243B6" w:rsidP="00AA230D">
            <w:pPr>
              <w:pStyle w:val="34b"/>
              <w:spacing w:line="240" w:lineRule="auto"/>
              <w:ind w:firstLine="0"/>
              <w:jc w:val="left"/>
            </w:pPr>
            <w:r w:rsidRPr="00C243B6">
              <w:t>7.6. Проведение предварительных испытаний.</w:t>
            </w:r>
          </w:p>
          <w:p w14:paraId="2DC48F64" w14:textId="77777777" w:rsidR="00AA230D" w:rsidRDefault="00C243B6" w:rsidP="00AA230D">
            <w:pPr>
              <w:pStyle w:val="34b"/>
              <w:spacing w:line="240" w:lineRule="auto"/>
              <w:ind w:firstLine="0"/>
              <w:jc w:val="left"/>
            </w:pPr>
            <w:r w:rsidRPr="00C243B6">
              <w:t>7.7. Проведение опытной эксплуатации.</w:t>
            </w:r>
          </w:p>
          <w:p w14:paraId="42F4B987" w14:textId="69BDB48E" w:rsidR="00C243B6" w:rsidRPr="00C243B6" w:rsidRDefault="00C243B6" w:rsidP="00AA230D">
            <w:pPr>
              <w:pStyle w:val="34b"/>
              <w:spacing w:line="240" w:lineRule="auto"/>
              <w:ind w:firstLine="0"/>
              <w:jc w:val="left"/>
            </w:pPr>
            <w:r w:rsidRPr="00C243B6">
              <w:t>7.8. Проведение приёмочных испытаний.</w:t>
            </w:r>
          </w:p>
        </w:tc>
      </w:tr>
      <w:tr w:rsidR="00C243B6" w:rsidRPr="00C243B6" w14:paraId="64FE2722" w14:textId="77777777" w:rsidTr="00AA230D">
        <w:tc>
          <w:tcPr>
            <w:tcW w:w="0" w:type="auto"/>
            <w:hideMark/>
          </w:tcPr>
          <w:p w14:paraId="2491D887" w14:textId="77777777" w:rsidR="00C243B6" w:rsidRPr="00C243B6" w:rsidRDefault="00C243B6" w:rsidP="00AA230D">
            <w:pPr>
              <w:pStyle w:val="34b"/>
              <w:spacing w:line="240" w:lineRule="auto"/>
              <w:ind w:firstLine="0"/>
              <w:jc w:val="left"/>
            </w:pPr>
            <w:r w:rsidRPr="00C243B6">
              <w:t>8. Сопровождение АС</w:t>
            </w:r>
          </w:p>
        </w:tc>
        <w:tc>
          <w:tcPr>
            <w:tcW w:w="0" w:type="auto"/>
            <w:hideMark/>
          </w:tcPr>
          <w:p w14:paraId="538ACBEA" w14:textId="77777777" w:rsidR="00AA230D" w:rsidRDefault="00C243B6" w:rsidP="00AA230D">
            <w:pPr>
              <w:pStyle w:val="34b"/>
              <w:spacing w:line="240" w:lineRule="auto"/>
              <w:ind w:firstLine="0"/>
              <w:jc w:val="left"/>
            </w:pPr>
            <w:r w:rsidRPr="00C243B6">
              <w:t>8.1. Выполнение работ в соответствии с гарантийными обязательствами.</w:t>
            </w:r>
          </w:p>
          <w:p w14:paraId="0A2C6A7E" w14:textId="68BDC711" w:rsidR="00C243B6" w:rsidRPr="00C243B6" w:rsidRDefault="00C243B6" w:rsidP="00AA230D">
            <w:pPr>
              <w:pStyle w:val="34b"/>
              <w:spacing w:line="240" w:lineRule="auto"/>
              <w:ind w:firstLine="0"/>
              <w:jc w:val="left"/>
            </w:pPr>
            <w:r w:rsidRPr="00C243B6">
              <w:t>8.2. Послегарантийное обслуживание.</w:t>
            </w:r>
          </w:p>
        </w:tc>
      </w:tr>
    </w:tbl>
    <w:p w14:paraId="08E47632" w14:textId="77777777" w:rsidR="00C243B6" w:rsidRDefault="00C243B6" w:rsidP="00C243B6">
      <w:pPr>
        <w:pStyle w:val="34b"/>
        <w:ind w:firstLine="0"/>
        <w:rPr>
          <w:lang w:eastAsia="ru-RU"/>
        </w:rPr>
      </w:pPr>
    </w:p>
    <w:p w14:paraId="6A744BC9" w14:textId="77777777" w:rsidR="00B04851" w:rsidRPr="007D1085" w:rsidRDefault="00B04851" w:rsidP="00B04851">
      <w:pPr>
        <w:pStyle w:val="34fffa"/>
      </w:pPr>
    </w:p>
    <w:p w14:paraId="0A8C4905" w14:textId="77777777" w:rsidR="00B04851" w:rsidRDefault="00B04851" w:rsidP="00B04851">
      <w:pPr>
        <w:pStyle w:val="1"/>
        <w:rPr>
          <w:lang w:val="ru-RU"/>
        </w:rPr>
      </w:pPr>
      <w:bookmarkStart w:id="27" w:name="_Toc133384561"/>
      <w:bookmarkStart w:id="28" w:name="_Toc207370144"/>
      <w:r w:rsidRPr="00F21C47">
        <w:rPr>
          <w:lang w:val="ru-RU"/>
        </w:rPr>
        <w:lastRenderedPageBreak/>
        <w:t>Описание процессов деятельности объекта автоматизации</w:t>
      </w:r>
      <w:bookmarkEnd w:id="27"/>
      <w:bookmarkEnd w:id="28"/>
    </w:p>
    <w:p w14:paraId="3C22936D" w14:textId="1599349C" w:rsidR="003224D8" w:rsidRPr="003224D8" w:rsidRDefault="003224D8" w:rsidP="003224D8">
      <w:pPr>
        <w:pStyle w:val="34b"/>
      </w:pPr>
      <w:r w:rsidRPr="003224D8">
        <w:rPr>
          <w:b/>
          <w:bCs/>
        </w:rPr>
        <w:t>Общая характеристика объекта.</w:t>
      </w:r>
      <w:r w:rsidRPr="003224D8">
        <w:t xml:space="preserve"> Автоматизируемый объект – водогрейная котельная Ивановской ТЭЦ-2 – представляет собой новый энергоисточник тепловой мощности 400 Гкал/ч (465 МВт), предназначенный для обеспечения потребителей г. Иваново горячей водой для отопления и горячего водоснабжения. Котельная включает восемь водогрейных котлов типа «Eurotherm-58» производительностью по 50 Гкал/ч каждый. Основное топливо – природный газ. Котлы работают на сетевую воду косвенным способом: каждый котёл нагревает воду котлового контура, которая через промежуточные теплообменники передает теплоту воде тепловой сети. Котельная спроектирована для постоянной круглогодичной работы в базовом режиме теплоснабжения города, обеспечивая поддержание температуры теплоносителя согласно графику (максимальная температура воды котлового контура – 150 °С, максимальная температура сетевой воды на выходе – 115 °С </w:t>
      </w:r>
      <w:proofErr w:type="spellStart"/>
      <w:r w:rsidRPr="003224D8">
        <w:t>с</w:t>
      </w:r>
      <w:proofErr w:type="spellEnd"/>
      <w:r w:rsidRPr="003224D8">
        <w:t xml:space="preserve"> погодной коррекцией).</w:t>
      </w:r>
    </w:p>
    <w:p w14:paraId="157E9A09" w14:textId="77777777" w:rsidR="003224D8" w:rsidRPr="003224D8" w:rsidRDefault="003224D8" w:rsidP="003224D8">
      <w:pPr>
        <w:pStyle w:val="34b"/>
      </w:pPr>
      <w:r w:rsidRPr="003224D8">
        <w:t>Основные технологические процессы и объекты, охваченные автоматизацией:</w:t>
      </w:r>
    </w:p>
    <w:p w14:paraId="34E81227" w14:textId="77777777" w:rsidR="003224D8" w:rsidRPr="003224D8" w:rsidRDefault="003224D8" w:rsidP="003224D8">
      <w:pPr>
        <w:pStyle w:val="34b"/>
        <w:numPr>
          <w:ilvl w:val="0"/>
          <w:numId w:val="47"/>
        </w:numPr>
      </w:pPr>
      <w:r w:rsidRPr="003224D8">
        <w:rPr>
          <w:b/>
          <w:bCs/>
        </w:rPr>
        <w:t>Водогрейные котлы (8× Eurotherm-58)</w:t>
      </w:r>
      <w:r w:rsidRPr="003224D8">
        <w:t xml:space="preserve"> – основное оборудование котельной, осуществляющее нагрев воды. Каждый котёл оснащён собственными системами подачи воздуха и удаления дымовых газов, двумя газовыми горелками, индивидуальным дымовой трубой (дымоходы сгруппированы: 2 башни по 3 трубы и 1 башня на 2 трубы). Котлы имеют локальные шкафы автоматики горения и безопасности, обеспечивающие автономное управление горелками и защиту котла. АСУТП верхнего уровня осуществляет мониторинг состояния каждого котла, дистанционный пуск/останов, регулирование нагрузки (теплоотдачи) и управление вспомогательными механизмами котла. В состав управляемых параметров каждого котла входят температура и давление воды на входе/выходе, расход воды, давление газа на горелках, температура дымовых газов, состояние горелок, тягодутьевые механизмы (дымососы, вентиляторы) и пр. При помощи системы предусмотрен автоматизированный розжиг горелок, поддержание заданной температуры теплоносителя путем регулирования подачи газа и воздуха, а также аварийное отключение подачи газа при отклонениях параметров или срабатывании защит.</w:t>
      </w:r>
    </w:p>
    <w:p w14:paraId="460D3590" w14:textId="77777777" w:rsidR="003224D8" w:rsidRPr="003224D8" w:rsidRDefault="003224D8" w:rsidP="003224D8">
      <w:pPr>
        <w:pStyle w:val="34b"/>
        <w:numPr>
          <w:ilvl w:val="0"/>
          <w:numId w:val="47"/>
        </w:numPr>
      </w:pPr>
      <w:r w:rsidRPr="003224D8">
        <w:rPr>
          <w:b/>
          <w:bCs/>
        </w:rPr>
        <w:t>Система газоснабжения котлов</w:t>
      </w:r>
      <w:r w:rsidRPr="003224D8">
        <w:t xml:space="preserve"> – включает два газорегуляторных пункта (ГРП-1 и ГРП-2), через которые природный газ поступает от внешнего газопровода к котлам. Каждый ГРП обеспечивает понижение давления газа до рабочего, очистку газа (газовые фильтры) и оснащён предохранительно-запорной арматурой. На входе каждого ГРП установлена секционирующая запорная задвижка с электроприводом для аварийного отсечения газа. </w:t>
      </w:r>
      <w:r w:rsidRPr="003224D8">
        <w:lastRenderedPageBreak/>
        <w:t xml:space="preserve">После ГРП газ распределяется по коллектору вдоль рядов котлов. Для повышения надёжности между котлами на общем газопроводе предусмотрены дополнительные секционирующие </w:t>
      </w:r>
      <w:proofErr w:type="spellStart"/>
      <w:r w:rsidRPr="003224D8">
        <w:t>электрозадвижки</w:t>
      </w:r>
      <w:proofErr w:type="spellEnd"/>
      <w:r w:rsidRPr="003224D8">
        <w:t xml:space="preserve">, позволяющие отключать группы из 4 котлов при необходимости. Газопровод каждого котла оборудован: ручным запорным вентилем, заглушкой, фильтром, регулирующим клапаном (редуктором давления), а также перед каждой горелкой – газовая рампа (узел безопасности горелки) с </w:t>
      </w:r>
      <w:proofErr w:type="spellStart"/>
      <w:r w:rsidRPr="003224D8">
        <w:t>двуклапанным</w:t>
      </w:r>
      <w:proofErr w:type="spellEnd"/>
      <w:r w:rsidRPr="003224D8">
        <w:t xml:space="preserve"> запорно-регулирующим блоком, турбинным счётчиком газа, отсечными клапанами и продувочными линиями. АСУТП осуществляет мониторинг давления газа до и после регуляторов, температуры газа, положения заслонок и клапанов, состояния газовых детекторов утечки. Реализована логика блокировок подачи газа при аварийных ситуациях (повышение давления сверх нормы, загазованность помещения котельной, отказ вентиляции и </w:t>
      </w:r>
      <w:proofErr w:type="gramStart"/>
      <w:r w:rsidRPr="003224D8">
        <w:t>т.д.</w:t>
      </w:r>
      <w:proofErr w:type="gramEnd"/>
      <w:r w:rsidRPr="003224D8">
        <w:t xml:space="preserve">), а также управление запорной арматурой (закрытие/открытие </w:t>
      </w:r>
      <w:proofErr w:type="spellStart"/>
      <w:r w:rsidRPr="003224D8">
        <w:t>электрозадвижек</w:t>
      </w:r>
      <w:proofErr w:type="spellEnd"/>
      <w:r w:rsidRPr="003224D8">
        <w:t xml:space="preserve"> ГРП и секций газопровода).</w:t>
      </w:r>
    </w:p>
    <w:p w14:paraId="03CCB586" w14:textId="77777777" w:rsidR="003224D8" w:rsidRPr="003224D8" w:rsidRDefault="003224D8" w:rsidP="003224D8">
      <w:pPr>
        <w:pStyle w:val="34b"/>
        <w:numPr>
          <w:ilvl w:val="0"/>
          <w:numId w:val="47"/>
        </w:numPr>
      </w:pPr>
      <w:r w:rsidRPr="003224D8">
        <w:rPr>
          <w:b/>
          <w:bCs/>
        </w:rPr>
        <w:t>Контур котловой воды</w:t>
      </w:r>
      <w:r w:rsidRPr="003224D8">
        <w:t xml:space="preserve"> – замкнутый контур циркуляции воды через котлы. От каждого котла горячая вода котлового контура подаётся в соответствующий промежуточный теплообменник, где отдаёт тепло сетевой воде и возвращается обратно к котлу. Система автоматизации осуществляет дистанционное управление электроприводными задвижками на подающем и обратном трубопроводах каждого котла. Предусмотрена установка регулирующей арматуры с электроприводом для управления расходом котловой воды через котёл (если требуется ограничение или балансировка потоков). Также на коллекторах котловой воды (общих трубопроводах, объединяющих несколько котлов) установлены секционирующие </w:t>
      </w:r>
      <w:proofErr w:type="spellStart"/>
      <w:r w:rsidRPr="003224D8">
        <w:t>электрозадвижки</w:t>
      </w:r>
      <w:proofErr w:type="spellEnd"/>
      <w:r w:rsidRPr="003224D8">
        <w:t xml:space="preserve"> – их автоматическое закрытие позволяет изолировать отдельные группы котлов при авариях (например, при разрыве трубопровода) для локализации участка, что повышает надёжность работы всей системы.</w:t>
      </w:r>
    </w:p>
    <w:p w14:paraId="5F5C91D8" w14:textId="77777777" w:rsidR="003224D8" w:rsidRPr="003224D8" w:rsidRDefault="003224D8" w:rsidP="003224D8">
      <w:pPr>
        <w:pStyle w:val="34b"/>
        <w:numPr>
          <w:ilvl w:val="0"/>
          <w:numId w:val="47"/>
        </w:numPr>
      </w:pPr>
      <w:r w:rsidRPr="003224D8">
        <w:rPr>
          <w:b/>
          <w:bCs/>
        </w:rPr>
        <w:t>Контур сетевой воды и теплообменники</w:t>
      </w:r>
      <w:r w:rsidRPr="003224D8">
        <w:t xml:space="preserve"> – включает промежуточные теплообменники, разделяющие котловой контур (первичный теплоноситель) и сеть теплоснабжения (вторичный теплоноситель). Сетевая вода поступает в теплообменники, нагревается от котловой воды и подаётся в городскую тепловую сеть. АСУТП контролирует температуру и давление сетевой воды на выходе теплообменников, регулирует их посредством управляющих клапанов. На выходе каждого теплообменника установлены электроприводные задвижки: со стороны котловой воды (на линии горячей воды, выходящей из теплообменника) и со стороны сетевой воды (на линии нагретой сетевой воды). Это позволяет отсекать теплообменник при необходимости (например, для ремонта или при аварии). Кроме того, автоматизации подлежат электроприводные клапаны на </w:t>
      </w:r>
      <w:r w:rsidRPr="003224D8">
        <w:lastRenderedPageBreak/>
        <w:t>обвязке сетевых насосов и на нитках сетевых трубопроводов (условно обозначенные нитки А, B, C подающего и обратного трубопровода к тепловой сети). За счёт этого обеспечивается автоматическое переключение потоков, регулирование давления и расхода в сети. Секционирующая запорная арматура с электроприводом предусмотрена также на коллекторах сетевой воды – аналогично котловому контуру, это повышает живучесть системы при аварийных ситуациях, позволяя изолировать поврежденный участок сети.</w:t>
      </w:r>
    </w:p>
    <w:p w14:paraId="7D540633" w14:textId="77777777" w:rsidR="003224D8" w:rsidRPr="003224D8" w:rsidRDefault="003224D8" w:rsidP="003224D8">
      <w:pPr>
        <w:pStyle w:val="34b"/>
        <w:numPr>
          <w:ilvl w:val="0"/>
          <w:numId w:val="47"/>
        </w:numPr>
      </w:pPr>
      <w:r w:rsidRPr="003224D8">
        <w:rPr>
          <w:b/>
          <w:bCs/>
        </w:rPr>
        <w:t>Насосы сетевой воды и тепловой сети</w:t>
      </w:r>
      <w:r w:rsidRPr="003224D8">
        <w:t xml:space="preserve"> – в котельной установлены насосы для циркуляции сетевой воды (сетевые насосы), а также насосные группы подпитки тепловой сети. Подпитка компенсирует потери воды в тепловой сети и осуществляется из аккумулирующих баков. Имеется насосная станция аккумулирующих баков (НАБ) подпитки: несколько мощных насосов, перекачивающих воду из баков-аккумуляторов в обратный трубопровод теплосети. АСУТП управляет частотными приводами насосов (при их наличии) или включает/отключает насосы для поддержания давления в сети согласно заданному графику. Также контролируются параметры: давление на </w:t>
      </w:r>
      <w:proofErr w:type="spellStart"/>
      <w:r w:rsidRPr="003224D8">
        <w:t>всасе</w:t>
      </w:r>
      <w:proofErr w:type="spellEnd"/>
      <w:r w:rsidRPr="003224D8">
        <w:t xml:space="preserve"> и напоре каждого насоса, ток электродвигателя, температура подшипников (если датчики), состояние резервного питания. Реализованы защиты насосного оборудования (например, по перегреву двигателя, по недопустимо низкому давлению на </w:t>
      </w:r>
      <w:proofErr w:type="spellStart"/>
      <w:r w:rsidRPr="003224D8">
        <w:t>всасе</w:t>
      </w:r>
      <w:proofErr w:type="spellEnd"/>
      <w:r w:rsidRPr="003224D8">
        <w:t xml:space="preserve"> – «сухой ход»). В случае аварий насос отключается автоматически, включается резервный агрегат, а оператор получает сигнал тревоги.</w:t>
      </w:r>
    </w:p>
    <w:p w14:paraId="68AF80FA" w14:textId="0B872732" w:rsidR="003224D8" w:rsidRPr="003224D8" w:rsidRDefault="003224D8" w:rsidP="00A627C6">
      <w:pPr>
        <w:pStyle w:val="34b"/>
        <w:numPr>
          <w:ilvl w:val="0"/>
          <w:numId w:val="47"/>
        </w:numPr>
      </w:pPr>
      <w:r w:rsidRPr="003224D8">
        <w:rPr>
          <w:b/>
          <w:bCs/>
        </w:rPr>
        <w:t>Система водоподготовки и химводоочистки</w:t>
      </w:r>
      <w:r w:rsidRPr="003224D8">
        <w:t xml:space="preserve"> – предназначена для подготовки подпиточной воды, чтобы предотвратить накипь и коррозию в котлах и сетях. В состав водоподготовительной установки (ВПУ) входят: насосы сырой воды, узел умягчения воды (натрий-</w:t>
      </w:r>
      <w:proofErr w:type="spellStart"/>
      <w:r w:rsidRPr="003224D8">
        <w:t>катионитовые</w:t>
      </w:r>
      <w:proofErr w:type="spellEnd"/>
      <w:r w:rsidRPr="003224D8">
        <w:t xml:space="preserve"> фильтры), деаэраторы, системы дозирования химреагентов. </w:t>
      </w:r>
      <w:r w:rsidRPr="003224D8">
        <w:rPr>
          <w:i/>
          <w:iCs/>
        </w:rPr>
        <w:t>Узел умягчения воды</w:t>
      </w:r>
      <w:r w:rsidRPr="003224D8">
        <w:t xml:space="preserve"> удаляет из подпиточной воды жесткость (кальций, магний) путём ионного обмена (натрий-</w:t>
      </w:r>
      <w:proofErr w:type="spellStart"/>
      <w:r w:rsidRPr="003224D8">
        <w:t>катионирование</w:t>
      </w:r>
      <w:proofErr w:type="spellEnd"/>
      <w:r w:rsidRPr="003224D8">
        <w:t xml:space="preserve">). </w:t>
      </w:r>
      <w:r w:rsidRPr="003224D8">
        <w:rPr>
          <w:i/>
          <w:iCs/>
        </w:rPr>
        <w:t>Вакуумный деаэратор БВД-10</w:t>
      </w:r>
      <w:r w:rsidRPr="003224D8">
        <w:t xml:space="preserve"> удаляет растворенные газы (кислород, углекислый газ) из умягченной воды котлового контура. </w:t>
      </w:r>
      <w:r w:rsidRPr="003224D8">
        <w:rPr>
          <w:i/>
          <w:iCs/>
        </w:rPr>
        <w:t>Промежуточный деаэратор подпиточной воды сетевого контура</w:t>
      </w:r>
      <w:r w:rsidRPr="003224D8">
        <w:t xml:space="preserve"> удаляет газы из сетевой воды. </w:t>
      </w:r>
      <w:r w:rsidRPr="003224D8">
        <w:rPr>
          <w:i/>
          <w:iCs/>
        </w:rPr>
        <w:t>Система дозирования реагентов</w:t>
      </w:r>
      <w:r w:rsidRPr="003224D8">
        <w:t xml:space="preserve"> (фосфатная или </w:t>
      </w:r>
      <w:proofErr w:type="spellStart"/>
      <w:r w:rsidRPr="003224D8">
        <w:t>деоксидантная</w:t>
      </w:r>
      <w:proofErr w:type="spellEnd"/>
      <w:r w:rsidRPr="003224D8">
        <w:t xml:space="preserve"> обработка) автоматически добавляет необходимые химические реагенты в подпиточную воду для коррекции ее свойств. АСУТП контролирует уровень в деаэраторах, температуру и давление, включает насосы вакуума, управляет клапанами подпитки, следит за расходом реагента и состоянием дозировочных насосов. Например, при падении уровня в деаэраторе подается сигнал на открытие подпиточного клапана, при превышении – на его </w:t>
      </w:r>
      <w:r w:rsidRPr="003224D8">
        <w:lastRenderedPageBreak/>
        <w:t>закрытие. Качество питательной воды (жесткость, pH, содержание O₂) контролируется лабораторно, а основные параметры – автоматически (температура, давление, уровни) с выдачей сигнализации при отклонениях.</w:t>
      </w:r>
    </w:p>
    <w:p w14:paraId="2FF3D708" w14:textId="5756AA97" w:rsidR="003224D8" w:rsidRPr="003224D8" w:rsidRDefault="003224D8" w:rsidP="003224D8">
      <w:pPr>
        <w:pStyle w:val="34b"/>
        <w:numPr>
          <w:ilvl w:val="0"/>
          <w:numId w:val="47"/>
        </w:numPr>
      </w:pPr>
      <w:r w:rsidRPr="003224D8">
        <w:rPr>
          <w:b/>
          <w:bCs/>
        </w:rPr>
        <w:t>Система отопления и вентиляции</w:t>
      </w:r>
      <w:r w:rsidRPr="003224D8">
        <w:t xml:space="preserve"> – включает отопление помещений котельной и административно-бытового корпуса (АБК), а также приточно-вытяжную вентиляцию в котельном зале, помещении теплообменников и других зонах. В проекте котельной предусмотрены системы вентиляции, обеспечивающие удаление тепла, влаги и возможного газа из помещений. АСУТП осуществляет мониторинг состояния вентиляционных систем: контроль работы вентиляторов, состояния приводов заслонок, сигнализация отказа. В отдельных случаях предусмотрено дистанционное управление вентиляцией (например, аварийная вентиляция при срабатывании датчиков загазованности или дыма). Система отопления (радиаторы, калориферы) работает в автоматическом режиме от тепловой сети; АСУТП может контролировать температуру в помещениях и состояние насосов отопления, но активного управления отоплением, как правило, не требуется (локальная система отопления и вентиляции име</w:t>
      </w:r>
      <w:r>
        <w:t>ет</w:t>
      </w:r>
      <w:r w:rsidRPr="003224D8">
        <w:t xml:space="preserve"> собственную автоматику и не входит в контур АСУТП/ВК).</w:t>
      </w:r>
    </w:p>
    <w:p w14:paraId="15C84F46" w14:textId="77777777" w:rsidR="003224D8" w:rsidRPr="003224D8" w:rsidRDefault="003224D8" w:rsidP="003224D8">
      <w:pPr>
        <w:pStyle w:val="34b"/>
        <w:numPr>
          <w:ilvl w:val="0"/>
          <w:numId w:val="47"/>
        </w:numPr>
      </w:pPr>
      <w:r w:rsidRPr="003224D8">
        <w:rPr>
          <w:b/>
          <w:bCs/>
        </w:rPr>
        <w:t>Система электроснабжения котельной</w:t>
      </w:r>
      <w:r w:rsidRPr="003224D8">
        <w:t xml:space="preserve"> – представляет собой комплекс электротехнического оборудования: две комплектные трансформаторные подстанции (КТП) 6/0,4 </w:t>
      </w:r>
      <w:proofErr w:type="spellStart"/>
      <w:r w:rsidRPr="003224D8">
        <w:t>кВ</w:t>
      </w:r>
      <w:proofErr w:type="spellEnd"/>
      <w:r w:rsidRPr="003224D8">
        <w:t xml:space="preserve"> для питания главного котельного здания, трансформаторы 6/0,4 </w:t>
      </w:r>
      <w:proofErr w:type="spellStart"/>
      <w:r w:rsidRPr="003224D8">
        <w:t>кВ</w:t>
      </w:r>
      <w:proofErr w:type="spellEnd"/>
      <w:r w:rsidRPr="003224D8">
        <w:t xml:space="preserve"> и распределительные устройства (РУ) 0,4 </w:t>
      </w:r>
      <w:proofErr w:type="spellStart"/>
      <w:r w:rsidRPr="003224D8">
        <w:t>кВ</w:t>
      </w:r>
      <w:proofErr w:type="spellEnd"/>
      <w:r w:rsidRPr="003224D8">
        <w:t xml:space="preserve"> для здания теплообменников и насосной аккумулирующих баков. К подстанциям подключены вводы от внешней сети 6 </w:t>
      </w:r>
      <w:proofErr w:type="spellStart"/>
      <w:r w:rsidRPr="003224D8">
        <w:t>кВ</w:t>
      </w:r>
      <w:proofErr w:type="spellEnd"/>
      <w:r w:rsidRPr="003224D8">
        <w:t xml:space="preserve">, распределение электроэнергии по потребителям котельной (насосам, вентиляторам, приводам и </w:t>
      </w:r>
      <w:proofErr w:type="gramStart"/>
      <w:r w:rsidRPr="003224D8">
        <w:t>т.п.</w:t>
      </w:r>
      <w:proofErr w:type="gramEnd"/>
      <w:r w:rsidRPr="003224D8">
        <w:t xml:space="preserve">) осуществляется через ячейки КРУ-6кВ и РУ-0,4кВ. Подсистема </w:t>
      </w:r>
      <w:r w:rsidRPr="003224D8">
        <w:rPr>
          <w:b/>
          <w:bCs/>
        </w:rPr>
        <w:t>АСУ ЭТО</w:t>
      </w:r>
      <w:r w:rsidRPr="003224D8">
        <w:t xml:space="preserve"> (автоматизация электротехнического оборудования) интегрирована в общую АСУТП и решает задачи мониторинга и частичного управления электрооборудованием. В частности, система считывает с микропроцессорных блоков релейной защиты информацию о параметрах сети (напряжение, ток, частота на секциях шин), состоянии выключателей (включен/отключен, аварийный сигнал), положения резервных вводов. Реализовано дистанционное управление некоторыми аппаратами: возможно удалённо со стойки АСУТП включить или отключить выключатели секций 0,4 </w:t>
      </w:r>
      <w:proofErr w:type="spellStart"/>
      <w:r w:rsidRPr="003224D8">
        <w:t>кВ</w:t>
      </w:r>
      <w:proofErr w:type="spellEnd"/>
      <w:r w:rsidRPr="003224D8">
        <w:t xml:space="preserve">, выполнить ввод резервного питания (АВР) на секцию, если это допускается по проекту. Вся информация об авариях (сработала защита трансформатора, отключился вводной выключатель и </w:t>
      </w:r>
      <w:proofErr w:type="gramStart"/>
      <w:r w:rsidRPr="003224D8">
        <w:t>т.п.</w:t>
      </w:r>
      <w:proofErr w:type="gramEnd"/>
      <w:r w:rsidRPr="003224D8">
        <w:t xml:space="preserve">) отображается оператору. Таким образом, АСУТП выполняет функции сбора информации с электрической части котельной (подстанций собственных нужд) и выдает управляющие </w:t>
      </w:r>
      <w:r w:rsidRPr="003224D8">
        <w:lastRenderedPageBreak/>
        <w:t xml:space="preserve">воздействия на определенные электрические аппараты, взаимодействуя при этом с действующей системой </w:t>
      </w:r>
      <w:proofErr w:type="spellStart"/>
      <w:r w:rsidRPr="003224D8">
        <w:t>РЗиА</w:t>
      </w:r>
      <w:proofErr w:type="spellEnd"/>
      <w:r w:rsidRPr="003224D8">
        <w:t xml:space="preserve"> (релейной защитой и автоматикой) энергосистемы. Также контролируется система аварийного электропитания: постоянного тока (СОПТ) и бесперебойного питания – о ней подробнее в следующем разделе.</w:t>
      </w:r>
    </w:p>
    <w:p w14:paraId="545D2A09" w14:textId="77777777" w:rsidR="003224D8" w:rsidRPr="003224D8" w:rsidRDefault="003224D8" w:rsidP="003224D8">
      <w:pPr>
        <w:pStyle w:val="34b"/>
      </w:pPr>
      <w:r w:rsidRPr="003224D8">
        <w:t xml:space="preserve">Все перечисленные технологические подсистемы и оборудование образуют единый объект управления – водогрейную котельную Ивановской ТЭЦ-2. АСУТП охватывает как тепломеханическое оборудование (котлы, теплообменники, насосы, арматура и </w:t>
      </w:r>
      <w:proofErr w:type="gramStart"/>
      <w:r w:rsidRPr="003224D8">
        <w:t>т.д.</w:t>
      </w:r>
      <w:proofErr w:type="gramEnd"/>
      <w:r w:rsidRPr="003224D8">
        <w:t>), так и вспомогательные системы, и электрическую часть. Таким образом достигается единое оперативное управление всеми процессами: от подачи газа и воды до выдачи тепла и передачи данных о работе котельной на верхний уровень.</w:t>
      </w:r>
    </w:p>
    <w:p w14:paraId="15227483" w14:textId="77777777" w:rsidR="003224D8" w:rsidRPr="003224D8" w:rsidRDefault="003224D8" w:rsidP="003224D8">
      <w:pPr>
        <w:pStyle w:val="34b"/>
      </w:pPr>
      <w:r w:rsidRPr="003224D8">
        <w:t xml:space="preserve">Следует отметить, что некоторые локальные системы могут иметь собственные контроллеры или устройства (например, шкаф автоматики горелок каждого котла, локальная система управления ВПУ и вентиляцией). В таких случаях проектом предусмотрена интеграция этих локальных систем в общую АСУТП через стандартные интерфейсы (по протоколам </w:t>
      </w:r>
      <w:proofErr w:type="spellStart"/>
      <w:r w:rsidRPr="003224D8">
        <w:t>Modbus</w:t>
      </w:r>
      <w:proofErr w:type="spellEnd"/>
      <w:r w:rsidRPr="003224D8">
        <w:t>, OPC и др.) либо по дискретным сигналам «сухой контакт». Например, шкафы управления горением котлов передают в АСУТП сигналы о состоянии горелок, аварии горелки, разрешают/блокируют розжиг; система химводоочистки может работать автономно, но ключевые её параметры (уровни, аварии насосов) заведены в АСУТП для отображения оператору. Общая концепция – создать единую информационно-управляющую систему, охватывающую все процессы котельной, даже если часть из них осуществляется отдельными подсистемами.</w:t>
      </w:r>
    </w:p>
    <w:p w14:paraId="0FC3201B" w14:textId="77777777" w:rsidR="00B04851" w:rsidRPr="008C1125" w:rsidRDefault="00B04851" w:rsidP="00B04851">
      <w:pPr>
        <w:pStyle w:val="34fffa"/>
      </w:pPr>
    </w:p>
    <w:p w14:paraId="4BB355D8" w14:textId="77777777" w:rsidR="00B04851" w:rsidRDefault="00B04851" w:rsidP="00B04851">
      <w:pPr>
        <w:pStyle w:val="1"/>
        <w:rPr>
          <w:lang w:val="ru-RU"/>
        </w:rPr>
      </w:pPr>
      <w:bookmarkStart w:id="29" w:name="_Toc398560622"/>
      <w:bookmarkStart w:id="30" w:name="_Toc133384564"/>
      <w:bookmarkStart w:id="31" w:name="_Toc207370145"/>
      <w:r>
        <w:rPr>
          <w:lang w:val="ru-RU"/>
        </w:rPr>
        <w:lastRenderedPageBreak/>
        <w:t>Основные технические решения</w:t>
      </w:r>
      <w:bookmarkEnd w:id="29"/>
      <w:bookmarkEnd w:id="30"/>
      <w:bookmarkEnd w:id="31"/>
    </w:p>
    <w:p w14:paraId="39F1157D" w14:textId="77777777" w:rsidR="00B04851" w:rsidRPr="00C06CBD" w:rsidRDefault="00B04851" w:rsidP="00B04851">
      <w:pPr>
        <w:pStyle w:val="34a0"/>
      </w:pPr>
      <w:r w:rsidRPr="00C06CBD">
        <w:t>В разделе приводят в виде иллюстраций другие документы, которые допускается включать по ГОСТ 34.201.</w:t>
      </w:r>
    </w:p>
    <w:p w14:paraId="6A25F59B" w14:textId="77777777" w:rsidR="003224D8" w:rsidRPr="003224D8" w:rsidRDefault="003224D8" w:rsidP="003224D8">
      <w:pPr>
        <w:pStyle w:val="34b"/>
      </w:pPr>
      <w:r w:rsidRPr="003224D8">
        <w:rPr>
          <w:b/>
          <w:bCs/>
        </w:rPr>
        <w:t>Общая структура системы.</w:t>
      </w:r>
      <w:r w:rsidRPr="003224D8">
        <w:t xml:space="preserve"> АСУТП водогрейной котельной Ивановской ТЭЦ-2 строится как многоуровневая человеко-машинная система управления. Структурно система включает три уровня:</w:t>
      </w:r>
    </w:p>
    <w:p w14:paraId="4D4C1BF7" w14:textId="77777777" w:rsidR="003224D8" w:rsidRPr="003224D8" w:rsidRDefault="003224D8" w:rsidP="003224D8">
      <w:pPr>
        <w:pStyle w:val="34b"/>
        <w:numPr>
          <w:ilvl w:val="0"/>
          <w:numId w:val="48"/>
        </w:numPr>
      </w:pPr>
      <w:r w:rsidRPr="003224D8">
        <w:rPr>
          <w:b/>
          <w:bCs/>
        </w:rPr>
        <w:t>Нижний (полевой) уровень:</w:t>
      </w:r>
      <w:r w:rsidRPr="003224D8">
        <w:t xml:space="preserve"> датчики и исполнительные механизмы, установленные непосредственно на оборудовании котельной. Датчики измеряют технологические параметры (температуры, давления, уровни, расходы, концентрации газа, вибрации и др.) и выдают сигналы на контроллеры. Исполнительные устройства (клапаны с электроприводами, насосы, вентиляторы, приводы заслонок, выключатели и </w:t>
      </w:r>
      <w:proofErr w:type="gramStart"/>
      <w:r w:rsidRPr="003224D8">
        <w:t>т.д.</w:t>
      </w:r>
      <w:proofErr w:type="gramEnd"/>
      <w:r w:rsidRPr="003224D8">
        <w:t xml:space="preserve">) получают команды от контроллеров для автоматического регулирования или переключений. Всего в систему введено несколько тысяч сигналов: порядка </w:t>
      </w:r>
      <w:r w:rsidRPr="003224D8">
        <w:rPr>
          <w:b/>
          <w:bCs/>
        </w:rPr>
        <w:t>1600</w:t>
      </w:r>
      <w:r w:rsidRPr="003224D8">
        <w:t xml:space="preserve"> аналоговых измерений и дискретных сигналов, а также цифровые сигналы от интеллектуальных устройств. Точные перечни сигналов по подсистемам представлены в приложениях (перечни сигналов ГРП-1, ГРП-2, теплообменников, ЭТО, ВК, насосной и др.). Сигналы нижнего уровня стандартизированы: аналоговые датчики выдают унифицированный токовый сигнал 4–20 мА либо сопротивление термопреобразователей (Pt100, Pt500), дискретные сигнализаторы работают по сухому контакту 24 В постоянного тока. Исполнительные механизмы управляются подачей команд 24 В DC (для электромагнитов, реле) или 220 В AC (для силовых приводов) в зависимости от типа. Многие современные приборы подключены по цифровым интерфейсам (RS-485 </w:t>
      </w:r>
      <w:proofErr w:type="spellStart"/>
      <w:r w:rsidRPr="003224D8">
        <w:t>Modbus</w:t>
      </w:r>
      <w:proofErr w:type="spellEnd"/>
      <w:r w:rsidRPr="003224D8">
        <w:t xml:space="preserve"> RTU, Ethernet </w:t>
      </w:r>
      <w:proofErr w:type="spellStart"/>
      <w:r w:rsidRPr="003224D8">
        <w:t>Modbus</w:t>
      </w:r>
      <w:proofErr w:type="spellEnd"/>
      <w:r w:rsidRPr="003224D8">
        <w:t xml:space="preserve"> TCP, </w:t>
      </w:r>
      <w:proofErr w:type="spellStart"/>
      <w:r w:rsidRPr="003224D8">
        <w:t>Profibus</w:t>
      </w:r>
      <w:proofErr w:type="spellEnd"/>
      <w:r w:rsidRPr="003224D8">
        <w:t xml:space="preserve"> DP и др.) – например, частотные преобразователи насосов, микропроцессорные защиты, газоанализаторы могут передавать данные и управляться через промышленную сеть, уменьшая количество проводных аналоговых сигналов.</w:t>
      </w:r>
    </w:p>
    <w:p w14:paraId="7BD9B8B4" w14:textId="7552E822" w:rsidR="003224D8" w:rsidRPr="003224D8" w:rsidRDefault="003224D8" w:rsidP="003224D8">
      <w:pPr>
        <w:pStyle w:val="34b"/>
        <w:numPr>
          <w:ilvl w:val="0"/>
          <w:numId w:val="48"/>
        </w:numPr>
      </w:pPr>
      <w:r w:rsidRPr="003224D8">
        <w:rPr>
          <w:b/>
          <w:bCs/>
        </w:rPr>
        <w:t>Средний (контроллерный) уровень:</w:t>
      </w:r>
      <w:r w:rsidRPr="003224D8">
        <w:t xml:space="preserve"> программно-технический комплекс (ПТК) контроллеров, расположенных в шкафах управления. В проекте применяются современные промышленные </w:t>
      </w:r>
      <w:r w:rsidRPr="003224D8">
        <w:rPr>
          <w:b/>
          <w:bCs/>
        </w:rPr>
        <w:t>программируемые логические контроллеры (ПЛК)</w:t>
      </w:r>
      <w:r w:rsidRPr="003224D8">
        <w:t xml:space="preserve">. Выбранное решение – контроллеры типа </w:t>
      </w:r>
      <w:r w:rsidRPr="003224D8">
        <w:rPr>
          <w:b/>
          <w:bCs/>
        </w:rPr>
        <w:t>ТРЭИ</w:t>
      </w:r>
      <w:r w:rsidRPr="003224D8">
        <w:t xml:space="preserve"> с программным обеспечением НПФ «Круг» (отечественная платформа). Эти контроллеры располагаются в нескольких распределенных шкафах, установленных в помещениях</w:t>
      </w:r>
      <w:r>
        <w:t xml:space="preserve"> КИП</w:t>
      </w:r>
      <w:r w:rsidRPr="003224D8">
        <w:t xml:space="preserve"> котельной. Шкафы – сборные, напольные, производства DKC, оборудованы всем необходимым для надежной </w:t>
      </w:r>
      <w:r w:rsidRPr="003224D8">
        <w:lastRenderedPageBreak/>
        <w:t>работы: в каждом шкафу смонтированы процессорные модули ПЛК, модули ввода-вывода (аналого-цифровые, дискретные), источники питания 24 В, коммуникационные модули, клеммные сборки и вспомогательные элементы. В соответствии с требованиями надежности, контроллерное оборудование выполняется с резервированием: процессорные модули ПЛК дублированы (основной и резервный CPU работают в горячем резерве). Сами контроллеры связаны друг с другом и с верхним уровнем через локальную вычислительную сеть. Каждый контроллер отвечает за определенную подсистему или группу оборудования:</w:t>
      </w:r>
    </w:p>
    <w:p w14:paraId="6A8FD9C2" w14:textId="77777777" w:rsidR="003224D8" w:rsidRPr="003224D8" w:rsidRDefault="003224D8" w:rsidP="003224D8">
      <w:pPr>
        <w:pStyle w:val="34b"/>
        <w:numPr>
          <w:ilvl w:val="1"/>
          <w:numId w:val="48"/>
        </w:numPr>
      </w:pPr>
      <w:r w:rsidRPr="003224D8">
        <w:t xml:space="preserve">ПЛК </w:t>
      </w:r>
      <w:r w:rsidRPr="003224D8">
        <w:rPr>
          <w:b/>
          <w:bCs/>
        </w:rPr>
        <w:t>АСУТП/ВК</w:t>
      </w:r>
      <w:r w:rsidRPr="003224D8">
        <w:t xml:space="preserve"> – основной контроллер котельной, осуществляет управление технологическими параметрами котлов, насосных групп, теплообменников, </w:t>
      </w:r>
      <w:proofErr w:type="spellStart"/>
      <w:r w:rsidRPr="003224D8">
        <w:t>общекотельных</w:t>
      </w:r>
      <w:proofErr w:type="spellEnd"/>
      <w:r w:rsidRPr="003224D8">
        <w:t xml:space="preserve"> систем;</w:t>
      </w:r>
    </w:p>
    <w:p w14:paraId="2BA1D7CC" w14:textId="77777777" w:rsidR="003224D8" w:rsidRPr="003224D8" w:rsidRDefault="003224D8" w:rsidP="003224D8">
      <w:pPr>
        <w:pStyle w:val="34b"/>
        <w:numPr>
          <w:ilvl w:val="1"/>
          <w:numId w:val="48"/>
        </w:numPr>
      </w:pPr>
      <w:r w:rsidRPr="003224D8">
        <w:t xml:space="preserve">ПЛК </w:t>
      </w:r>
      <w:r w:rsidRPr="003224D8">
        <w:rPr>
          <w:b/>
          <w:bCs/>
        </w:rPr>
        <w:t>АСУ ГРП-1</w:t>
      </w:r>
      <w:r w:rsidRPr="003224D8">
        <w:t xml:space="preserve"> и </w:t>
      </w:r>
      <w:r w:rsidRPr="003224D8">
        <w:rPr>
          <w:b/>
          <w:bCs/>
        </w:rPr>
        <w:t>АСУ ГРП-2</w:t>
      </w:r>
      <w:r w:rsidRPr="003224D8">
        <w:t xml:space="preserve"> – локальные контроллеры газорегуляторных пунктов, обеспечивающие управление арматурой ГРП, сбор данных по давлению/температуре газа, состояние предохранительных устройств и передача управляющих воздействий (например, закрытие отсечных клапанов) по команде;</w:t>
      </w:r>
    </w:p>
    <w:p w14:paraId="7AE06B4C" w14:textId="77777777" w:rsidR="003224D8" w:rsidRPr="003224D8" w:rsidRDefault="003224D8" w:rsidP="003224D8">
      <w:pPr>
        <w:pStyle w:val="34b"/>
        <w:numPr>
          <w:ilvl w:val="1"/>
          <w:numId w:val="48"/>
        </w:numPr>
      </w:pPr>
      <w:r w:rsidRPr="003224D8">
        <w:t xml:space="preserve">ПЛК </w:t>
      </w:r>
      <w:r w:rsidRPr="003224D8">
        <w:rPr>
          <w:b/>
          <w:bCs/>
        </w:rPr>
        <w:t>АСУ здания теплообменников</w:t>
      </w:r>
      <w:r w:rsidRPr="003224D8">
        <w:t xml:space="preserve"> – контроллер, управляющий оборудованием в здании теплообменников (задвижки на сетевых нитках, подпитка сетевой воды, контроль параметров в узле теплообмена);</w:t>
      </w:r>
    </w:p>
    <w:p w14:paraId="0E8139AC" w14:textId="77777777" w:rsidR="003224D8" w:rsidRPr="003224D8" w:rsidRDefault="003224D8" w:rsidP="003224D8">
      <w:pPr>
        <w:pStyle w:val="34b"/>
        <w:numPr>
          <w:ilvl w:val="1"/>
          <w:numId w:val="48"/>
        </w:numPr>
      </w:pPr>
      <w:r w:rsidRPr="003224D8">
        <w:t xml:space="preserve">ПЛК </w:t>
      </w:r>
      <w:r w:rsidRPr="003224D8">
        <w:rPr>
          <w:b/>
          <w:bCs/>
        </w:rPr>
        <w:t>АСУТП НАБ</w:t>
      </w:r>
      <w:r w:rsidRPr="003224D8">
        <w:t xml:space="preserve"> (насосной аккумулирующих баков) – контроллер насосной станции аккумуляторов, отвечающий за работу насосов подпитки, контроль уровня и температуры в баках, переключение режимов заряд/разряд тепловых аккумуляторов;</w:t>
      </w:r>
    </w:p>
    <w:p w14:paraId="0E8E4717" w14:textId="3E4C207A" w:rsidR="003224D8" w:rsidRPr="003224D8" w:rsidRDefault="003224D8" w:rsidP="003224D8">
      <w:pPr>
        <w:pStyle w:val="34b"/>
        <w:numPr>
          <w:ilvl w:val="1"/>
          <w:numId w:val="48"/>
        </w:numPr>
      </w:pPr>
      <w:r w:rsidRPr="003224D8">
        <w:t xml:space="preserve">ПЛК </w:t>
      </w:r>
      <w:r w:rsidRPr="003224D8">
        <w:rPr>
          <w:b/>
          <w:bCs/>
        </w:rPr>
        <w:t>АСУ ЭТО</w:t>
      </w:r>
      <w:r w:rsidRPr="003224D8">
        <w:t xml:space="preserve"> – контроллер подсистемы электроснабжения. Он собирает сигналы с цифровых реле и датчиков (положение выключателей, состояние секций шин, аварии питания), может выдавать команды на включение/отключение секционных выключателей, запускает алгоритм АВР при пропадании основного питания. Эта подсистема тесно взаимодействует с устройствами релейной защиты: обмен по протоколам IEC 60870-5-104;</w:t>
      </w:r>
    </w:p>
    <w:p w14:paraId="483E3AD1" w14:textId="77777777" w:rsidR="003224D8" w:rsidRPr="003224D8" w:rsidRDefault="003224D8" w:rsidP="003224D8">
      <w:pPr>
        <w:pStyle w:val="34b"/>
      </w:pPr>
      <w:r w:rsidRPr="003224D8">
        <w:t xml:space="preserve">Количество контроллеров и их конфигурация выбраны с учетом масштабности объекта и </w:t>
      </w:r>
      <w:proofErr w:type="spellStart"/>
      <w:r w:rsidRPr="003224D8">
        <w:t>распределенности</w:t>
      </w:r>
      <w:proofErr w:type="spellEnd"/>
      <w:r w:rsidRPr="003224D8">
        <w:t xml:space="preserve"> оборудования. Все контроллеры объединены в единую сеть и обмениваются информацией в реальном времени, что позволяет реализовать сквозные алгоритмы управления (например, при срабатывании защиты котла контроллер котла передает сигнал контроллеру насосов для остановки насоса, и </w:t>
      </w:r>
      <w:proofErr w:type="gramStart"/>
      <w:r w:rsidRPr="003224D8">
        <w:t>т.п.</w:t>
      </w:r>
      <w:proofErr w:type="gramEnd"/>
      <w:r w:rsidRPr="003224D8">
        <w:t>).</w:t>
      </w:r>
    </w:p>
    <w:p w14:paraId="166337B3" w14:textId="77777777" w:rsidR="003224D8" w:rsidRPr="003224D8" w:rsidRDefault="003224D8" w:rsidP="003224D8">
      <w:pPr>
        <w:pStyle w:val="34b"/>
        <w:numPr>
          <w:ilvl w:val="0"/>
          <w:numId w:val="49"/>
        </w:numPr>
      </w:pPr>
      <w:r w:rsidRPr="003224D8">
        <w:rPr>
          <w:b/>
          <w:bCs/>
        </w:rPr>
        <w:lastRenderedPageBreak/>
        <w:t>Верхний уровень:</w:t>
      </w:r>
      <w:r w:rsidRPr="003224D8">
        <w:t xml:space="preserve"> станции операторов и сервера АСУТП. Для контроля и управления технологическим процессом предусмотрены </w:t>
      </w:r>
      <w:r w:rsidRPr="003224D8">
        <w:rPr>
          <w:b/>
          <w:bCs/>
        </w:rPr>
        <w:t>АРМ оператора</w:t>
      </w:r>
      <w:r w:rsidRPr="003224D8">
        <w:t xml:space="preserve"> и </w:t>
      </w:r>
      <w:r w:rsidRPr="003224D8">
        <w:rPr>
          <w:b/>
          <w:bCs/>
        </w:rPr>
        <w:t>АРМ инженера</w:t>
      </w:r>
      <w:r w:rsidRPr="003224D8">
        <w:t xml:space="preserve"> (автоматизированные рабочие места) – персональные компьютеры промышленного исполнения, на которых установлено программное обеспечение верхнего уровня (SCADA-система). В проекте используются сервер и рабочие станции на аппаратной платформе </w:t>
      </w:r>
      <w:proofErr w:type="spellStart"/>
      <w:r w:rsidRPr="003224D8">
        <w:t>Advantex</w:t>
      </w:r>
      <w:proofErr w:type="spellEnd"/>
      <w:r w:rsidRPr="003224D8">
        <w:t xml:space="preserve"> (промышленные компьютеры), оснащенные отечественной операционной системой (ОС Astra Linux). На этих станциях развернута SCADA-система </w:t>
      </w:r>
      <w:r w:rsidRPr="003224D8">
        <w:rPr>
          <w:b/>
          <w:bCs/>
        </w:rPr>
        <w:t>«КРУГ-2000»</w:t>
      </w:r>
      <w:r w:rsidRPr="003224D8">
        <w:t xml:space="preserve"> разработки НПФ «Круг». SCADA-система обеспечивает человеко-машинный интерфейс: графические мнемосхемы котельной, отображение текущих параметров в реальном времени, инструментальные средства управления (кнопки «Пуск/Стоп» механизмов, задания уставок регуляторов), а также функции регистрации и архивирования данных. Сервер SCADA выполняет роль центральной базы данных и архивов: на нем хранятся технологические архивы (тренды параметров, журналы событий и аварий) за длительный период (не менее 3 лет). Для надежности серверный узел выполнен с элементами резервирования – используется специализированное серверное оборудование с RAID-массивом жестких дисков (для отказоустойчивости хранения данных) и возможностью горячей замены дисков. Сервер имеет несколько сетевых интерфейсов (не менее 3× Ethernet 1 Гбит/с) и резервные блоки питания.</w:t>
      </w:r>
    </w:p>
    <w:p w14:paraId="775C9B5A" w14:textId="4B66DC37" w:rsidR="003224D8" w:rsidRPr="003224D8" w:rsidRDefault="003224D8" w:rsidP="003224D8">
      <w:pPr>
        <w:pStyle w:val="34b"/>
      </w:pPr>
      <w:r w:rsidRPr="003224D8">
        <w:t xml:space="preserve">АРМ оператора оснащается одним или несколькими мониторами высокого разрешения (Full HD 1920×1080), стандартной клавиатурой и мышью для удобства работы диспетчера. На экраны выводятся мнемосхемы: котлы, теплообменники, насосные, газовое хозяйство, электрическая часть – с динамически обновляемыми показаниями приборов и состояния оборудования. Оператор через интерфейс может задавать команды, подтверждать полученные сигналы тревог, просматривать тренды параметров. АРМ инженера, как правило, предназначен для конфигурирования системы, разработки прикладного ПО, ведения отчетности. Он обладает расширенными правами доступа – позволяет изменять настройки контроллеров, редактировать базу данных системы, вводить/выводить из действия отдельные функции (например, временно отключить срабатывание некой защиты на период испытаний). На АРМ инженера устанавливается также программное обеспечение для диагностики и конфигурирования – среды программирования ПЛК, утилиты резервного копирования, антивирусный комплекс и пр. Операторские станции и сервер взаимодействуют друг с другом по локальной сети; предусмотрен механизм горячего резервирования серверных функций – в случае отказа основного сервера вводится </w:t>
      </w:r>
      <w:r w:rsidR="008E2E2E">
        <w:t xml:space="preserve">в работу </w:t>
      </w:r>
      <w:r w:rsidRPr="003224D8">
        <w:t>резервный сервер.</w:t>
      </w:r>
    </w:p>
    <w:p w14:paraId="36C0B6EB" w14:textId="26E783C0" w:rsidR="003224D8" w:rsidRPr="003224D8" w:rsidRDefault="003224D8" w:rsidP="003224D8">
      <w:pPr>
        <w:pStyle w:val="34b"/>
      </w:pPr>
      <w:r w:rsidRPr="003224D8">
        <w:lastRenderedPageBreak/>
        <w:t xml:space="preserve">В состав верхнего уровня включена также </w:t>
      </w:r>
      <w:r w:rsidRPr="003224D8">
        <w:rPr>
          <w:b/>
          <w:bCs/>
        </w:rPr>
        <w:t>операторская панель</w:t>
      </w:r>
      <w:r w:rsidRPr="003224D8">
        <w:t xml:space="preserve"> </w:t>
      </w:r>
      <w:proofErr w:type="spellStart"/>
      <w:r w:rsidRPr="003224D8">
        <w:rPr>
          <w:i/>
          <w:iCs/>
        </w:rPr>
        <w:t>Weintek</w:t>
      </w:r>
      <w:proofErr w:type="spellEnd"/>
      <w:r w:rsidRPr="003224D8">
        <w:t xml:space="preserve"> (сенсорная панель человека-машины), установленная локально в </w:t>
      </w:r>
      <w:r w:rsidR="008E2E2E">
        <w:t>каждом</w:t>
      </w:r>
      <w:r w:rsidRPr="003224D8">
        <w:t xml:space="preserve"> из шкафов</w:t>
      </w:r>
      <w:r w:rsidR="008E2E2E">
        <w:t xml:space="preserve"> ПТК</w:t>
      </w:r>
      <w:r w:rsidRPr="003224D8">
        <w:t xml:space="preserve">. Эта панель предназначена для локального управления в случае обслуживания оборудования на месте – например, на ГРП или насосной станции. Через нее персонал может выполнить операции на месте (открыть клапан, запустить насос) при проведении наладки или ремонта, когда центральный пункт </w:t>
      </w:r>
      <w:proofErr w:type="gramStart"/>
      <w:r w:rsidRPr="003224D8">
        <w:t>управления может быть</w:t>
      </w:r>
      <w:proofErr w:type="gramEnd"/>
      <w:r w:rsidRPr="003224D8">
        <w:t xml:space="preserve"> не задействован. Панель подключена к тому же контроллеру и отображает ограниченный набор параметров, специфичных для данного узла (для упрощения локального управления).</w:t>
      </w:r>
    </w:p>
    <w:p w14:paraId="1A362C84" w14:textId="77777777" w:rsidR="003224D8" w:rsidRPr="003224D8" w:rsidRDefault="003224D8" w:rsidP="003224D8">
      <w:pPr>
        <w:pStyle w:val="34b"/>
      </w:pPr>
      <w:r w:rsidRPr="003224D8">
        <w:rPr>
          <w:b/>
          <w:bCs/>
        </w:rPr>
        <w:t>Передача данных и сети.</w:t>
      </w:r>
      <w:r w:rsidRPr="003224D8">
        <w:t xml:space="preserve"> Коммуникационная инфраструктура АСУТП/ВК построена на базе локальной вычислительной сети Ethernet. Применяется коммутируемая промышленная сеть с поддержкой протокола TCP/IP. Физическая среда – кабель «витая пара» категории 5e в экранировании (FTP Cat.5e), проложенный между шкафами и помещениям АРМ. Для подключения удаленных объектов (например, ГРП, здание теплообменников, насосная баков) может использоваться оптоволоконная линия с медиа-конвертерами или оптическими коммутаторами, чтобы обеспечить помехозащищенность и дальность связи. Скорость обмена по сети – 100 Мбит/с и 1000 Мбит/с на главных узлах, что обеспечивает запас пропускной способности для передачи данных в реальном времени и возможного расширения системы.</w:t>
      </w:r>
    </w:p>
    <w:p w14:paraId="2B5680F2" w14:textId="740C33B0" w:rsidR="003224D8" w:rsidRPr="003224D8" w:rsidRDefault="00313C0E" w:rsidP="003224D8">
      <w:pPr>
        <w:pStyle w:val="34b"/>
      </w:pPr>
      <w:r>
        <w:rPr>
          <w:lang w:val="en-US"/>
        </w:rPr>
        <w:t>C</w:t>
      </w:r>
      <w:proofErr w:type="spellStart"/>
      <w:r w:rsidR="003224D8" w:rsidRPr="003224D8">
        <w:t>етевое</w:t>
      </w:r>
      <w:proofErr w:type="spellEnd"/>
      <w:r w:rsidR="003224D8" w:rsidRPr="003224D8">
        <w:t xml:space="preserve"> оборудование – </w:t>
      </w:r>
      <w:r w:rsidR="003224D8" w:rsidRPr="003224D8">
        <w:rPr>
          <w:b/>
          <w:bCs/>
        </w:rPr>
        <w:t xml:space="preserve">промышленные коммутаторы </w:t>
      </w:r>
      <w:r w:rsidR="005031DD">
        <w:rPr>
          <w:b/>
          <w:bCs/>
          <w:lang w:val="en-US"/>
        </w:rPr>
        <w:t>DKC</w:t>
      </w:r>
      <w:r w:rsidR="003224D8" w:rsidRPr="003224D8">
        <w:rPr>
          <w:b/>
          <w:bCs/>
        </w:rPr>
        <w:t xml:space="preserve"> </w:t>
      </w:r>
      <w:r w:rsidR="005031DD" w:rsidRPr="005031DD">
        <w:rPr>
          <w:b/>
          <w:bCs/>
        </w:rPr>
        <w:t xml:space="preserve">N2100-4SFP24T-P5 </w:t>
      </w:r>
      <w:r w:rsidR="008E2E2E">
        <w:rPr>
          <w:b/>
          <w:bCs/>
        </w:rPr>
        <w:t xml:space="preserve">и </w:t>
      </w:r>
      <w:r>
        <w:rPr>
          <w:b/>
          <w:bCs/>
        </w:rPr>
        <w:t xml:space="preserve">ТРЭИ </w:t>
      </w:r>
      <w:r>
        <w:rPr>
          <w:b/>
          <w:bCs/>
          <w:lang w:val="en-US"/>
        </w:rPr>
        <w:t>S</w:t>
      </w:r>
      <w:r w:rsidRPr="00313C0E">
        <w:rPr>
          <w:b/>
          <w:bCs/>
        </w:rPr>
        <w:t>304</w:t>
      </w:r>
      <w:r w:rsidR="003224D8" w:rsidRPr="003224D8">
        <w:t xml:space="preserve"> с возможностью резервирования. В каждом узле устанавливаются дублирующие коммутаторы, соединенные между собой (создаётся отказоустойчивая кольцевая или двунаправленная топология). Коммутаторы рассчитаны на эксплуатацию в промышленной среде (расширенный температурный диапазон, питание от резервируемых источников 24 В DC). Имеется запас по портам ~25% для будущего присоединения новых устройств. Коммутаторы поддерживают функции диагностики сети: автоматическое оповещение об обрыве связи или питании, при подключении резервного питания. Для подключения к оптоволоконным линиям используются оптические модули </w:t>
      </w:r>
      <w:r w:rsidR="008E2E2E" w:rsidRPr="003224D8">
        <w:t>SFP (типа производства «</w:t>
      </w:r>
      <w:proofErr w:type="spellStart"/>
      <w:r w:rsidR="008E2E2E" w:rsidRPr="003224D8">
        <w:t>Русмодуль</w:t>
      </w:r>
      <w:proofErr w:type="spellEnd"/>
      <w:r w:rsidR="008E2E2E" w:rsidRPr="003224D8">
        <w:t>»),</w:t>
      </w:r>
      <w:r w:rsidR="003224D8" w:rsidRPr="003224D8">
        <w:t xml:space="preserve"> обеспечивающие надежную передачу данных на требуемые расстояния.</w:t>
      </w:r>
    </w:p>
    <w:p w14:paraId="309D9836" w14:textId="737066F4" w:rsidR="003224D8" w:rsidRPr="003224D8" w:rsidRDefault="003224D8" w:rsidP="003224D8">
      <w:pPr>
        <w:pStyle w:val="34b"/>
      </w:pPr>
      <w:r w:rsidRPr="003224D8">
        <w:t xml:space="preserve">В структуре сети предусматривается сегментация на подсети по функциональному признаку (технологическая сеть контроллеров, сеть АРМ, DMZ для связи с внешними системами). На границе сети АСУТП и общезаводской сети ТЭЦ установлен межсетевой экран </w:t>
      </w:r>
      <w:proofErr w:type="spellStart"/>
      <w:r w:rsidRPr="003224D8">
        <w:rPr>
          <w:b/>
          <w:bCs/>
        </w:rPr>
        <w:t>UserGate</w:t>
      </w:r>
      <w:proofErr w:type="spellEnd"/>
      <w:r w:rsidRPr="003224D8">
        <w:t xml:space="preserve"> – специализированный программно-аппаратный комплекс, выполняющий функции брандмауэра и шлюза. Он предотвращает несанкционированный доступ извне и фильтрует сетевой трафик в соответствии с политикой информационной безопасности. Обмен данными между АСУТП и внешними системами (например, передача сводных данных в информационную </w:t>
      </w:r>
      <w:r w:rsidRPr="003224D8">
        <w:lastRenderedPageBreak/>
        <w:t xml:space="preserve">систему ПАО «Т Плюс») производится через этот шлюз по протоколу </w:t>
      </w:r>
      <w:r w:rsidRPr="003224D8">
        <w:rPr>
          <w:b/>
          <w:bCs/>
        </w:rPr>
        <w:t>OPC UA</w:t>
      </w:r>
      <w:r w:rsidRPr="003224D8">
        <w:t>. Только необходимые данные в заданном формате доступны на внешнем интерфейсе, что исключает возможность прямого воздействия на контроллеры извне.</w:t>
      </w:r>
    </w:p>
    <w:p w14:paraId="28E5105B" w14:textId="77777777" w:rsidR="003224D8" w:rsidRPr="003224D8" w:rsidRDefault="003224D8" w:rsidP="003224D8">
      <w:pPr>
        <w:pStyle w:val="34b"/>
      </w:pPr>
      <w:r w:rsidRPr="003224D8">
        <w:t xml:space="preserve">Для синхронизации времени всех устройств системы в составе АСУТП развернута </w:t>
      </w:r>
      <w:r w:rsidRPr="003224D8">
        <w:rPr>
          <w:b/>
          <w:bCs/>
        </w:rPr>
        <w:t>система единого времени (СЕВ)</w:t>
      </w:r>
      <w:r w:rsidRPr="003224D8">
        <w:t xml:space="preserve">. Устанавливается сервер точного времени (прибор производства ООО «Р-Тех»), принимающий сигналы от спутниковых навигационных систем </w:t>
      </w:r>
      <w:r w:rsidRPr="003224D8">
        <w:rPr>
          <w:b/>
          <w:bCs/>
        </w:rPr>
        <w:t>ГЛОНАСС/GPS</w:t>
      </w:r>
      <w:r w:rsidRPr="003224D8">
        <w:t>. Сервер выдаёт по сети эталонное время (протокол NTP/SNTP) на все контроллеры, серверы и рабочие станции. Благодаря этому метки времени событий, архивов и сообщений во всей системе единообразны с точностью до миллисекунд. Система единого времени повышает достоверность регистраций аварий (правильная хронология) и позволяет синхронизироваться с внешними системами (если требуется передача данных о событиях на верхний уровень, они будут с правильным временем).</w:t>
      </w:r>
    </w:p>
    <w:p w14:paraId="76B14A7F" w14:textId="77777777" w:rsidR="003224D8" w:rsidRPr="003224D8" w:rsidRDefault="003224D8" w:rsidP="003224D8">
      <w:pPr>
        <w:pStyle w:val="34b"/>
      </w:pPr>
      <w:r w:rsidRPr="003224D8">
        <w:rPr>
          <w:b/>
          <w:bCs/>
        </w:rPr>
        <w:t>Функции и алгоритмы АСУТП.</w:t>
      </w:r>
      <w:r w:rsidRPr="003224D8">
        <w:t xml:space="preserve"> Система выполняет полный комплекс функций автоматического управления, контроля, сигнализации и защиты на объекте. Основные функции АСУТП/ВК:</w:t>
      </w:r>
    </w:p>
    <w:p w14:paraId="0A83E95E" w14:textId="77777777" w:rsidR="003224D8" w:rsidRPr="003224D8" w:rsidRDefault="003224D8" w:rsidP="003224D8">
      <w:pPr>
        <w:pStyle w:val="34b"/>
        <w:numPr>
          <w:ilvl w:val="0"/>
          <w:numId w:val="50"/>
        </w:numPr>
      </w:pPr>
      <w:r w:rsidRPr="003224D8">
        <w:rPr>
          <w:b/>
          <w:bCs/>
        </w:rPr>
        <w:t>Контроль и управление технологическим оборудованием:</w:t>
      </w:r>
      <w:r w:rsidRPr="003224D8">
        <w:t xml:space="preserve"> считывание показаний всех датчиков, отработка сигналов положения механизмов, формирование команд на исполнительные устройства. Оператор через АСУТП имеет возможность дистанционно запускать и останавливать агрегаты (насосы, вентиляторы, котлы), открывать/закрывать клапаны, переключать режимы.</w:t>
      </w:r>
    </w:p>
    <w:p w14:paraId="019C7F1D" w14:textId="77777777" w:rsidR="003224D8" w:rsidRPr="003224D8" w:rsidRDefault="003224D8" w:rsidP="003224D8">
      <w:pPr>
        <w:pStyle w:val="34b"/>
        <w:numPr>
          <w:ilvl w:val="0"/>
          <w:numId w:val="50"/>
        </w:numPr>
      </w:pPr>
      <w:r w:rsidRPr="003224D8">
        <w:rPr>
          <w:b/>
          <w:bCs/>
        </w:rPr>
        <w:t>Автоматическое регулирование параметров:</w:t>
      </w:r>
      <w:r w:rsidRPr="003224D8">
        <w:t xml:space="preserve"> поддержание заданных технологических параметров по замкнутым контурам регулирования. Например, температура сетевой воды автоматически регулируется изменением нагрузки котлов (путём изменения подачи газа или воды), давление в сети – скоростью сетевых насосов или степенью открытия клапанов, уровень в деаэраторах – открытием подпиточных клапанов, давление газа – работой регуляторов в ГРП и т.д. Контуры регулирования реализованы в контроллерах (ПИД-регуляторы и логика), параметры настройки оптимизированы для устойчивой работы без колебаний и с минимальной погрешностью.</w:t>
      </w:r>
    </w:p>
    <w:p w14:paraId="6BC52558" w14:textId="77777777" w:rsidR="003224D8" w:rsidRPr="003224D8" w:rsidRDefault="003224D8" w:rsidP="003224D8">
      <w:pPr>
        <w:pStyle w:val="34b"/>
        <w:numPr>
          <w:ilvl w:val="0"/>
          <w:numId w:val="50"/>
        </w:numPr>
      </w:pPr>
      <w:r w:rsidRPr="003224D8">
        <w:rPr>
          <w:b/>
          <w:bCs/>
        </w:rPr>
        <w:t>Сбор и обработка технологической информации:</w:t>
      </w:r>
      <w:r w:rsidRPr="003224D8">
        <w:t xml:space="preserve"> все измеренные значения постоянно поступают в контроллеры, обрабатываются (фильтрация помех, вычисление производных показателей) и передаются на верхний уровень для отображения и записи в архив. Система обрабатывает большой поток данных в реальном времени, обеспечивая достоверность и актуальность информации.</w:t>
      </w:r>
    </w:p>
    <w:p w14:paraId="05368873" w14:textId="77777777" w:rsidR="003224D8" w:rsidRPr="003224D8" w:rsidRDefault="003224D8" w:rsidP="003224D8">
      <w:pPr>
        <w:pStyle w:val="34b"/>
        <w:numPr>
          <w:ilvl w:val="0"/>
          <w:numId w:val="50"/>
        </w:numPr>
      </w:pPr>
      <w:r w:rsidRPr="003224D8">
        <w:rPr>
          <w:b/>
          <w:bCs/>
        </w:rPr>
        <w:lastRenderedPageBreak/>
        <w:t>Долговременное хранение данных:</w:t>
      </w:r>
      <w:r w:rsidRPr="003224D8">
        <w:t xml:space="preserve"> на сервере АСУТП ведутся архивы параметров и событий. Глубина архивирования – не менее 3 лет. В архив записываются технологические параметры с заданным интервалом (тренды температур, давлений, нагрузок котлов и пр.), все дискретные события (переключения, срабатывания сигнализаций) с указанием точного времени. Архивы хранятся в базе данных, предусмотрены средства резервного копирования (например, с помощью программного комплекса </w:t>
      </w:r>
      <w:r w:rsidRPr="003224D8">
        <w:rPr>
          <w:b/>
          <w:bCs/>
        </w:rPr>
        <w:t>«</w:t>
      </w:r>
      <w:proofErr w:type="spellStart"/>
      <w:r w:rsidRPr="003224D8">
        <w:rPr>
          <w:b/>
          <w:bCs/>
        </w:rPr>
        <w:t>КиберБэкап</w:t>
      </w:r>
      <w:proofErr w:type="spellEnd"/>
      <w:r w:rsidRPr="003224D8">
        <w:rPr>
          <w:b/>
          <w:bCs/>
        </w:rPr>
        <w:t>»</w:t>
      </w:r>
      <w:r w:rsidRPr="003224D8">
        <w:t xml:space="preserve"> резервные копии архивов могут выгружаться на внешние носители). Оператор может в любой момент вызвать на экране график интересующего параметра за выбранный период или просмотреть журнал событий, что необходимо для анализа работы оборудования и расследования причин срабатывания защит.</w:t>
      </w:r>
    </w:p>
    <w:p w14:paraId="181D5CF3" w14:textId="00465CCE" w:rsidR="003224D8" w:rsidRPr="003224D8" w:rsidRDefault="003224D8" w:rsidP="003224D8">
      <w:pPr>
        <w:pStyle w:val="34b"/>
        <w:numPr>
          <w:ilvl w:val="0"/>
          <w:numId w:val="50"/>
        </w:numPr>
      </w:pPr>
      <w:r w:rsidRPr="003224D8">
        <w:rPr>
          <w:b/>
          <w:bCs/>
        </w:rPr>
        <w:t>Оперативное представление информации персоналу:</w:t>
      </w:r>
      <w:r w:rsidRPr="003224D8">
        <w:t xml:space="preserve"> система обеспечивает мнемоническое отображение процессов на экране, световую и звуковую сигнализацию аварий, выдачу предупредительных сообщений. При выходе параметров за допустимые границы соответствующие индикаторы на схеме меняют цвет, звучит сигнал сирены, на панель </w:t>
      </w:r>
      <w:r w:rsidR="000938F4">
        <w:t>аварий</w:t>
      </w:r>
      <w:r w:rsidRPr="003224D8">
        <w:t xml:space="preserve"> выводится описание тревоги. Оператор имеет возможность сразу увидеть, какое оборудование неисправно или какой параметр вышел из нормы, и принять меры. Реализован принцип единоразового ввода информации – все данные, введенные в систему (например, текущие уставки, параметры настройки) используются во всех задачах, исключая дублирование и расхождение данных между подсистемами.</w:t>
      </w:r>
    </w:p>
    <w:p w14:paraId="3983A075" w14:textId="4B120798" w:rsidR="003224D8" w:rsidRPr="003224D8" w:rsidRDefault="003224D8" w:rsidP="003224D8">
      <w:pPr>
        <w:pStyle w:val="34b"/>
        <w:numPr>
          <w:ilvl w:val="0"/>
          <w:numId w:val="50"/>
        </w:numPr>
      </w:pPr>
      <w:r w:rsidRPr="003224D8">
        <w:rPr>
          <w:b/>
          <w:bCs/>
        </w:rPr>
        <w:t>Обеспечение высокого уровня безопасности и безаварийности:</w:t>
      </w:r>
      <w:r w:rsidRPr="003224D8">
        <w:t xml:space="preserve"> АСУТП включает подсистему </w:t>
      </w:r>
      <w:r w:rsidRPr="003224D8">
        <w:rPr>
          <w:b/>
          <w:bCs/>
        </w:rPr>
        <w:t>технологических защит и блокировок</w:t>
      </w:r>
      <w:r w:rsidRPr="003224D8">
        <w:t xml:space="preserve">. Это специальные алгоритмы, автоматически выводящие оборудование в безопасное состояние при развитии аварийной ситуации. Например, при обнаружении загазованности в </w:t>
      </w:r>
      <w:r w:rsidR="000938F4">
        <w:t>ГРП</w:t>
      </w:r>
      <w:r w:rsidRPr="003224D8">
        <w:t xml:space="preserve"> система немедленно закрывает </w:t>
      </w:r>
      <w:r w:rsidR="000938F4">
        <w:t>запорные механизмы</w:t>
      </w:r>
      <w:r w:rsidRPr="003224D8">
        <w:t xml:space="preserve"> на подаче газа (срабатывание противоаварийной автоматики по газу); при пропадании пламени горелки котла – отключается подача газа на данный котёл и подается сигнал аварии; при достижении предельной температуры воды – отключается горелка. Защиты реализованы на базе контроллеров с использование принципов, указанных в РД </w:t>
      </w:r>
      <w:proofErr w:type="gramStart"/>
      <w:r w:rsidRPr="003224D8">
        <w:t>153-34</w:t>
      </w:r>
      <w:proofErr w:type="gramEnd"/>
      <w:r w:rsidRPr="003224D8">
        <w:t>.1-</w:t>
      </w:r>
      <w:proofErr w:type="gramStart"/>
      <w:r w:rsidRPr="003224D8">
        <w:t>35.137-00</w:t>
      </w:r>
      <w:proofErr w:type="gramEnd"/>
      <w:r w:rsidRPr="003224D8">
        <w:t xml:space="preserve"> (двойное резервирование критичных датчиков, независимые каналы ввода, самоконтроль исправности). В нормальном режиме защиты находятся в постоянной готовности и не влияют на процесс, при возникновении опасных отклонений – вводятся в действие автоматически, без участия человека. Факт срабатывания защиты фиксируется и отображается, а повторный ввод оборудования в работу после сработавшей защиты возможен только вручную оператором (после устранения причины аварии). Система также поддерживает </w:t>
      </w:r>
      <w:r w:rsidRPr="003224D8">
        <w:rPr>
          <w:i/>
          <w:iCs/>
        </w:rPr>
        <w:t xml:space="preserve">санкционированное </w:t>
      </w:r>
      <w:r w:rsidRPr="003224D8">
        <w:rPr>
          <w:i/>
          <w:iCs/>
        </w:rPr>
        <w:lastRenderedPageBreak/>
        <w:t>отключение защит</w:t>
      </w:r>
      <w:r w:rsidRPr="003224D8">
        <w:t xml:space="preserve"> – с уровня инженера АСУТП по специальному паролю можно временно вывести из работы определенную защиту (например, на время испытаний), при этом событие отключения защиты регистрируется в журнале.</w:t>
      </w:r>
    </w:p>
    <w:p w14:paraId="09AF7B9A" w14:textId="12B63ABD" w:rsidR="003224D8" w:rsidRPr="003224D8" w:rsidRDefault="003224D8" w:rsidP="003224D8">
      <w:pPr>
        <w:pStyle w:val="34b"/>
        <w:numPr>
          <w:ilvl w:val="0"/>
          <w:numId w:val="50"/>
        </w:numPr>
      </w:pPr>
      <w:r w:rsidRPr="003224D8">
        <w:rPr>
          <w:b/>
          <w:bCs/>
        </w:rPr>
        <w:t>Диагностика технических средств:</w:t>
      </w:r>
      <w:r w:rsidRPr="003224D8">
        <w:t xml:space="preserve"> АСУТП осуществляет постоянный мониторинг собственного состояния и состояния средств автоматизации. Контроллеры и модули ввода-вывода имеют функции самодиагностики – при обнаружении неисправности (отказ модуля, пропадание связи, сбой питания) соответствующий сигнал передается на верхний уровень. В системе отображаются такие состояния, как: питание шкафов (наличие напряжения 220 В на вводе, состояние вторичных источников 24 В), положение дверей шкафов (датчики контроля доступа)</w:t>
      </w:r>
      <w:r w:rsidR="00C04933">
        <w:t>, состояние ИБП</w:t>
      </w:r>
      <w:r w:rsidRPr="003224D8">
        <w:t>. При выходе из строя какого-либо элемента система выдает предупреждение, а при критической неисправности – аварийный сигнал. Также реализованы средства диагностики программного обеспечения: контроль связи между задачами, контроль загрузки процессора контроллера, объема занятой памяти, сетевых задержек и пр. Таким образом обеспечивается своевременное обнаружение отказов как в технологическом оборудовании, так и в самой системе управления.</w:t>
      </w:r>
    </w:p>
    <w:p w14:paraId="2C258748" w14:textId="4D9A21AB" w:rsidR="003224D8" w:rsidRPr="003224D8" w:rsidRDefault="003224D8" w:rsidP="003224D8">
      <w:pPr>
        <w:pStyle w:val="34b"/>
        <w:numPr>
          <w:ilvl w:val="0"/>
          <w:numId w:val="50"/>
        </w:numPr>
      </w:pPr>
      <w:r w:rsidRPr="003224D8">
        <w:rPr>
          <w:b/>
          <w:bCs/>
        </w:rPr>
        <w:t>Повышенная живучесть системы:</w:t>
      </w:r>
      <w:r w:rsidRPr="003224D8">
        <w:t xml:space="preserve"> за счет резервирования компонентов (два контроллера, дублирование сети, резервное питание и </w:t>
      </w:r>
      <w:r w:rsidR="00EE777E" w:rsidRPr="003224D8">
        <w:t>т. д.</w:t>
      </w:r>
      <w:r w:rsidRPr="003224D8">
        <w:t xml:space="preserve">) система продолжает функционировать даже при отказе отдельных узлов. Например, при выходе из строя основного контроллера управление автоматически и без задержек переходит на резервный контроллер; при обрыве одной линии связи данные передаются по резервной линии; при пропадании электропитания система автоматически переключается на бесперебойное питание. Благодаря этому достигается </w:t>
      </w:r>
      <w:r w:rsidRPr="003224D8">
        <w:rPr>
          <w:b/>
          <w:bCs/>
        </w:rPr>
        <w:t>безотказность управления</w:t>
      </w:r>
      <w:r w:rsidRPr="003224D8">
        <w:t xml:space="preserve"> – вероятность полной потери управления резко снижена. Данный подход соответствует требованиям к АСУТП критически важных объектов (ТЭЦ) по обеспечению надежности.</w:t>
      </w:r>
    </w:p>
    <w:p w14:paraId="36C3A1CF" w14:textId="77777777" w:rsidR="003224D8" w:rsidRPr="003224D8" w:rsidRDefault="003224D8" w:rsidP="003224D8">
      <w:pPr>
        <w:pStyle w:val="34b"/>
        <w:numPr>
          <w:ilvl w:val="0"/>
          <w:numId w:val="50"/>
        </w:numPr>
      </w:pPr>
      <w:r w:rsidRPr="003224D8">
        <w:rPr>
          <w:b/>
          <w:bCs/>
        </w:rPr>
        <w:t>Расчет и оптимизация технико-экономических показателей:</w:t>
      </w:r>
      <w:r w:rsidRPr="003224D8">
        <w:t xml:space="preserve"> в составе программного обеспечения АСУТП предусмотрены функции автоматического расчета ключевых показателей эффективности работы котельной. К таким показателям относятся: КПД котлов (на основе теплового баланса – измерений расхода газа и теплопроизводительности), удельный расход условного топлива на отпуск тепла, потери тепла в сетях, расход электроэнергии на собственные нужды (насосы и др.). Расчет выполняется периодически или по запросу оператора. Результаты фиксируются в отчетных формах, доступных для анализа. Также реализован </w:t>
      </w:r>
      <w:r w:rsidRPr="003224D8">
        <w:rPr>
          <w:i/>
          <w:iCs/>
        </w:rPr>
        <w:t>оперативный анализ режима</w:t>
      </w:r>
      <w:r w:rsidRPr="003224D8">
        <w:t xml:space="preserve">: сравнение текущих параметров с оптимальными, выявление отклонений. </w:t>
      </w:r>
      <w:r w:rsidRPr="003224D8">
        <w:lastRenderedPageBreak/>
        <w:t>Система может формировать рекомендации оператору (например, сообщение о снижении эффективности котла №3 из-за загрязнения теплообменных поверхностей – на основе повышения температуры выхлопных газов). Эти данные позволяют инженерно-техническому персоналу принимать решения по оптимизации режимов или необходимости обслуживаний.</w:t>
      </w:r>
    </w:p>
    <w:p w14:paraId="0A235513" w14:textId="77777777" w:rsidR="003224D8" w:rsidRPr="003224D8" w:rsidRDefault="003224D8" w:rsidP="003224D8">
      <w:pPr>
        <w:pStyle w:val="34b"/>
        <w:numPr>
          <w:ilvl w:val="0"/>
          <w:numId w:val="50"/>
        </w:numPr>
      </w:pPr>
      <w:r w:rsidRPr="003224D8">
        <w:rPr>
          <w:b/>
          <w:bCs/>
        </w:rPr>
        <w:t>Отчетность и документирование:</w:t>
      </w:r>
      <w:r w:rsidRPr="003224D8">
        <w:t xml:space="preserve"> АСУТП генерирует ряд отчётов и журналов. К примеру, суточный отчёт по работе котельной (выработка тепла каждым котлом, расход газа, отключения, отклонения), сменный оперативный журнал (все значимые события за смену), аварийные карточки (детальный протокол аварии с последовательностью срабатывания защит). Отчеты могут выводиться на экран или печататься на принтере. В проекте предусмотрен лазерный принтер формата A4 для вывода протоколов и иной информации. Документы могут автоматически создаваться по расписанию или по запросу.</w:t>
      </w:r>
    </w:p>
    <w:p w14:paraId="08836956" w14:textId="1CA9392B" w:rsidR="003224D8" w:rsidRPr="003224D8" w:rsidRDefault="003224D8" w:rsidP="003224D8">
      <w:pPr>
        <w:pStyle w:val="34b"/>
        <w:numPr>
          <w:ilvl w:val="0"/>
          <w:numId w:val="50"/>
        </w:numPr>
      </w:pPr>
      <w:r w:rsidRPr="003224D8">
        <w:rPr>
          <w:b/>
          <w:bCs/>
        </w:rPr>
        <w:t>Химико-технологический мониторинг:</w:t>
      </w:r>
      <w:r w:rsidRPr="003224D8">
        <w:t xml:space="preserve"> система частично охватывает функции контроля экологических и химических параметров. В составе котельной планируется установка датчиков контроля загрязняющих выбросов в дымовых газах (например, датчик О₂ для контроля полноты сгорания). Кроме того, для контроля химического режима предусмотрен ввод результатов лабораторных анализов (жесткость воды, pH, концентрация фосфатов) в информационную базу системы – это делается вручную через АРМ инженера, после чего система хранит и учитывает эти данные при формировании рекомендаций или отчетов.</w:t>
      </w:r>
    </w:p>
    <w:p w14:paraId="346CBAE5" w14:textId="77777777" w:rsidR="003224D8" w:rsidRPr="003224D8" w:rsidRDefault="003224D8" w:rsidP="003224D8">
      <w:pPr>
        <w:pStyle w:val="34b"/>
        <w:numPr>
          <w:ilvl w:val="0"/>
          <w:numId w:val="50"/>
        </w:numPr>
      </w:pPr>
      <w:r w:rsidRPr="003224D8">
        <w:rPr>
          <w:b/>
          <w:bCs/>
        </w:rPr>
        <w:t>Логическое управление и автоматизированные пуски:</w:t>
      </w:r>
      <w:r w:rsidRPr="003224D8">
        <w:t xml:space="preserve"> АСУТП реализует ряд алгоритмов автоматического запуска и останова технологического оборудования по заданному сценарию (последовательности). Например, алгоритм пуска котлоагрегата: открытие продувочных клапанов, проветривание топки, розжиг горелки, прогрев, постепенный выход на режим – выполняется автоматически контроллером котла при команде «Пуск» от оператора, с контролем всех промежуточных условий и параметров. Аналогично, пуск резервного насоса при отказе рабочего, автоматический ввод резерва по электропитанию (АВР) – осуществляются логикой без задержек. Это значительно сокращает время реакции на нештатные ситуации и упрощает работу персонала.</w:t>
      </w:r>
    </w:p>
    <w:p w14:paraId="4A4AB4F0" w14:textId="2302F85F" w:rsidR="003224D8" w:rsidRPr="003224D8" w:rsidRDefault="003224D8" w:rsidP="003224D8">
      <w:pPr>
        <w:pStyle w:val="34b"/>
      </w:pPr>
      <w:r w:rsidRPr="003224D8">
        <w:t xml:space="preserve">Перечисленные функции иллюстрируют широкий охват задач, решаемых АСУТП. Проектом предусмотрена открытая архитектура ПО, допускающая развитие системы: добавление новых алгоритмов, подключение дополнительного оборудования в будущем. Запас по ресурсам контроллеров составляет не менее 30% по вычислительной мощности и памяти, а </w:t>
      </w:r>
      <w:r w:rsidRPr="003224D8">
        <w:lastRenderedPageBreak/>
        <w:t>запас по каналам ввода/вывода – около 10% от текущего количества сигналов, что позволит расширить функции АСУТП/ВК при модернизации котельной или подключении новых устройств без замены базового оборудования.</w:t>
      </w:r>
    </w:p>
    <w:p w14:paraId="2F0C3B8C" w14:textId="77777777" w:rsidR="003224D8" w:rsidRPr="003224D8" w:rsidRDefault="003224D8" w:rsidP="003224D8">
      <w:pPr>
        <w:pStyle w:val="34b"/>
      </w:pPr>
      <w:r w:rsidRPr="003224D8">
        <w:rPr>
          <w:b/>
          <w:bCs/>
        </w:rPr>
        <w:t>Технические средства и оборудование системы.</w:t>
      </w:r>
      <w:r w:rsidRPr="003224D8">
        <w:t xml:space="preserve"> Проектом предусмотрено применение современных и надежных компонентов, преимущественно отечественного производства или поставки. Ниже перечислено основное оборудование и программное обеспечение АСУТП Ивановской ТЭЦ-2:</w:t>
      </w:r>
    </w:p>
    <w:p w14:paraId="035533F8" w14:textId="62A89801" w:rsidR="003224D8" w:rsidRPr="003224D8" w:rsidRDefault="003224D8" w:rsidP="003224D8">
      <w:pPr>
        <w:pStyle w:val="34b"/>
        <w:numPr>
          <w:ilvl w:val="0"/>
          <w:numId w:val="51"/>
        </w:numPr>
      </w:pPr>
      <w:r w:rsidRPr="003224D8">
        <w:rPr>
          <w:b/>
          <w:bCs/>
        </w:rPr>
        <w:t>Контроллеры (ПЛК):</w:t>
      </w:r>
      <w:r w:rsidRPr="003224D8">
        <w:t xml:space="preserve"> программируемые контроллеры типа </w:t>
      </w:r>
      <w:r w:rsidRPr="003224D8">
        <w:rPr>
          <w:i/>
          <w:iCs/>
        </w:rPr>
        <w:t>ТРЭИ</w:t>
      </w:r>
      <w:r w:rsidRPr="003224D8">
        <w:t xml:space="preserve"> (произв. Россия, НПФ «Круг») – отвечают за сбор и обработку сигналов, реализацию алгоритмов. Контроллеры устанавливаются в шкафах управления, каждый шкаф – серии DKC (Россия) </w:t>
      </w:r>
      <w:r w:rsidR="00EE777E" w:rsidRPr="003224D8">
        <w:t>со степенью</w:t>
      </w:r>
      <w:r w:rsidRPr="003224D8">
        <w:t xml:space="preserve"> защиты не ниже IP41. В шкафах также размещены модули ввода-вывода, источники питания 24 В DC (DKC), промежуточные реле (</w:t>
      </w:r>
      <w:proofErr w:type="spellStart"/>
      <w:r w:rsidRPr="003224D8">
        <w:t>Finder</w:t>
      </w:r>
      <w:proofErr w:type="spellEnd"/>
      <w:r w:rsidRPr="003224D8">
        <w:t>, КЭАЗ для коммутации цепей управления), автоматические выключатели (IEK серии «</w:t>
      </w:r>
      <w:proofErr w:type="spellStart"/>
      <w:r w:rsidRPr="003224D8">
        <w:t>Armata</w:t>
      </w:r>
      <w:proofErr w:type="spellEnd"/>
      <w:r w:rsidRPr="003224D8">
        <w:t xml:space="preserve">» для защиты цепей питания), </w:t>
      </w:r>
      <w:proofErr w:type="spellStart"/>
      <w:r w:rsidRPr="003224D8">
        <w:t>клеммники</w:t>
      </w:r>
      <w:proofErr w:type="spellEnd"/>
      <w:r w:rsidRPr="003224D8">
        <w:t xml:space="preserve"> (EKF) и прочая низковольтная аппаратура. Шкафы оборудованы системами вентиляции/обогрева с термостатами (EKF) для поддержания внутри приемлемой температуры в любое время года. Каждая стойка шкафов заземлена согласно требованиям. Все провода и кабели внутри шкафов – маркированная кабельная продукция (</w:t>
      </w:r>
      <w:proofErr w:type="spellStart"/>
      <w:r w:rsidRPr="003224D8">
        <w:t>Подольсккабель</w:t>
      </w:r>
      <w:proofErr w:type="spellEnd"/>
      <w:r w:rsidRPr="003224D8">
        <w:t xml:space="preserve"> или аналог), проложенная в соответствии с ЕСКД. Конструкция шкафов обеспечивает удобный доступ для обслуживания, контроль открытия дверей включен в систему сигнализации.</w:t>
      </w:r>
    </w:p>
    <w:p w14:paraId="76B756DB" w14:textId="67C2BB86" w:rsidR="003224D8" w:rsidRPr="003224D8" w:rsidRDefault="003224D8" w:rsidP="003224D8">
      <w:pPr>
        <w:pStyle w:val="34b"/>
        <w:numPr>
          <w:ilvl w:val="0"/>
          <w:numId w:val="51"/>
        </w:numPr>
      </w:pPr>
      <w:r w:rsidRPr="003224D8">
        <w:rPr>
          <w:b/>
          <w:bCs/>
        </w:rPr>
        <w:t>Промышленные сети и коммуникации:</w:t>
      </w:r>
      <w:r w:rsidRPr="003224D8">
        <w:t xml:space="preserve"> Коммутационное оборудование – коммутаторы Ethernet </w:t>
      </w:r>
      <w:r w:rsidR="005031DD">
        <w:rPr>
          <w:i/>
          <w:iCs/>
          <w:lang w:val="en-US"/>
        </w:rPr>
        <w:t>DKC</w:t>
      </w:r>
      <w:r w:rsidRPr="003224D8">
        <w:rPr>
          <w:i/>
          <w:iCs/>
        </w:rPr>
        <w:t xml:space="preserve"> </w:t>
      </w:r>
      <w:r w:rsidR="005031DD" w:rsidRPr="005031DD">
        <w:rPr>
          <w:i/>
          <w:iCs/>
        </w:rPr>
        <w:t xml:space="preserve">N2100-4SFP24T-P5 </w:t>
      </w:r>
      <w:r w:rsidRPr="003224D8">
        <w:t>(Россия) с поддержкой резервирования кольца</w:t>
      </w:r>
      <w:r w:rsidR="00082B59" w:rsidRPr="00082B59">
        <w:t xml:space="preserve">. </w:t>
      </w:r>
      <w:r w:rsidRPr="003224D8">
        <w:t>Для связи сегментов – оптические модули SFP (</w:t>
      </w:r>
      <w:proofErr w:type="spellStart"/>
      <w:r w:rsidRPr="003224D8">
        <w:t>Русмодуль</w:t>
      </w:r>
      <w:proofErr w:type="spellEnd"/>
      <w:r w:rsidRPr="003224D8">
        <w:t xml:space="preserve">). Межсетевой экран безопасности – аппаратный комплекс </w:t>
      </w:r>
      <w:proofErr w:type="spellStart"/>
      <w:r w:rsidRPr="003224D8">
        <w:rPr>
          <w:i/>
          <w:iCs/>
        </w:rPr>
        <w:t>UserGate</w:t>
      </w:r>
      <w:proofErr w:type="spellEnd"/>
      <w:r w:rsidRPr="003224D8">
        <w:t>. Синхронизатор времени – сервер СЕВ производства ООО «Р-Тех» с приёмником GPS/ГЛОНАСС. Все сетевое оборудование рассчитано на круглосуточную работу, снабжено двумя независимыми вводами питания.</w:t>
      </w:r>
    </w:p>
    <w:p w14:paraId="728BFE61" w14:textId="6885E600" w:rsidR="003224D8" w:rsidRPr="003224D8" w:rsidRDefault="003224D8" w:rsidP="003224D8">
      <w:pPr>
        <w:pStyle w:val="34b"/>
        <w:numPr>
          <w:ilvl w:val="0"/>
          <w:numId w:val="51"/>
        </w:numPr>
      </w:pPr>
      <w:r w:rsidRPr="003224D8">
        <w:rPr>
          <w:b/>
          <w:bCs/>
        </w:rPr>
        <w:t>Серверное и компьютерное оборудование:</w:t>
      </w:r>
      <w:r w:rsidRPr="003224D8">
        <w:t xml:space="preserve"> Сервер АСУТП – промышленный сервер </w:t>
      </w:r>
      <w:proofErr w:type="spellStart"/>
      <w:r w:rsidRPr="003224D8">
        <w:t>Advantix</w:t>
      </w:r>
      <w:proofErr w:type="spellEnd"/>
      <w:r w:rsidRPr="003224D8">
        <w:t xml:space="preserve">, конфигурация на базе процессора Intel Xeon, ОЗУ 16 ГБ, дисковая подсистема RAID1/5, три сетевых порта, два блока питания. На сервер устанавливается ОС Astra Linux Special Edition и серверная часть ПО </w:t>
      </w:r>
      <w:r w:rsidRPr="003224D8">
        <w:rPr>
          <w:b/>
          <w:bCs/>
        </w:rPr>
        <w:t>SCADA «КРУГ-2000»</w:t>
      </w:r>
      <w:r w:rsidRPr="003224D8">
        <w:t xml:space="preserve">. Автоматизированные рабочие места (АРМ) оператора и инженера – системные блоки </w:t>
      </w:r>
      <w:proofErr w:type="spellStart"/>
      <w:r w:rsidRPr="003224D8">
        <w:t>Advantix</w:t>
      </w:r>
      <w:proofErr w:type="spellEnd"/>
      <w:r w:rsidRPr="003224D8">
        <w:t xml:space="preserve"> под управлением той же ОС Astra Linux, на них клиентская часть SCADA. К рабочим станциям подключаются мониторы (например, </w:t>
      </w:r>
      <w:proofErr w:type="spellStart"/>
      <w:r w:rsidRPr="003224D8">
        <w:rPr>
          <w:i/>
          <w:iCs/>
        </w:rPr>
        <w:t>Digma</w:t>
      </w:r>
      <w:proofErr w:type="spellEnd"/>
      <w:r w:rsidRPr="003224D8">
        <w:t xml:space="preserve"> 24’’ </w:t>
      </w:r>
      <w:proofErr w:type="spellStart"/>
      <w:r w:rsidRPr="003224D8">
        <w:t>FullHD</w:t>
      </w:r>
      <w:proofErr w:type="spellEnd"/>
      <w:r w:rsidRPr="003224D8">
        <w:t xml:space="preserve">) – не менее 2 шт. на АРМ оператора для удобства отображения мнемосхем. Периферия – лазерный принтер А4 (HP </w:t>
      </w:r>
      <w:r w:rsidRPr="003224D8">
        <w:lastRenderedPageBreak/>
        <w:t xml:space="preserve">или аналог) для распечатки отчетов и журналов, резервные съемные носители (внешние HDD или </w:t>
      </w:r>
      <w:proofErr w:type="spellStart"/>
      <w:r w:rsidRPr="003224D8">
        <w:t>флеш</w:t>
      </w:r>
      <w:proofErr w:type="spellEnd"/>
      <w:r w:rsidRPr="003224D8">
        <w:t>-накопители) для хранения копий архивов.</w:t>
      </w:r>
    </w:p>
    <w:p w14:paraId="7FAAB284" w14:textId="3248872C" w:rsidR="003224D8" w:rsidRPr="003224D8" w:rsidRDefault="003224D8" w:rsidP="003224D8">
      <w:pPr>
        <w:pStyle w:val="34b"/>
        <w:numPr>
          <w:ilvl w:val="0"/>
          <w:numId w:val="51"/>
        </w:numPr>
      </w:pPr>
      <w:r w:rsidRPr="003224D8">
        <w:rPr>
          <w:b/>
          <w:bCs/>
        </w:rPr>
        <w:t>Программное обеспечение:</w:t>
      </w:r>
      <w:r w:rsidRPr="003224D8">
        <w:t xml:space="preserve"> В качестве базового программного обеспечения верхнего уровня используется SCADA-система </w:t>
      </w:r>
      <w:r w:rsidRPr="003224D8">
        <w:rPr>
          <w:i/>
          <w:iCs/>
        </w:rPr>
        <w:t>«КРУГ-2000»</w:t>
      </w:r>
      <w:r w:rsidRPr="003224D8">
        <w:t xml:space="preserve"> (НПФ «Круг»). Лицензия приобретена с расчетом не менее чем на </w:t>
      </w:r>
      <w:proofErr w:type="gramStart"/>
      <w:r w:rsidR="000E6798" w:rsidRPr="000E6798">
        <w:t>500-5000</w:t>
      </w:r>
      <w:proofErr w:type="gramEnd"/>
      <w:r w:rsidR="000E6798" w:rsidRPr="000E6798">
        <w:t xml:space="preserve"> (</w:t>
      </w:r>
      <w:r w:rsidR="000E6798">
        <w:t>в зависимости от подсистема)</w:t>
      </w:r>
      <w:r w:rsidRPr="003224D8">
        <w:t xml:space="preserve"> физических точек ввода-вывода и соответствующим числом внутренних переменных (тегов). SCADA обеспечивает человеко-машинный интерфейс, сбор/архивацию данных, поддерживает технологии клиент-сервер (для подключения до 20 удаленных рабочих мест в перспективе). Операционная система – </w:t>
      </w:r>
      <w:r w:rsidRPr="003224D8">
        <w:rPr>
          <w:i/>
          <w:iCs/>
        </w:rPr>
        <w:t>Astra Linux</w:t>
      </w:r>
      <w:r w:rsidRPr="003224D8">
        <w:t xml:space="preserve">, соответствующая требованиям по защищенности (есть средства разграничения доступа, сертифицирована для использования в инфраструктуре КИИ). Дополнительно устанавливается программное обеспечение информационной безопасности: антивирус </w:t>
      </w:r>
      <w:r w:rsidRPr="003224D8">
        <w:rPr>
          <w:i/>
          <w:iCs/>
        </w:rPr>
        <w:t>Лаборатория Касперского</w:t>
      </w:r>
      <w:r w:rsidRPr="003224D8">
        <w:t xml:space="preserve"> для Linux, система резервного копирования </w:t>
      </w:r>
      <w:r w:rsidRPr="003224D8">
        <w:rPr>
          <w:i/>
          <w:iCs/>
        </w:rPr>
        <w:t>«</w:t>
      </w:r>
      <w:proofErr w:type="spellStart"/>
      <w:r w:rsidRPr="003224D8">
        <w:rPr>
          <w:i/>
          <w:iCs/>
        </w:rPr>
        <w:t>КиберБэкап</w:t>
      </w:r>
      <w:proofErr w:type="spellEnd"/>
      <w:r w:rsidRPr="003224D8">
        <w:rPr>
          <w:i/>
          <w:iCs/>
        </w:rPr>
        <w:t>»</w:t>
      </w:r>
      <w:r w:rsidRPr="003224D8">
        <w:t>, а также специализированные драйверы для связи с контроллерами (ПО НПФ «Круг» включает необходимые драйверы для контроллеров ТРЭИ, а также OPC UA сервер для интеграции с верхним уровнем). Для программирования контроллеров используется программный пакет, предоставляемый НПФ «Круг».</w:t>
      </w:r>
    </w:p>
    <w:p w14:paraId="528F65B7" w14:textId="5510AA00" w:rsidR="003224D8" w:rsidRPr="003224D8" w:rsidRDefault="003224D8" w:rsidP="003224D8">
      <w:pPr>
        <w:pStyle w:val="34b"/>
        <w:numPr>
          <w:ilvl w:val="0"/>
          <w:numId w:val="51"/>
        </w:numPr>
      </w:pPr>
      <w:r w:rsidRPr="003224D8">
        <w:rPr>
          <w:b/>
          <w:bCs/>
        </w:rPr>
        <w:t>Источники бесперебойного питания (ИБП):</w:t>
      </w:r>
      <w:r w:rsidRPr="003224D8">
        <w:t xml:space="preserve"> используются ИБП марки </w:t>
      </w:r>
      <w:r w:rsidRPr="003224D8">
        <w:rPr>
          <w:i/>
          <w:iCs/>
        </w:rPr>
        <w:t>«Штиль»</w:t>
      </w:r>
      <w:r w:rsidRPr="003224D8">
        <w:t xml:space="preserve"> с внешними аккумуляторными батареями. ИБП устанавливаются для питания ключевых компонентов: серверов, АРМ, коммутаторов сети и контроллеров. Они обеспечивают автономную работу системы управления не менее 30 минут при полном </w:t>
      </w:r>
      <w:proofErr w:type="spellStart"/>
      <w:r w:rsidRPr="003224D8">
        <w:t>обесточении</w:t>
      </w:r>
      <w:proofErr w:type="spellEnd"/>
      <w:r w:rsidRPr="003224D8">
        <w:t xml:space="preserve"> объекта. За эти полчаса предусмотрено либо восстановление питания, либо безопасная остановка котельной силами персонала. Мощность и количество ИБП рассчитаны с 40% запасом, чтобы батареи не работали на пределе и имели ресурс. ИБП имеют функцию дистанционного мониторинга состояния</w:t>
      </w:r>
      <w:r w:rsidR="00B02C5C">
        <w:t xml:space="preserve"> (питание ИБП в норме, работа от батареи, работа в режиме байпас)</w:t>
      </w:r>
      <w:r w:rsidRPr="003224D8">
        <w:t>, эти сигналы заведены в систему.</w:t>
      </w:r>
    </w:p>
    <w:p w14:paraId="623E0FBF" w14:textId="14E7284E" w:rsidR="003224D8" w:rsidRPr="003224D8" w:rsidRDefault="003224D8" w:rsidP="003224D8">
      <w:pPr>
        <w:pStyle w:val="34b"/>
        <w:numPr>
          <w:ilvl w:val="0"/>
          <w:numId w:val="51"/>
        </w:numPr>
      </w:pPr>
      <w:r w:rsidRPr="003224D8">
        <w:rPr>
          <w:b/>
          <w:bCs/>
        </w:rPr>
        <w:t>Полевая КИП и исполнительные устройства:</w:t>
      </w:r>
      <w:r w:rsidRPr="003224D8">
        <w:t xml:space="preserve"> датчики температуры, давления, уровня, расхода, газоанализаторы, вибродатчики – всего десятки наименований. Они выбраны согласно технологическим требованиям (точность, диапазон) и работают с АСУТП через унифицированные сигналы. Например, температура –термометры сопротивления Pt100, давление – датчики-реле и </w:t>
      </w:r>
      <w:r w:rsidR="00B02C5C">
        <w:t>преобразователи</w:t>
      </w:r>
      <w:r w:rsidRPr="003224D8">
        <w:t xml:space="preserve"> </w:t>
      </w:r>
      <w:proofErr w:type="gramStart"/>
      <w:r w:rsidRPr="003224D8">
        <w:t>4-20</w:t>
      </w:r>
      <w:proofErr w:type="gramEnd"/>
      <w:r w:rsidRPr="003224D8">
        <w:t xml:space="preserve"> мА, уровень – радарные или поплавковые датчики, вибрационные датчики – системы </w:t>
      </w:r>
      <w:proofErr w:type="spellStart"/>
      <w:r w:rsidRPr="003224D8">
        <w:t>вибромониторинга</w:t>
      </w:r>
      <w:proofErr w:type="spellEnd"/>
      <w:r w:rsidRPr="003224D8">
        <w:t xml:space="preserve"> с цифровым интерфейсом согласно ГОСТ </w:t>
      </w:r>
      <w:proofErr w:type="gramStart"/>
      <w:r w:rsidRPr="003224D8">
        <w:t>32106-2013</w:t>
      </w:r>
      <w:proofErr w:type="gramEnd"/>
      <w:r w:rsidRPr="003224D8">
        <w:t>. Исполнительные механизмы включают электрические задвижки, насосы с электродвигателями, вентиляторы</w:t>
      </w:r>
      <w:r w:rsidR="00B02C5C">
        <w:t>.</w:t>
      </w:r>
      <w:r w:rsidRPr="003224D8">
        <w:t xml:space="preserve"> АСУТП сопрягается с этими </w:t>
      </w:r>
      <w:r w:rsidRPr="003224D8">
        <w:lastRenderedPageBreak/>
        <w:t xml:space="preserve">механизмами через соответствующую аппаратуру – силовые цепи управления, шкафы управления приводами (ШУЗ – шкафы управления задвижками, ШУ насосов). При проектировании АСУТП эти локальные шкафы подключаются к контроллерам либо дискретными сигналами, либо по интерфейсу (например, шкаф </w:t>
      </w:r>
      <w:proofErr w:type="spellStart"/>
      <w:r w:rsidRPr="003224D8">
        <w:t>частотника</w:t>
      </w:r>
      <w:proofErr w:type="spellEnd"/>
      <w:r w:rsidRPr="003224D8">
        <w:t xml:space="preserve"> насоса может иметь </w:t>
      </w:r>
      <w:proofErr w:type="spellStart"/>
      <w:r w:rsidRPr="003224D8">
        <w:t>Modbus</w:t>
      </w:r>
      <w:proofErr w:type="spellEnd"/>
      <w:r w:rsidRPr="003224D8">
        <w:t xml:space="preserve">-выход). Перечень используемого оборудования (контроллеры, серверы, панели, сетевое оборудование, ПО) приведен в Приложении </w:t>
      </w:r>
      <w:r w:rsidRPr="003224D8">
        <w:rPr>
          <w:b/>
          <w:bCs/>
        </w:rPr>
        <w:t>«Перечень производителей оборудования и ПО АСУТП»</w:t>
      </w:r>
      <w:r w:rsidRPr="003224D8">
        <w:t>.</w:t>
      </w:r>
    </w:p>
    <w:p w14:paraId="01EEEC4E" w14:textId="36EE9331" w:rsidR="003224D8" w:rsidRPr="003224D8" w:rsidRDefault="003224D8" w:rsidP="003224D8">
      <w:pPr>
        <w:pStyle w:val="34b"/>
      </w:pPr>
      <w:r w:rsidRPr="003224D8">
        <w:rPr>
          <w:b/>
          <w:bCs/>
        </w:rPr>
        <w:t>Информационная безопасность и защита данных.</w:t>
      </w:r>
      <w:r w:rsidRPr="003224D8">
        <w:t xml:space="preserve"> АСУТП/ВК относится к объектам критической информационной инфраструктуры (КИИ) уровня ТЭК, поэтому в проекте уделено особое внимание мерам информационной безопасности (ИБ). Как отмечалось, программное обеспечение выбрано отечественное, сертифицированное. Система работает в изолированном контуре: технологическая сеть отделена от офисной и внешних сетей межсетевым экраном. Реализована политика разграничения доступа: для каждого пользователя (оператор, инженер, наладчик) предусмотрена своя учетная запись в системе с паролем и определенными правами (например, оператор не может изменить уставки защит без подтверждения инженера). Весь удаленный доступ к системе запрещён или строго регламентирован – например, подключение ноутбука для обслуживания контроллера возможно только с непосредственного разрешения и под контролем службы ИБ. На сервере и рабочих станциях установлено антивирусное ПО, регулярно обновляемое (через локальный центр обновлений, без прямого подключения к интернет). Архивные данные защищены от несанкционированного изменения – база данных ведет журнал аудита. </w:t>
      </w:r>
      <w:r w:rsidR="00B02C5C" w:rsidRPr="003224D8">
        <w:t>Для повышения надежности хранения</w:t>
      </w:r>
      <w:r w:rsidRPr="003224D8">
        <w:t xml:space="preserve"> архивы периодически копируются на съёмные носители, которые хранятся в защищенном месте. Таким образом, обеспечивается конфиденциальность, целостность и доступность информации в АСУТП, соответствие требованиям Федерального закона №187-ФЗ «О безопасности КИИ РФ» и связанной нормативной базы.</w:t>
      </w:r>
    </w:p>
    <w:p w14:paraId="45EC1E9D" w14:textId="008688D5" w:rsidR="003224D8" w:rsidRPr="003224D8" w:rsidRDefault="003224D8" w:rsidP="003224D8">
      <w:pPr>
        <w:pStyle w:val="34b"/>
      </w:pPr>
      <w:r w:rsidRPr="003224D8">
        <w:rPr>
          <w:b/>
          <w:bCs/>
        </w:rPr>
        <w:t>Соответствие техническим условиям и нормам.</w:t>
      </w:r>
      <w:r w:rsidRPr="003224D8">
        <w:t xml:space="preserve"> Проектные решения по АСУТП/ВК согласованы с подразделениями технического заказчика и эксплуатирующей организации. Система спроектирована с учетом всех необходимых норм промышленной безопасности: алгоритмы противоаварийной автоматики соответствуют требованиям Федеральных норм и правил Ростехнадзора (например, автоматическое отключение подачи газа при затухании горелки – требование Правил безопасности в газовом хозяйстве), электрическая часть удовлетворяет ПУЭ и ПТЭ. По пожарной безопасности – учтены требования СП 5.13130 (система не должна быть источником потенциального возгорания, электропитание прокладывается в соответствии с противопожарными преградами и </w:t>
      </w:r>
      <w:r w:rsidR="00B02C5C" w:rsidRPr="003224D8">
        <w:t>т. п.</w:t>
      </w:r>
      <w:r w:rsidRPr="003224D8">
        <w:t xml:space="preserve">). Система автоматизации не только </w:t>
      </w:r>
      <w:r w:rsidRPr="003224D8">
        <w:lastRenderedPageBreak/>
        <w:t>соответствует нормам, но и сама способствует безопасной эксплуатации оборудования (например, контроль загазованности для предотвращения взрыва). Перед вводом в эксплуатацию АСУТП пройдет комплекс испытаний, в том числе проверку на соответствие проектным решениям и действующим нормам, о чём будет составлен акт.</w:t>
      </w:r>
    </w:p>
    <w:p w14:paraId="74529E5F" w14:textId="77777777" w:rsidR="00B04851" w:rsidRDefault="00B04851" w:rsidP="00B04851">
      <w:pPr>
        <w:pStyle w:val="34b"/>
        <w:rPr>
          <w:lang w:eastAsia="ru-RU"/>
        </w:rPr>
      </w:pPr>
    </w:p>
    <w:p w14:paraId="209292AE" w14:textId="77777777" w:rsidR="00B04851" w:rsidRPr="00717905" w:rsidRDefault="00B04851" w:rsidP="00B04851">
      <w:pPr>
        <w:pStyle w:val="34fffa"/>
      </w:pPr>
    </w:p>
    <w:p w14:paraId="3211F3E7" w14:textId="77777777" w:rsidR="00B04851" w:rsidRDefault="00B04851" w:rsidP="00B04851">
      <w:pPr>
        <w:pStyle w:val="1"/>
        <w:rPr>
          <w:lang w:val="ru-RU"/>
        </w:rPr>
      </w:pPr>
      <w:bookmarkStart w:id="32" w:name="_Toc398560632"/>
      <w:bookmarkStart w:id="33" w:name="_Toc133384574"/>
      <w:bookmarkStart w:id="34" w:name="_Toc207370146"/>
      <w:r>
        <w:rPr>
          <w:lang w:val="ru-RU"/>
        </w:rPr>
        <w:lastRenderedPageBreak/>
        <w:t>М</w:t>
      </w:r>
      <w:r w:rsidRPr="00625C8E">
        <w:rPr>
          <w:lang w:val="ru-RU"/>
        </w:rPr>
        <w:t>ероприятия по подготовке объекта автоматиз</w:t>
      </w:r>
      <w:r>
        <w:rPr>
          <w:lang w:val="ru-RU"/>
        </w:rPr>
        <w:t>ации к вводу системы в действие</w:t>
      </w:r>
      <w:bookmarkEnd w:id="32"/>
      <w:bookmarkEnd w:id="33"/>
      <w:bookmarkEnd w:id="34"/>
    </w:p>
    <w:p w14:paraId="59A9ABBC" w14:textId="77777777" w:rsidR="00B02C5C" w:rsidRPr="00B02C5C" w:rsidRDefault="00B02C5C" w:rsidP="00B02C5C">
      <w:pPr>
        <w:pStyle w:val="34b"/>
      </w:pPr>
      <w:r w:rsidRPr="00B02C5C">
        <w:t>Ввод в действие АСУТП/ВК требует как технической готовности самой системы, так и готовности объекта автоматизации (котельной) к работе под управлением этой системы. Ниже перечислены основные мероприятия, которые должны быть выполнены на объекте и организационно, прежде чем система будет запущена в промышленную эксплуатацию:</w:t>
      </w:r>
    </w:p>
    <w:p w14:paraId="5D2E3FA9" w14:textId="371C076C" w:rsidR="00B02C5C" w:rsidRPr="00B02C5C" w:rsidRDefault="00B02C5C" w:rsidP="00B02C5C">
      <w:pPr>
        <w:pStyle w:val="34b"/>
        <w:numPr>
          <w:ilvl w:val="0"/>
          <w:numId w:val="52"/>
        </w:numPr>
      </w:pPr>
      <w:r w:rsidRPr="00B02C5C">
        <w:rPr>
          <w:b/>
          <w:bCs/>
        </w:rPr>
        <w:t>Завершение монтажных работ по системе автоматизации.</w:t>
      </w:r>
      <w:r w:rsidRPr="00B02C5C">
        <w:t xml:space="preserve"> Все шкафы управления АСУТП должны быть установлены на свои места и закреплены; прокладка кабельных линий выполнена в соответствии с проектом – проложены сигнальные кабели от датчиков до шкафов, кабели управления к исполнительным механизмам, витая пара/оптические линии для сети Ethernet, провода питания к шкафам. Качество монтажа проверяется: электрические соединения затянуты, кабельные экраны заземлены, маркировка и </w:t>
      </w:r>
      <w:proofErr w:type="spellStart"/>
      <w:r w:rsidRPr="00B02C5C">
        <w:t>расключение</w:t>
      </w:r>
      <w:proofErr w:type="spellEnd"/>
      <w:r w:rsidRPr="00B02C5C">
        <w:t xml:space="preserve"> соответствуют схемам. Монтаж должен выполняться по действующим СНиП и ПУЭ – в частности, с соблюдением расстояний при параллельной прокладке силовых и сигнальных кабелей, с правильной организацией заземления. По окончании монтажа составляется акт сдачи-монтажа.</w:t>
      </w:r>
    </w:p>
    <w:p w14:paraId="524D139B" w14:textId="13A5F240" w:rsidR="00B02C5C" w:rsidRPr="00B02C5C" w:rsidRDefault="00B02C5C" w:rsidP="00B02C5C">
      <w:pPr>
        <w:pStyle w:val="34b"/>
        <w:numPr>
          <w:ilvl w:val="0"/>
          <w:numId w:val="52"/>
        </w:numPr>
      </w:pPr>
      <w:r w:rsidRPr="00B02C5C">
        <w:rPr>
          <w:b/>
          <w:bCs/>
        </w:rPr>
        <w:t>Готовность технологического оборудования к автоматизированному управлению.</w:t>
      </w:r>
      <w:r w:rsidRPr="00B02C5C">
        <w:t xml:space="preserve"> Все узлы котельной должны быть смонтированы и отрегулированы в ручном режиме: котлы, горелки, насосы, клапаны – установлены и проверены на работоспособность. Необходима проверка каждого механизма на местное управление: например, электроприводы задвижек – на открытие/закрытие от местного пульта, насосы – на кратковременное включение без нагрузки. Датчики КИП установлены на своих местах (врезаны в трубопроводы, смонтированы на резервуарах), правильность установки и подключения подтверждена (термопары в гильзах, уровнемеры на нужной высоте, датчики давления на нужный диапазон). </w:t>
      </w:r>
      <w:r w:rsidR="00414941" w:rsidRPr="00414941">
        <w:t xml:space="preserve">Все средства измерения, поставляемые и установленные исполнителем на узлах котельной должны иметь первичную поверку, о чем свидетельствуют записи в ФГИС Росстандарта «Аршин», </w:t>
      </w:r>
      <w:proofErr w:type="gramStart"/>
      <w:r w:rsidR="00414941" w:rsidRPr="00414941">
        <w:t>либо  средства</w:t>
      </w:r>
      <w:proofErr w:type="gramEnd"/>
      <w:r w:rsidR="00414941" w:rsidRPr="00414941">
        <w:t xml:space="preserve"> измерения должны быть откалиброваны и иметь </w:t>
      </w:r>
      <w:proofErr w:type="gramStart"/>
      <w:r w:rsidR="00414941" w:rsidRPr="00414941">
        <w:t>сертификат  о</w:t>
      </w:r>
      <w:proofErr w:type="gramEnd"/>
      <w:r w:rsidR="00414941" w:rsidRPr="00414941">
        <w:t xml:space="preserve"> калибровке в комплекте с протоколами. Все средства измерения должны иметь клеймо поверки или калибровки на </w:t>
      </w:r>
      <w:proofErr w:type="spellStart"/>
      <w:r w:rsidR="00414941" w:rsidRPr="00414941">
        <w:t>корпуси</w:t>
      </w:r>
      <w:proofErr w:type="spellEnd"/>
      <w:r w:rsidR="00414941" w:rsidRPr="00414941">
        <w:t xml:space="preserve"> или в техническом паспорте СИ, либо на свидетельстве о поверке/сертификате о калибровке</w:t>
      </w:r>
      <w:r w:rsidRPr="00B02C5C">
        <w:t>. Если какие-либо элементы временно заглушены или заменены заглушками (например, на период промывки оборудования) – перед наладкой АСУТП они должны быть приведены в рабочее состояние.</w:t>
      </w:r>
    </w:p>
    <w:p w14:paraId="71F5F9A5" w14:textId="73DEC331" w:rsidR="00B02C5C" w:rsidRPr="00B02C5C" w:rsidRDefault="00B02C5C" w:rsidP="00B02C5C">
      <w:pPr>
        <w:pStyle w:val="34b"/>
        <w:numPr>
          <w:ilvl w:val="0"/>
          <w:numId w:val="52"/>
        </w:numPr>
      </w:pPr>
      <w:r w:rsidRPr="00B02C5C">
        <w:rPr>
          <w:b/>
          <w:bCs/>
        </w:rPr>
        <w:lastRenderedPageBreak/>
        <w:t>Подключение электропитания и резервирование.</w:t>
      </w:r>
      <w:r w:rsidRPr="00B02C5C">
        <w:t xml:space="preserve"> К моменту пусконаладки системы должно быть подано напряжение на все шкафы и узлы АСУТП: основное электропитание ~220В от шкафов собственных нужд котельной. Одновременно должны быть подключены источники бесперебойного питания (ИБП): батареи заряжены, ИБП введены в работу, проверено время автономной поддержки. Выполняется проверка наличия фазировки и корректных значений напряжений на вводах. Система электропитания АСУТП должна соответствовать проекту – например, два ввода через устройство АВР, резервный от ИБП, реализованы сигнальные контакты ИБП на дискретные входы контроллера. Обязательно выполняется заземление всех шкафов и экранов кабелей согласно проектной схеме заземления – сопротивление заземляющего контура измерено и соответствует нормам.</w:t>
      </w:r>
    </w:p>
    <w:p w14:paraId="04773511" w14:textId="1B590142" w:rsidR="00B02C5C" w:rsidRPr="00B02C5C" w:rsidRDefault="00B02C5C" w:rsidP="00B02C5C">
      <w:pPr>
        <w:pStyle w:val="34b"/>
        <w:numPr>
          <w:ilvl w:val="0"/>
          <w:numId w:val="52"/>
        </w:numPr>
      </w:pPr>
      <w:r w:rsidRPr="00B02C5C">
        <w:rPr>
          <w:b/>
          <w:bCs/>
        </w:rPr>
        <w:t>Предварительные автономные испытания АСУТП.</w:t>
      </w:r>
      <w:r w:rsidRPr="00B02C5C">
        <w:t xml:space="preserve"> До интеграции с технологическим оборудованием проводится автономная проверка системы управления. На этом этапе бригада наладки АСУТП выполняет прогон всех входных и выходных сигналов с имитаторами: каждый датчик имитируется эталонным генератором сигналов (модельные сопротивления для термопар, токовые петли 4–20 мА для датчиков давления и </w:t>
      </w:r>
      <w:r w:rsidR="00291FD4" w:rsidRPr="00B02C5C">
        <w:t>т. п.</w:t>
      </w:r>
      <w:r w:rsidRPr="00B02C5C">
        <w:t>), проверяется правильность отображения на АРМ. Каждому исполнительному механизму подается команда с АСУТП (например, «Открыть клапан») – проверяется, дошел ли сигнал до приводного механизма (по месту фиксируется срабатывание). Эти тесты позволяют убедиться, что все линии связи, модули и каналы ввода-вывода функционируют, программное обеспечение контроллеров и SCADA правильно обрабатывает сигналы. Выявленные несоответствия (например, перепутанные провода, неверная шкала датчика) оперативно исправляются. Результаты оформляются протоколом проверки каналов.</w:t>
      </w:r>
    </w:p>
    <w:p w14:paraId="6C3B860B" w14:textId="77777777" w:rsidR="00B02C5C" w:rsidRPr="00B02C5C" w:rsidRDefault="00B02C5C" w:rsidP="00B02C5C">
      <w:pPr>
        <w:pStyle w:val="34b"/>
        <w:numPr>
          <w:ilvl w:val="0"/>
          <w:numId w:val="52"/>
        </w:numPr>
      </w:pPr>
      <w:r w:rsidRPr="00B02C5C">
        <w:rPr>
          <w:b/>
          <w:bCs/>
        </w:rPr>
        <w:t>Интеграционные испытания и пусконаладка под нагрузкой.</w:t>
      </w:r>
      <w:r w:rsidRPr="00B02C5C">
        <w:t xml:space="preserve"> После успешных автономных проверок выполняется комплексное опробование системы совместно с оборудованием котельной. На этом этапе котельная или её отдельные узлы запускаются в работу под контролем АСУТП. Проводится пробный розжиг одного котла: проверяется алгоритм пуска, работа защит (например, отключение при имитации отсутствия тяги). Затем поэтапно запускаются остальные котлы, выводятся на минимальный режим. Проверяется автоматическое регулирование: задается команда повысить температуру – контроллер должен увеличить подачу газа, в реальности это отслеживается ростом температуры воды. Проверяется срабатывание каждой аварийной ситуации в безопасных условиях: имитация срабатывания каждого датчика защиты (например, путем изменения параметра в безопасных пределах) должна привести к запрограммированному действию. </w:t>
      </w:r>
      <w:r w:rsidRPr="00B02C5C">
        <w:lastRenderedPageBreak/>
        <w:t xml:space="preserve">Также проверяются сценарии АВР электроснабжения – отключение одного ввода 6 </w:t>
      </w:r>
      <w:proofErr w:type="spellStart"/>
      <w:r w:rsidRPr="00B02C5C">
        <w:t>кВ</w:t>
      </w:r>
      <w:proofErr w:type="spellEnd"/>
      <w:r w:rsidRPr="00B02C5C">
        <w:t>, наблюдение за корректной работой автоматики переключения. Все эти действия проводятся комиссией с участием представителей наладчиков АСУТП, технологов, электриков и службы безопасности. По итогам каждого теста делается отметка о его успешности или выявленных проблемах. До ввода системы в промышленную эксплуатацию все обнаруженные недоработки устраняются: корректируются настройки регуляторов, задержки сигналов, возможно, заменяются или перенастраиваются отдельные датчики.</w:t>
      </w:r>
    </w:p>
    <w:p w14:paraId="42924F07" w14:textId="77777777" w:rsidR="00B02C5C" w:rsidRPr="00B02C5C" w:rsidRDefault="00B02C5C" w:rsidP="00B02C5C">
      <w:pPr>
        <w:pStyle w:val="34b"/>
        <w:numPr>
          <w:ilvl w:val="0"/>
          <w:numId w:val="52"/>
        </w:numPr>
      </w:pPr>
      <w:r w:rsidRPr="00B02C5C">
        <w:rPr>
          <w:b/>
          <w:bCs/>
        </w:rPr>
        <w:t>Обучение оперативного персонала.</w:t>
      </w:r>
      <w:r w:rsidRPr="00B02C5C">
        <w:t xml:space="preserve"> Одним из важных мероприятий является подготовка персонала котельной к работе с новой системой. Поставщик АСУТП проводит обучение операторов и дежурных инженеров правилам работы: как пользоваться АРМ (просмотр схем, квитирование сигналов, ввод уставок), действия при различных сигналах (например, что делать при сигнале «Авария горелки котла» – алгоритм описывается в инструкциях, и персонал обучается этому на тренинге). Также персонал обучается правильному переводу оборудования на ручное управление и обратно на автоматическое (на случай ремонта). Обучение завершается сдачей зачётов/тестов, удостоверяющих, что каждый сменный инженер освоил навыки работы с системой.</w:t>
      </w:r>
    </w:p>
    <w:p w14:paraId="01EEA347" w14:textId="77777777" w:rsidR="00B02C5C" w:rsidRPr="00B02C5C" w:rsidRDefault="00B02C5C" w:rsidP="00B02C5C">
      <w:pPr>
        <w:pStyle w:val="34b"/>
        <w:numPr>
          <w:ilvl w:val="0"/>
          <w:numId w:val="52"/>
        </w:numPr>
      </w:pPr>
      <w:r w:rsidRPr="00B02C5C">
        <w:rPr>
          <w:b/>
          <w:bCs/>
        </w:rPr>
        <w:t>Нормативно-техническая документация и разрешения.</w:t>
      </w:r>
      <w:r w:rsidRPr="00B02C5C">
        <w:t xml:space="preserve"> Перед вводом системы в постоянную работу необходимо утвердить комплект эксплуатационной документации: техническое описание системы, инструкции оператора АСУТП, инструкции инженера по обслуживанию, программы и методики испытаний, паспорта на оборудование. Документация разрабатывается в составе проекта (перечень документов согласно ГОСТ 34 приведен в техническом задании) и должна быть передана Заказчику. После проведения пусконаладочных работ оформляются акты приемки-передачи системы. Составляется </w:t>
      </w:r>
      <w:r w:rsidRPr="00B02C5C">
        <w:rPr>
          <w:b/>
          <w:bCs/>
        </w:rPr>
        <w:t>акт ввода АСУТП в эксплуатацию</w:t>
      </w:r>
      <w:r w:rsidRPr="00B02C5C">
        <w:t>, подписываемый комиссией (представители заказчика, генпроектировщика, подрядчика, Ростехнадзора при необходимости). Также обновляются технологические регламенты работы котельной, учитывающие внедрение автоматизированной системы (например, регламент операции переключения котла будет ссылаться на действия оператора через АСУТП). Только после этого система считается введенной в действие.</w:t>
      </w:r>
    </w:p>
    <w:p w14:paraId="3AFA8534" w14:textId="40920550" w:rsidR="00B02C5C" w:rsidRPr="00B02C5C" w:rsidRDefault="00B02C5C" w:rsidP="00B02C5C">
      <w:pPr>
        <w:pStyle w:val="34b"/>
        <w:numPr>
          <w:ilvl w:val="0"/>
          <w:numId w:val="52"/>
        </w:numPr>
      </w:pPr>
      <w:r w:rsidRPr="00B02C5C">
        <w:rPr>
          <w:b/>
          <w:bCs/>
        </w:rPr>
        <w:t>План опытно-промышленной эксплуатации.</w:t>
      </w:r>
      <w:r w:rsidRPr="00B02C5C">
        <w:t xml:space="preserve"> Первоначально, сразу после пуско-наладки, система обычно переводится в режим опытно-промышленной эксплуатации (ОПЭ) на установленный период (например, 72 часа непрерывной работы). В этот период отслеживается стабильность работы АСУТП, собираются данные о возможных сбоях, </w:t>
      </w:r>
      <w:r w:rsidRPr="00B02C5C">
        <w:lastRenderedPageBreak/>
        <w:t>операторы привыкают к новому интерфейсу. По итогам ОПЭ проводится окончательная приемка: если система успешно прошла испытательный срок, она рекомендуется к постоянной эксплуатации. При выявлении замечаний составляется ведомость, и подрядчик обязан их устранить в гарантийный период.</w:t>
      </w:r>
    </w:p>
    <w:p w14:paraId="37D4EE64" w14:textId="77777777" w:rsidR="00B02C5C" w:rsidRPr="005031DD" w:rsidRDefault="00B02C5C" w:rsidP="00B02C5C">
      <w:pPr>
        <w:pStyle w:val="34b"/>
      </w:pPr>
      <w:r w:rsidRPr="00B02C5C">
        <w:t xml:space="preserve">Вышеперечисленные мероприятия позволяют обеспечить, что объект автоматизации (котельная) подготовлен к функционированию под управлением АСУТП, а сама система работает надёжно и в соответствии с проектными требованиями. Только после выполнения всех подготовительных этапов и официального принятия системы в работу можно считать </w:t>
      </w:r>
      <w:proofErr w:type="gramStart"/>
      <w:r w:rsidRPr="00B02C5C">
        <w:t>АСУТП</w:t>
      </w:r>
      <w:proofErr w:type="gramEnd"/>
      <w:r w:rsidRPr="00B02C5C">
        <w:t xml:space="preserve"> введенной в промышленную эксплуатацию.</w:t>
      </w:r>
    </w:p>
    <w:p w14:paraId="4ADE08D5" w14:textId="77777777" w:rsidR="00B04851" w:rsidRPr="00717905" w:rsidRDefault="00B04851" w:rsidP="00B04851">
      <w:pPr>
        <w:pStyle w:val="34b"/>
        <w:rPr>
          <w:lang w:eastAsia="ru-RU"/>
        </w:rPr>
      </w:pPr>
    </w:p>
    <w:p w14:paraId="4305BDB4" w14:textId="77777777" w:rsidR="000611C2" w:rsidRPr="00625C8E" w:rsidRDefault="000611C2" w:rsidP="00BE18E8">
      <w:pPr>
        <w:pStyle w:val="34fffa"/>
      </w:pPr>
    </w:p>
    <w:p w14:paraId="4E4B7290" w14:textId="77777777" w:rsidR="00147B49" w:rsidRDefault="002C35B5" w:rsidP="00147B49">
      <w:pPr>
        <w:pStyle w:val="3415"/>
        <w:rPr>
          <w:lang w:val="en-US"/>
        </w:rPr>
      </w:pPr>
      <w:bookmarkStart w:id="35" w:name="_Toc397971534"/>
      <w:bookmarkStart w:id="36" w:name="_Toc398225599"/>
      <w:bookmarkStart w:id="37" w:name="_Toc386572818"/>
      <w:bookmarkStart w:id="38" w:name="_Toc386572947"/>
      <w:bookmarkStart w:id="39" w:name="_Toc390811904"/>
      <w:bookmarkStart w:id="40" w:name="_Toc394586650"/>
      <w:bookmarkStart w:id="41" w:name="_Toc207370147"/>
      <w:bookmarkEnd w:id="35"/>
      <w:bookmarkEnd w:id="36"/>
      <w:r>
        <w:lastRenderedPageBreak/>
        <w:t>Перечень</w:t>
      </w:r>
      <w:r w:rsidR="00147B49">
        <w:t xml:space="preserve"> сокращений</w:t>
      </w:r>
      <w:bookmarkEnd w:id="37"/>
      <w:bookmarkEnd w:id="38"/>
      <w:bookmarkEnd w:id="39"/>
      <w:bookmarkEnd w:id="40"/>
      <w:bookmarkEnd w:id="41"/>
    </w:p>
    <w:tbl>
      <w:tblPr>
        <w:tblW w:w="99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80"/>
        <w:gridCol w:w="7245"/>
      </w:tblGrid>
      <w:tr w:rsidR="00291FD4" w:rsidRPr="00291FD4" w14:paraId="55E15698" w14:textId="77777777" w:rsidTr="00DC2970">
        <w:trPr>
          <w:cantSplit/>
          <w:tblHeader/>
        </w:trPr>
        <w:tc>
          <w:tcPr>
            <w:tcW w:w="2680" w:type="dxa"/>
            <w:tcMar>
              <w:top w:w="113" w:type="dxa"/>
              <w:bottom w:w="113" w:type="dxa"/>
            </w:tcMar>
            <w:vAlign w:val="center"/>
          </w:tcPr>
          <w:p w14:paraId="3F76E5CA" w14:textId="345788AC" w:rsidR="00291FD4" w:rsidRPr="00291FD4" w:rsidRDefault="00291FD4" w:rsidP="00291FD4">
            <w:pPr>
              <w:pStyle w:val="34ff8"/>
            </w:pPr>
            <w:r>
              <w:rPr>
                <w:b w:val="0"/>
                <w:bCs/>
              </w:rPr>
              <w:t>Сокращение</w:t>
            </w:r>
          </w:p>
        </w:tc>
        <w:tc>
          <w:tcPr>
            <w:tcW w:w="7245" w:type="dxa"/>
            <w:tcMar>
              <w:top w:w="113" w:type="dxa"/>
              <w:bottom w:w="113" w:type="dxa"/>
            </w:tcMar>
            <w:vAlign w:val="center"/>
          </w:tcPr>
          <w:p w14:paraId="4F5A4A4D" w14:textId="643127C1" w:rsidR="00291FD4" w:rsidRPr="00291FD4" w:rsidRDefault="00291FD4" w:rsidP="00291FD4">
            <w:pPr>
              <w:pStyle w:val="34ff8"/>
            </w:pPr>
            <w:r>
              <w:rPr>
                <w:b w:val="0"/>
                <w:bCs/>
              </w:rPr>
              <w:t>Расшифровка</w:t>
            </w:r>
          </w:p>
        </w:tc>
      </w:tr>
      <w:tr w:rsidR="00291FD4" w:rsidRPr="00A37C7D" w14:paraId="2F544615" w14:textId="77777777" w:rsidTr="00376E82">
        <w:trPr>
          <w:cantSplit/>
        </w:trPr>
        <w:tc>
          <w:tcPr>
            <w:tcW w:w="2680" w:type="dxa"/>
            <w:tcMar>
              <w:top w:w="113" w:type="dxa"/>
              <w:bottom w:w="113" w:type="dxa"/>
            </w:tcMar>
            <w:vAlign w:val="center"/>
          </w:tcPr>
          <w:p w14:paraId="40C3F144" w14:textId="3B8B4077" w:rsidR="00291FD4" w:rsidRPr="00AD0715" w:rsidRDefault="00291FD4" w:rsidP="00291FD4">
            <w:pPr>
              <w:pStyle w:val="34ff6"/>
            </w:pPr>
            <w:r>
              <w:t>АБК</w:t>
            </w:r>
          </w:p>
        </w:tc>
        <w:tc>
          <w:tcPr>
            <w:tcW w:w="7245" w:type="dxa"/>
            <w:tcMar>
              <w:top w:w="113" w:type="dxa"/>
              <w:bottom w:w="113" w:type="dxa"/>
            </w:tcMar>
            <w:vAlign w:val="center"/>
          </w:tcPr>
          <w:p w14:paraId="380B94B2" w14:textId="52B5CC59" w:rsidR="00291FD4" w:rsidRPr="00AD0715" w:rsidRDefault="00291FD4" w:rsidP="00291FD4">
            <w:pPr>
              <w:pStyle w:val="34ff6"/>
            </w:pPr>
            <w:r>
              <w:t>административно-бытовой корпус (здание бытовых и офисных помещений при котельной)</w:t>
            </w:r>
          </w:p>
        </w:tc>
      </w:tr>
      <w:tr w:rsidR="00291FD4" w:rsidRPr="00A37C7D" w14:paraId="4EC3FC28" w14:textId="77777777" w:rsidTr="00376E82">
        <w:trPr>
          <w:cantSplit/>
        </w:trPr>
        <w:tc>
          <w:tcPr>
            <w:tcW w:w="2680" w:type="dxa"/>
            <w:tcMar>
              <w:top w:w="113" w:type="dxa"/>
              <w:bottom w:w="113" w:type="dxa"/>
            </w:tcMar>
            <w:vAlign w:val="center"/>
          </w:tcPr>
          <w:p w14:paraId="4F11702A" w14:textId="32DC47FC" w:rsidR="00291FD4" w:rsidRPr="00AD0715" w:rsidRDefault="00291FD4" w:rsidP="00291FD4">
            <w:pPr>
              <w:pStyle w:val="34ff6"/>
            </w:pPr>
            <w:r>
              <w:t>АПУ</w:t>
            </w:r>
          </w:p>
        </w:tc>
        <w:tc>
          <w:tcPr>
            <w:tcW w:w="7245" w:type="dxa"/>
            <w:tcMar>
              <w:top w:w="113" w:type="dxa"/>
              <w:bottom w:w="113" w:type="dxa"/>
            </w:tcMar>
            <w:vAlign w:val="center"/>
          </w:tcPr>
          <w:p w14:paraId="6B08E19C" w14:textId="07B874D0" w:rsidR="00291FD4" w:rsidRPr="00AD0715" w:rsidRDefault="00291FD4" w:rsidP="00291FD4">
            <w:pPr>
              <w:pStyle w:val="34ff6"/>
            </w:pPr>
            <w:r>
              <w:t>аварийный пульт управления (резервный пульт для отключения/остановки оборудования в аварийных ситуациях)</w:t>
            </w:r>
          </w:p>
        </w:tc>
      </w:tr>
      <w:tr w:rsidR="00291FD4" w:rsidRPr="00A37C7D" w14:paraId="591A3F9F" w14:textId="77777777" w:rsidTr="00376E82">
        <w:trPr>
          <w:cantSplit/>
        </w:trPr>
        <w:tc>
          <w:tcPr>
            <w:tcW w:w="2680" w:type="dxa"/>
            <w:tcMar>
              <w:top w:w="113" w:type="dxa"/>
              <w:bottom w:w="113" w:type="dxa"/>
            </w:tcMar>
            <w:vAlign w:val="center"/>
          </w:tcPr>
          <w:p w14:paraId="4FAD6651" w14:textId="4833156C" w:rsidR="00291FD4" w:rsidRPr="00F800E2" w:rsidRDefault="00291FD4" w:rsidP="00291FD4">
            <w:pPr>
              <w:pStyle w:val="34ff6"/>
            </w:pPr>
            <w:r>
              <w:t>АРМ</w:t>
            </w:r>
          </w:p>
        </w:tc>
        <w:tc>
          <w:tcPr>
            <w:tcW w:w="7245" w:type="dxa"/>
            <w:tcMar>
              <w:top w:w="113" w:type="dxa"/>
              <w:bottom w:w="113" w:type="dxa"/>
            </w:tcMar>
            <w:vAlign w:val="center"/>
          </w:tcPr>
          <w:p w14:paraId="4A3B1ED2" w14:textId="574ED866" w:rsidR="00291FD4" w:rsidRPr="00F74283" w:rsidRDefault="00291FD4" w:rsidP="00291FD4">
            <w:pPr>
              <w:pStyle w:val="34ff6"/>
            </w:pPr>
            <w:r>
              <w:t>автоматизированное рабочее место (компьютеризированное место оператора или инженера с установленным ПО АСУТП)</w:t>
            </w:r>
          </w:p>
        </w:tc>
      </w:tr>
      <w:tr w:rsidR="00291FD4" w:rsidRPr="00A37C7D" w14:paraId="288C7086" w14:textId="77777777" w:rsidTr="00376E82">
        <w:trPr>
          <w:cantSplit/>
        </w:trPr>
        <w:tc>
          <w:tcPr>
            <w:tcW w:w="2680" w:type="dxa"/>
            <w:tcMar>
              <w:top w:w="113" w:type="dxa"/>
              <w:bottom w:w="113" w:type="dxa"/>
            </w:tcMar>
            <w:vAlign w:val="center"/>
          </w:tcPr>
          <w:p w14:paraId="5F078EBA" w14:textId="0D2C0559" w:rsidR="00291FD4" w:rsidRPr="00F800E2" w:rsidRDefault="00291FD4" w:rsidP="00291FD4">
            <w:pPr>
              <w:pStyle w:val="34ff6"/>
            </w:pPr>
            <w:r>
              <w:t>АСУ</w:t>
            </w:r>
          </w:p>
        </w:tc>
        <w:tc>
          <w:tcPr>
            <w:tcW w:w="7245" w:type="dxa"/>
            <w:tcMar>
              <w:top w:w="113" w:type="dxa"/>
              <w:bottom w:w="113" w:type="dxa"/>
            </w:tcMar>
            <w:vAlign w:val="center"/>
          </w:tcPr>
          <w:p w14:paraId="3FFB58DA" w14:textId="63C7C267" w:rsidR="00291FD4" w:rsidRPr="00F800E2" w:rsidRDefault="00291FD4" w:rsidP="00291FD4">
            <w:pPr>
              <w:pStyle w:val="34ff6"/>
            </w:pPr>
            <w:r>
              <w:t>автоматизированная система управления (общий термин, обычно с уточнением области, напр. АСУ ЭТО)</w:t>
            </w:r>
          </w:p>
        </w:tc>
      </w:tr>
      <w:tr w:rsidR="00291FD4" w:rsidRPr="00A37C7D" w14:paraId="363D62EA" w14:textId="77777777" w:rsidTr="00376E82">
        <w:trPr>
          <w:cantSplit/>
        </w:trPr>
        <w:tc>
          <w:tcPr>
            <w:tcW w:w="2680" w:type="dxa"/>
            <w:tcMar>
              <w:top w:w="113" w:type="dxa"/>
              <w:bottom w:w="113" w:type="dxa"/>
            </w:tcMar>
            <w:vAlign w:val="center"/>
          </w:tcPr>
          <w:p w14:paraId="2EC5898A" w14:textId="3AD0E3C8" w:rsidR="00291FD4" w:rsidRPr="00F800E2" w:rsidRDefault="00291FD4" w:rsidP="00291FD4">
            <w:pPr>
              <w:pStyle w:val="34ff6"/>
            </w:pPr>
            <w:r>
              <w:t>АСУТП</w:t>
            </w:r>
          </w:p>
        </w:tc>
        <w:tc>
          <w:tcPr>
            <w:tcW w:w="7245" w:type="dxa"/>
            <w:tcMar>
              <w:top w:w="113" w:type="dxa"/>
              <w:bottom w:w="113" w:type="dxa"/>
            </w:tcMar>
            <w:vAlign w:val="center"/>
          </w:tcPr>
          <w:p w14:paraId="6B3A4A32" w14:textId="17B2A76E" w:rsidR="00291FD4" w:rsidRPr="00F800E2" w:rsidRDefault="00291FD4" w:rsidP="00291FD4">
            <w:pPr>
              <w:pStyle w:val="34ff6"/>
            </w:pPr>
            <w:r>
              <w:t>автоматизированная система управления технологическим процессом. В данном проекте под АСУТП/ВК понимается система управления водогрейной котельной</w:t>
            </w:r>
          </w:p>
        </w:tc>
      </w:tr>
      <w:tr w:rsidR="00291FD4" w:rsidRPr="00A37C7D" w14:paraId="0C8C9E39" w14:textId="77777777" w:rsidTr="00376E82">
        <w:trPr>
          <w:cantSplit/>
        </w:trPr>
        <w:tc>
          <w:tcPr>
            <w:tcW w:w="2680" w:type="dxa"/>
            <w:tcMar>
              <w:top w:w="113" w:type="dxa"/>
              <w:bottom w:w="113" w:type="dxa"/>
            </w:tcMar>
            <w:vAlign w:val="center"/>
          </w:tcPr>
          <w:p w14:paraId="6C08837F" w14:textId="65A8F0AE" w:rsidR="00291FD4" w:rsidRPr="00F800E2" w:rsidRDefault="00291FD4" w:rsidP="00291FD4">
            <w:pPr>
              <w:pStyle w:val="34ff6"/>
            </w:pPr>
            <w:r>
              <w:t>АСУ ЭТО</w:t>
            </w:r>
          </w:p>
        </w:tc>
        <w:tc>
          <w:tcPr>
            <w:tcW w:w="7245" w:type="dxa"/>
            <w:tcMar>
              <w:top w:w="113" w:type="dxa"/>
              <w:bottom w:w="113" w:type="dxa"/>
            </w:tcMar>
            <w:vAlign w:val="center"/>
          </w:tcPr>
          <w:p w14:paraId="1DA98CD6" w14:textId="5FF50B2E" w:rsidR="00291FD4" w:rsidRPr="00F800E2" w:rsidRDefault="00291FD4" w:rsidP="00291FD4">
            <w:pPr>
              <w:pStyle w:val="34ff6"/>
            </w:pPr>
            <w:r>
              <w:t>система автоматизации электротехнического оборудования. Подсистема АСУТП, отвечающая за сбор данных и управление электрораспределительным оборудованием (КТП, РУ) котельной</w:t>
            </w:r>
          </w:p>
        </w:tc>
      </w:tr>
      <w:tr w:rsidR="00291FD4" w:rsidRPr="00A37C7D" w14:paraId="701B9995" w14:textId="77777777" w:rsidTr="00376E82">
        <w:trPr>
          <w:cantSplit/>
        </w:trPr>
        <w:tc>
          <w:tcPr>
            <w:tcW w:w="2680" w:type="dxa"/>
            <w:tcMar>
              <w:top w:w="113" w:type="dxa"/>
              <w:bottom w:w="113" w:type="dxa"/>
            </w:tcMar>
            <w:vAlign w:val="center"/>
          </w:tcPr>
          <w:p w14:paraId="099EB831" w14:textId="54F55CAB" w:rsidR="00291FD4" w:rsidRPr="00F800E2" w:rsidRDefault="00291FD4" w:rsidP="00291FD4">
            <w:pPr>
              <w:pStyle w:val="34ff6"/>
            </w:pPr>
            <w:r>
              <w:t>ВК</w:t>
            </w:r>
          </w:p>
        </w:tc>
        <w:tc>
          <w:tcPr>
            <w:tcW w:w="7245" w:type="dxa"/>
            <w:tcMar>
              <w:top w:w="113" w:type="dxa"/>
              <w:bottom w:w="113" w:type="dxa"/>
            </w:tcMar>
            <w:vAlign w:val="center"/>
          </w:tcPr>
          <w:p w14:paraId="290CEE38" w14:textId="2F563624" w:rsidR="00291FD4" w:rsidRPr="00F800E2" w:rsidRDefault="00291FD4" w:rsidP="00291FD4">
            <w:pPr>
              <w:pStyle w:val="34ff6"/>
            </w:pPr>
            <w:r>
              <w:t>водогрейная котельная. В контексте АСУТП/ВК – котельная Ивановской ТЭЦ-2</w:t>
            </w:r>
          </w:p>
        </w:tc>
      </w:tr>
      <w:tr w:rsidR="00291FD4" w:rsidRPr="00A37C7D" w14:paraId="4F69207B" w14:textId="77777777" w:rsidTr="00376E82">
        <w:trPr>
          <w:cantSplit/>
        </w:trPr>
        <w:tc>
          <w:tcPr>
            <w:tcW w:w="2680" w:type="dxa"/>
            <w:tcMar>
              <w:top w:w="113" w:type="dxa"/>
              <w:bottom w:w="113" w:type="dxa"/>
            </w:tcMar>
            <w:vAlign w:val="center"/>
          </w:tcPr>
          <w:p w14:paraId="6DDFCEA7" w14:textId="3BE16B1A" w:rsidR="00291FD4" w:rsidRPr="00F800E2" w:rsidRDefault="00291FD4" w:rsidP="00291FD4">
            <w:pPr>
              <w:pStyle w:val="34ff6"/>
            </w:pPr>
            <w:r>
              <w:t>ВПУ</w:t>
            </w:r>
          </w:p>
        </w:tc>
        <w:tc>
          <w:tcPr>
            <w:tcW w:w="7245" w:type="dxa"/>
            <w:tcMar>
              <w:top w:w="113" w:type="dxa"/>
              <w:bottom w:w="113" w:type="dxa"/>
            </w:tcMar>
            <w:vAlign w:val="center"/>
          </w:tcPr>
          <w:p w14:paraId="3E07E1AB" w14:textId="30E22F6F" w:rsidR="00291FD4" w:rsidRPr="00F800E2" w:rsidRDefault="00291FD4" w:rsidP="00291FD4">
            <w:pPr>
              <w:pStyle w:val="34ff6"/>
            </w:pPr>
            <w:r>
              <w:t>водоподготовительная установка (комплекс оборудования для химической подготовки питательной воды)</w:t>
            </w:r>
          </w:p>
        </w:tc>
      </w:tr>
      <w:tr w:rsidR="00291FD4" w:rsidRPr="00A37C7D" w14:paraId="0D7F8194" w14:textId="77777777" w:rsidTr="00376E82">
        <w:trPr>
          <w:cantSplit/>
        </w:trPr>
        <w:tc>
          <w:tcPr>
            <w:tcW w:w="2680" w:type="dxa"/>
            <w:tcBorders>
              <w:bottom w:val="single" w:sz="4" w:space="0" w:color="auto"/>
            </w:tcBorders>
            <w:tcMar>
              <w:top w:w="113" w:type="dxa"/>
              <w:bottom w:w="113" w:type="dxa"/>
            </w:tcMar>
            <w:vAlign w:val="center"/>
          </w:tcPr>
          <w:p w14:paraId="0F0FF3D7" w14:textId="4480CFAC" w:rsidR="00291FD4" w:rsidRPr="00F800E2" w:rsidRDefault="00291FD4" w:rsidP="00291FD4">
            <w:pPr>
              <w:pStyle w:val="34ff6"/>
            </w:pPr>
            <w:r>
              <w:t>ВТМ</w:t>
            </w:r>
          </w:p>
        </w:tc>
        <w:tc>
          <w:tcPr>
            <w:tcW w:w="7245" w:type="dxa"/>
            <w:tcBorders>
              <w:bottom w:val="single" w:sz="4" w:space="0" w:color="auto"/>
            </w:tcBorders>
            <w:tcMar>
              <w:top w:w="113" w:type="dxa"/>
              <w:bottom w:w="113" w:type="dxa"/>
            </w:tcMar>
            <w:vAlign w:val="center"/>
          </w:tcPr>
          <w:p w14:paraId="720A3AD2" w14:textId="058977D4" w:rsidR="00291FD4" w:rsidRPr="00F800E2" w:rsidRDefault="00291FD4" w:rsidP="00291FD4">
            <w:pPr>
              <w:pStyle w:val="34ff6"/>
            </w:pPr>
            <w:r>
              <w:t>выдача тепловой мощности (система отпуска тепла, совокупность оборудования для передачи тепловой энергии потребителям)</w:t>
            </w:r>
          </w:p>
        </w:tc>
      </w:tr>
      <w:tr w:rsidR="00291FD4" w:rsidRPr="00A37C7D" w14:paraId="433E1815"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F9AC4D5" w14:textId="3575DCB4" w:rsidR="00291FD4" w:rsidRDefault="00291FD4" w:rsidP="00291FD4">
            <w:pPr>
              <w:pStyle w:val="34ff6"/>
            </w:pPr>
            <w:r>
              <w:t>ГЛОНАСС</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F7E16D1" w14:textId="7EB33BB2" w:rsidR="00291FD4" w:rsidRDefault="00291FD4" w:rsidP="00291FD4">
            <w:pPr>
              <w:pStyle w:val="34ff6"/>
            </w:pPr>
            <w:r>
              <w:t>глобальная навигационная спутниковая система (российская спутниковая система позиционирования и времени)</w:t>
            </w:r>
          </w:p>
        </w:tc>
      </w:tr>
      <w:tr w:rsidR="00291FD4" w:rsidRPr="00A37C7D" w14:paraId="49373C93"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2EB465" w14:textId="2BA4C536" w:rsidR="00291FD4" w:rsidRPr="00F800E2" w:rsidRDefault="00291FD4" w:rsidP="00291FD4">
            <w:pPr>
              <w:pStyle w:val="34ff6"/>
            </w:pPr>
            <w:r>
              <w:t>ГРП</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ACB6D91" w14:textId="6FFC8EF2" w:rsidR="00291FD4" w:rsidRPr="00F800E2" w:rsidRDefault="00291FD4" w:rsidP="00291FD4">
            <w:pPr>
              <w:pStyle w:val="34ff6"/>
            </w:pPr>
            <w:r>
              <w:t>газорегуляторный пункт (узел снижения давления и распределения газа). ГРП-1, ГРП-2 – два параллельных ГРП котельной</w:t>
            </w:r>
          </w:p>
        </w:tc>
      </w:tr>
      <w:tr w:rsidR="00291FD4" w:rsidRPr="00A37C7D" w14:paraId="2A8737F0"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71BB8A1" w14:textId="1BBE35DC" w:rsidR="00291FD4" w:rsidRPr="00F800E2" w:rsidRDefault="00291FD4" w:rsidP="00291FD4">
            <w:pPr>
              <w:pStyle w:val="34ff6"/>
            </w:pPr>
            <w:r>
              <w:t>ИБ</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D86E18A" w14:textId="06A147C9" w:rsidR="00291FD4" w:rsidRPr="00F800E2" w:rsidRDefault="00291FD4" w:rsidP="00291FD4">
            <w:pPr>
              <w:pStyle w:val="34ff6"/>
            </w:pPr>
            <w:r>
              <w:t>информационная безопасность (в контексте защиты информации АСУТП)</w:t>
            </w:r>
          </w:p>
        </w:tc>
      </w:tr>
      <w:tr w:rsidR="00291FD4" w:rsidRPr="00A37C7D" w14:paraId="2010992F"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079ACA2" w14:textId="13E02312" w:rsidR="00291FD4" w:rsidRPr="00F800E2" w:rsidRDefault="00291FD4" w:rsidP="00291FD4">
            <w:pPr>
              <w:pStyle w:val="34ff6"/>
            </w:pPr>
            <w:r>
              <w:t>ИБП</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6E09066" w14:textId="6BC6E6AC" w:rsidR="00291FD4" w:rsidRPr="00F800E2" w:rsidRDefault="00291FD4" w:rsidP="00291FD4">
            <w:pPr>
              <w:pStyle w:val="34ff6"/>
            </w:pPr>
            <w:r>
              <w:t>источник бесперебойного питания (устройство для резервного электропитания от аккумуляторов при пропадании сети)</w:t>
            </w:r>
          </w:p>
        </w:tc>
      </w:tr>
      <w:tr w:rsidR="00291FD4" w:rsidRPr="00A37C7D" w14:paraId="30E24D78"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7D16AEE" w14:textId="498B81D7" w:rsidR="00291FD4" w:rsidRPr="00F800E2" w:rsidRDefault="00291FD4" w:rsidP="00291FD4">
            <w:pPr>
              <w:pStyle w:val="34ff6"/>
            </w:pPr>
            <w:r>
              <w:t>ИМ</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7FFF18B" w14:textId="286559DF" w:rsidR="00291FD4" w:rsidRPr="00F800E2" w:rsidRDefault="00291FD4" w:rsidP="00291FD4">
            <w:pPr>
              <w:pStyle w:val="34ff6"/>
            </w:pPr>
            <w:r>
              <w:t>исполнительный механизм (привод, выполняющий механическое действие по команде, напр. электропривод задвижки)</w:t>
            </w:r>
          </w:p>
        </w:tc>
      </w:tr>
      <w:tr w:rsidR="00291FD4" w:rsidRPr="00A37C7D" w14:paraId="053FCF3E"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4C2C4B0" w14:textId="462BE21B" w:rsidR="00291FD4" w:rsidRPr="00F800E2" w:rsidRDefault="00291FD4" w:rsidP="00291FD4">
            <w:pPr>
              <w:pStyle w:val="34ff6"/>
            </w:pPr>
            <w:r>
              <w:t>КИПиА</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F009ACE" w14:textId="0EE8B13B" w:rsidR="00291FD4" w:rsidRPr="00F800E2" w:rsidRDefault="00291FD4" w:rsidP="00291FD4">
            <w:pPr>
              <w:pStyle w:val="34ff6"/>
            </w:pPr>
            <w:r>
              <w:t>контрольно-измерительные приборы и автоматика (совокупность датчиков, приборов и автоматических устройств)</w:t>
            </w:r>
          </w:p>
        </w:tc>
      </w:tr>
      <w:tr w:rsidR="00291FD4" w:rsidRPr="00A37C7D" w14:paraId="2E1905F9"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BFE417B" w14:textId="3223FFB9" w:rsidR="00291FD4" w:rsidRPr="00F800E2" w:rsidRDefault="00291FD4" w:rsidP="00291FD4">
            <w:pPr>
              <w:pStyle w:val="34ff6"/>
            </w:pPr>
            <w:r>
              <w:t>КТП</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4230238" w14:textId="30F91DF9" w:rsidR="00291FD4" w:rsidRPr="00F800E2" w:rsidRDefault="00291FD4" w:rsidP="00291FD4">
            <w:pPr>
              <w:pStyle w:val="34ff6"/>
            </w:pPr>
            <w:r>
              <w:t>комплектная трансформаторная подстанция (электроустановка с трансформатором и распределительным устройством в едином блоке)</w:t>
            </w:r>
          </w:p>
        </w:tc>
      </w:tr>
      <w:tr w:rsidR="00291FD4" w:rsidRPr="00A37C7D" w14:paraId="602571D3"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106DCF4" w14:textId="6D40F6CA" w:rsidR="00291FD4" w:rsidRPr="00F800E2" w:rsidRDefault="00291FD4" w:rsidP="00291FD4">
            <w:pPr>
              <w:pStyle w:val="34ff6"/>
            </w:pPr>
            <w:r>
              <w:t>КРУ</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F5738A8" w14:textId="2DC6E285" w:rsidR="00291FD4" w:rsidRPr="00F800E2" w:rsidRDefault="00291FD4" w:rsidP="00291FD4">
            <w:pPr>
              <w:pStyle w:val="34ff6"/>
            </w:pPr>
            <w:r>
              <w:t xml:space="preserve">комплектное распределительное устройство, как правило, высоковольтное (6–10 </w:t>
            </w:r>
            <w:proofErr w:type="spellStart"/>
            <w:r>
              <w:t>кВ</w:t>
            </w:r>
            <w:proofErr w:type="spellEnd"/>
            <w:r>
              <w:t>) в виде ряда шкафов (ячеек) с аппаратами</w:t>
            </w:r>
          </w:p>
        </w:tc>
      </w:tr>
      <w:tr w:rsidR="00291FD4" w:rsidRPr="00A37C7D" w14:paraId="513E9141"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78CA1F8" w14:textId="34880E6A" w:rsidR="00291FD4" w:rsidRPr="00F800E2" w:rsidRDefault="00291FD4" w:rsidP="00291FD4">
            <w:pPr>
              <w:pStyle w:val="34ff6"/>
            </w:pPr>
            <w:r>
              <w:t>ЛВС</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92E534E" w14:textId="5BFD2D9B" w:rsidR="00291FD4" w:rsidRPr="00F800E2" w:rsidRDefault="00291FD4" w:rsidP="00291FD4">
            <w:pPr>
              <w:pStyle w:val="34ff6"/>
            </w:pPr>
            <w:r>
              <w:t>локальная вычислительная сеть (коммуникационная сеть объекта, например, сеть Ethernet внутри АСУТП)</w:t>
            </w:r>
          </w:p>
        </w:tc>
      </w:tr>
      <w:tr w:rsidR="00291FD4" w:rsidRPr="00A37C7D" w14:paraId="2E950924"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11BD6EF" w14:textId="0B15863C" w:rsidR="00291FD4" w:rsidRDefault="00291FD4" w:rsidP="00291FD4">
            <w:pPr>
              <w:pStyle w:val="34ff6"/>
            </w:pPr>
            <w:r>
              <w:lastRenderedPageBreak/>
              <w:t>ОКО</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411812B" w14:textId="3F03F038" w:rsidR="00291FD4" w:rsidRDefault="00291FD4" w:rsidP="00291FD4">
            <w:pPr>
              <w:pStyle w:val="34ff6"/>
            </w:pPr>
            <w:proofErr w:type="spellStart"/>
            <w:r>
              <w:t>общекотельное</w:t>
            </w:r>
            <w:proofErr w:type="spellEnd"/>
            <w:r>
              <w:t xml:space="preserve"> оборудование (вспомогательное оборудование котельной, обслуживающее весь объект, напр. сетевые насосы, трубопроводы общие)</w:t>
            </w:r>
          </w:p>
        </w:tc>
      </w:tr>
      <w:tr w:rsidR="00291FD4" w:rsidRPr="00A37C7D" w14:paraId="033DF9BB"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E504B9F" w14:textId="0A60DD19" w:rsidR="00291FD4" w:rsidRDefault="00291FD4" w:rsidP="00291FD4">
            <w:pPr>
              <w:pStyle w:val="34ff6"/>
            </w:pPr>
            <w:r>
              <w:t>ОРС / OPC UA</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971F12C" w14:textId="6AD70A4B" w:rsidR="00291FD4" w:rsidRDefault="00291FD4" w:rsidP="00291FD4">
            <w:pPr>
              <w:pStyle w:val="34ff6"/>
            </w:pPr>
            <w:r>
              <w:t xml:space="preserve">OLE </w:t>
            </w:r>
            <w:proofErr w:type="spellStart"/>
            <w:r>
              <w:t>for</w:t>
            </w:r>
            <w:proofErr w:type="spellEnd"/>
            <w:r>
              <w:t xml:space="preserve"> Process Control Unified Architecture (открытый протокол обмена данными реального времени между системами автоматизации)</w:t>
            </w:r>
          </w:p>
        </w:tc>
      </w:tr>
      <w:tr w:rsidR="00291FD4" w:rsidRPr="00A37C7D" w14:paraId="463AA436"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3800C7" w14:textId="27109214" w:rsidR="00291FD4" w:rsidRDefault="00291FD4" w:rsidP="00291FD4">
            <w:pPr>
              <w:pStyle w:val="34ff6"/>
            </w:pPr>
            <w:r>
              <w:t>ПА</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E82AD2F" w14:textId="1CB9184E" w:rsidR="00291FD4" w:rsidRDefault="00291FD4" w:rsidP="00291FD4">
            <w:pPr>
              <w:pStyle w:val="34ff6"/>
            </w:pPr>
            <w:r>
              <w:t>противоаварийная автоматика (автоматические устройства и алгоритмы, предотвращающие развитие аварий)</w:t>
            </w:r>
          </w:p>
        </w:tc>
      </w:tr>
      <w:tr w:rsidR="00291FD4" w:rsidRPr="00A37C7D" w14:paraId="62E94BAD"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B673FFA" w14:textId="320CFAF6" w:rsidR="00291FD4" w:rsidRDefault="00291FD4" w:rsidP="00291FD4">
            <w:pPr>
              <w:pStyle w:val="34ff6"/>
            </w:pPr>
            <w:r>
              <w:t>ПЛК</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30E33E2" w14:textId="4469A3EB" w:rsidR="00291FD4" w:rsidRDefault="00291FD4" w:rsidP="00291FD4">
            <w:pPr>
              <w:pStyle w:val="34ff6"/>
            </w:pPr>
            <w:r>
              <w:t>программируемый логический контроллер (</w:t>
            </w:r>
            <w:proofErr w:type="spellStart"/>
            <w:r>
              <w:t>industrial</w:t>
            </w:r>
            <w:proofErr w:type="spellEnd"/>
            <w:r>
              <w:t xml:space="preserve"> PLC – основное устройство для управления процессом)</w:t>
            </w:r>
          </w:p>
        </w:tc>
      </w:tr>
      <w:tr w:rsidR="00291FD4" w:rsidRPr="00A37C7D" w14:paraId="5BD989CA"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FA9F515" w14:textId="6D6207EB" w:rsidR="00291FD4" w:rsidRDefault="00291FD4" w:rsidP="00291FD4">
            <w:pPr>
              <w:pStyle w:val="34ff6"/>
            </w:pPr>
            <w:r>
              <w:t>ПО</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62BDD68" w14:textId="1CBA0153" w:rsidR="00291FD4" w:rsidRDefault="00291FD4" w:rsidP="00291FD4">
            <w:pPr>
              <w:pStyle w:val="34ff6"/>
            </w:pPr>
            <w:r>
              <w:t>программное обеспечение</w:t>
            </w:r>
          </w:p>
        </w:tc>
      </w:tr>
      <w:tr w:rsidR="00291FD4" w:rsidRPr="00A37C7D" w14:paraId="737FCAEF"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92AA306" w14:textId="4E998E27" w:rsidR="00291FD4" w:rsidRDefault="00291FD4" w:rsidP="00291FD4">
            <w:pPr>
              <w:pStyle w:val="34ff6"/>
            </w:pPr>
            <w:r>
              <w:t>ПТК</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3BCF7EB" w14:textId="3BB33D08" w:rsidR="00291FD4" w:rsidRDefault="00291FD4" w:rsidP="00291FD4">
            <w:pPr>
              <w:pStyle w:val="34ff6"/>
            </w:pPr>
            <w:r>
              <w:t>программно-технический комплекс (совокупность оборудования и ПО, из которых построена система, напр. контроллеры + компьютеры + сеть)</w:t>
            </w:r>
          </w:p>
        </w:tc>
      </w:tr>
      <w:tr w:rsidR="00291FD4" w:rsidRPr="00A37C7D" w14:paraId="7A600EB8"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2F5D1C5" w14:textId="3A994007" w:rsidR="00291FD4" w:rsidRDefault="00291FD4" w:rsidP="00291FD4">
            <w:pPr>
              <w:pStyle w:val="34ff6"/>
            </w:pPr>
            <w:r>
              <w:t>ПУЭ</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B7D20CC" w14:textId="6383AA6E" w:rsidR="00291FD4" w:rsidRDefault="00291FD4" w:rsidP="00291FD4">
            <w:pPr>
              <w:pStyle w:val="34ff6"/>
            </w:pPr>
            <w:r>
              <w:t>Правила устройства электроустановок (базовый нормативный документ по электрооборудованию)</w:t>
            </w:r>
          </w:p>
        </w:tc>
      </w:tr>
      <w:tr w:rsidR="00291FD4" w:rsidRPr="00A37C7D" w14:paraId="6DB1AE1E"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701FE60" w14:textId="7F78C0EE" w:rsidR="00291FD4" w:rsidRDefault="00291FD4" w:rsidP="00291FD4">
            <w:pPr>
              <w:pStyle w:val="34ff6"/>
            </w:pPr>
            <w:r>
              <w:t>РЗА</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2889B11" w14:textId="301A9374" w:rsidR="00291FD4" w:rsidRDefault="00291FD4" w:rsidP="00291FD4">
            <w:pPr>
              <w:pStyle w:val="34ff6"/>
            </w:pPr>
            <w:r>
              <w:t>релейная защита и автоматика (комплекс устройств для защиты электрических сетей от аварий и выполнения автоматических переключений)</w:t>
            </w:r>
          </w:p>
        </w:tc>
      </w:tr>
      <w:tr w:rsidR="00291FD4" w:rsidRPr="00A37C7D" w14:paraId="25F5763E"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EBDBBE3" w14:textId="02F8217D" w:rsidR="00291FD4" w:rsidRDefault="00291FD4" w:rsidP="00291FD4">
            <w:pPr>
              <w:pStyle w:val="34ff6"/>
            </w:pPr>
            <w:r>
              <w:t>САУ</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FDDAAFC" w14:textId="43565E10" w:rsidR="00291FD4" w:rsidRDefault="00291FD4" w:rsidP="00291FD4">
            <w:pPr>
              <w:pStyle w:val="34ff6"/>
            </w:pPr>
            <w:r>
              <w:t>система автоматического управления (синоним автоматизированной системы управления, обычно для локальных систем)</w:t>
            </w:r>
          </w:p>
        </w:tc>
      </w:tr>
      <w:tr w:rsidR="00291FD4" w:rsidRPr="00A37C7D" w14:paraId="3B50EFAD"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FC709EF" w14:textId="773F2D53" w:rsidR="00291FD4" w:rsidRDefault="00291FD4" w:rsidP="00291FD4">
            <w:pPr>
              <w:pStyle w:val="34ff6"/>
            </w:pPr>
            <w:r>
              <w:t>СВТ</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1D4C9DC" w14:textId="1169BE35" w:rsidR="00291FD4" w:rsidRDefault="00291FD4" w:rsidP="00291FD4">
            <w:pPr>
              <w:pStyle w:val="34ff6"/>
            </w:pPr>
            <w:r>
              <w:t>средства вычислительной техники (компьютеры, серверы, сетевое оборудование)</w:t>
            </w:r>
          </w:p>
        </w:tc>
      </w:tr>
      <w:tr w:rsidR="00291FD4" w:rsidRPr="00A37C7D" w14:paraId="011F53C5"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6BD9D03" w14:textId="00470561" w:rsidR="00291FD4" w:rsidRDefault="00291FD4" w:rsidP="00291FD4">
            <w:pPr>
              <w:pStyle w:val="34ff6"/>
            </w:pPr>
            <w:r>
              <w:t>СЕВ</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33D48D2" w14:textId="5F0D26CD" w:rsidR="00291FD4" w:rsidRDefault="00291FD4" w:rsidP="00291FD4">
            <w:pPr>
              <w:pStyle w:val="34ff6"/>
            </w:pPr>
            <w:r>
              <w:t>система единого времени (комплекс средств для синхронизации времени на всем объекте)</w:t>
            </w:r>
          </w:p>
        </w:tc>
      </w:tr>
      <w:tr w:rsidR="00291FD4" w:rsidRPr="00A37C7D" w14:paraId="3AF31094"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373135C" w14:textId="240D76D0" w:rsidR="00291FD4" w:rsidRDefault="00291FD4" w:rsidP="00291FD4">
            <w:pPr>
              <w:pStyle w:val="34ff6"/>
            </w:pPr>
            <w:r>
              <w:t>СКАДА (SCADA)</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0BA6CF6" w14:textId="467192AD" w:rsidR="00291FD4" w:rsidRDefault="00291FD4" w:rsidP="00291FD4">
            <w:pPr>
              <w:pStyle w:val="34ff6"/>
            </w:pPr>
            <w:proofErr w:type="spellStart"/>
            <w:r>
              <w:t>Supervisory</w:t>
            </w:r>
            <w:proofErr w:type="spellEnd"/>
            <w:r>
              <w:t xml:space="preserve"> Control And Data </w:t>
            </w:r>
            <w:proofErr w:type="spellStart"/>
            <w:r>
              <w:t>Acquisition</w:t>
            </w:r>
            <w:proofErr w:type="spellEnd"/>
            <w:r>
              <w:t>, диспетчерская система управления и сбора данных (ПО верхнего уровня АСУТП)</w:t>
            </w:r>
          </w:p>
        </w:tc>
      </w:tr>
      <w:tr w:rsidR="00291FD4" w:rsidRPr="00A37C7D" w14:paraId="5E8C3AD2"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522A20E" w14:textId="4D9438C2" w:rsidR="00291FD4" w:rsidRDefault="00291FD4" w:rsidP="00291FD4">
            <w:pPr>
              <w:pStyle w:val="34ff6"/>
            </w:pPr>
            <w:r>
              <w:t>СОПТ</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CAFC7AE" w14:textId="5252BABE" w:rsidR="00291FD4" w:rsidRDefault="00291FD4" w:rsidP="00291FD4">
            <w:pPr>
              <w:pStyle w:val="34ff6"/>
            </w:pPr>
            <w:r>
              <w:t>система оперативного постоянного тока (аккумуляторная батарея и распределительная сеть 220 В DC для питания цепей управления)</w:t>
            </w:r>
          </w:p>
        </w:tc>
      </w:tr>
      <w:tr w:rsidR="00291FD4" w:rsidRPr="00A37C7D" w14:paraId="7C2B033E"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5869258" w14:textId="18019FB1" w:rsidR="00291FD4" w:rsidRDefault="00291FD4" w:rsidP="00291FD4">
            <w:pPr>
              <w:pStyle w:val="34ff6"/>
            </w:pPr>
            <w:r>
              <w:t>СТО</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6A8FE27" w14:textId="7A15B29B" w:rsidR="00291FD4" w:rsidRDefault="00291FD4" w:rsidP="00291FD4">
            <w:pPr>
              <w:pStyle w:val="34ff6"/>
            </w:pPr>
            <w:r>
              <w:t>стандарт организации (корпоративный стандарт, напр. СТО ПАО «Т Плюс»)</w:t>
            </w:r>
          </w:p>
        </w:tc>
      </w:tr>
      <w:tr w:rsidR="00291FD4" w:rsidRPr="00A37C7D" w14:paraId="403EF4D3"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14C28A8" w14:textId="0310C185" w:rsidR="00291FD4" w:rsidRDefault="00291FD4" w:rsidP="00291FD4">
            <w:pPr>
              <w:pStyle w:val="34ff6"/>
            </w:pPr>
            <w:r>
              <w:t>ТМО</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1C07B17" w14:textId="12627101" w:rsidR="00291FD4" w:rsidRDefault="00291FD4" w:rsidP="00291FD4">
            <w:pPr>
              <w:pStyle w:val="34ff6"/>
            </w:pPr>
            <w:r>
              <w:t>тепломеханическое оборудование (котлы, теплообменники, насосы и прочее оборудование, связанное с тепловым технологическим процессом)</w:t>
            </w:r>
          </w:p>
        </w:tc>
      </w:tr>
      <w:tr w:rsidR="00291FD4" w:rsidRPr="00A37C7D" w14:paraId="5B1EC8FF"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719C4C2" w14:textId="42022092" w:rsidR="00291FD4" w:rsidRDefault="00291FD4" w:rsidP="00291FD4">
            <w:pPr>
              <w:pStyle w:val="34ff6"/>
            </w:pPr>
            <w:r>
              <w:t>ТП</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29E39DF" w14:textId="65626802" w:rsidR="00291FD4" w:rsidRDefault="00291FD4" w:rsidP="00291FD4">
            <w:pPr>
              <w:pStyle w:val="34ff6"/>
            </w:pPr>
            <w:r>
              <w:t>технологический процесс</w:t>
            </w:r>
          </w:p>
        </w:tc>
      </w:tr>
      <w:tr w:rsidR="00291FD4" w:rsidRPr="00A37C7D" w14:paraId="0343C414"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5135C65" w14:textId="40A0C869" w:rsidR="00291FD4" w:rsidRDefault="00291FD4" w:rsidP="00291FD4">
            <w:pPr>
              <w:pStyle w:val="34ff6"/>
            </w:pPr>
            <w:r>
              <w:t>ТЭП</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2CC50C7" w14:textId="5BCE8745" w:rsidR="00291FD4" w:rsidRDefault="00291FD4" w:rsidP="00291FD4">
            <w:pPr>
              <w:pStyle w:val="34ff6"/>
            </w:pPr>
            <w:r>
              <w:t>технико-экономические показатели (показатели эффективности работы, напр. КПД, удельный расход топлива)</w:t>
            </w:r>
          </w:p>
        </w:tc>
      </w:tr>
      <w:tr w:rsidR="00291FD4" w:rsidRPr="00A37C7D" w14:paraId="11F01C7A"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571403C" w14:textId="2E7A6354" w:rsidR="00291FD4" w:rsidRDefault="00291FD4" w:rsidP="00291FD4">
            <w:pPr>
              <w:pStyle w:val="34ff6"/>
            </w:pPr>
            <w:r>
              <w:t>ЩУ</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4BA1624" w14:textId="707D1BD9" w:rsidR="00291FD4" w:rsidRDefault="00291FD4" w:rsidP="00291FD4">
            <w:pPr>
              <w:pStyle w:val="34ff6"/>
            </w:pPr>
            <w:r>
              <w:t>щит управления (местный пульт или шкаф управления оборудованием)</w:t>
            </w:r>
          </w:p>
        </w:tc>
      </w:tr>
      <w:tr w:rsidR="00291FD4" w:rsidRPr="00A37C7D" w14:paraId="12E38AF7" w14:textId="77777777" w:rsidTr="00376E82">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C1D97A7" w14:textId="0AA24B0C" w:rsidR="00291FD4" w:rsidRDefault="00291FD4" w:rsidP="00291FD4">
            <w:pPr>
              <w:pStyle w:val="34ff6"/>
            </w:pPr>
            <w:r>
              <w:t>ШУЗ</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64FEA7D" w14:textId="0F25BE8A" w:rsidR="00291FD4" w:rsidRDefault="00291FD4" w:rsidP="00291FD4">
            <w:pPr>
              <w:pStyle w:val="34ff6"/>
            </w:pPr>
            <w:r>
              <w:t>шкаф управления задвижками (локальный шкаф для питания и управления электроприводами запорной арматуры)</w:t>
            </w:r>
          </w:p>
        </w:tc>
      </w:tr>
    </w:tbl>
    <w:p w14:paraId="6857541C" w14:textId="543D119A" w:rsidR="00147B49" w:rsidRDefault="00291FD4" w:rsidP="002C35B5">
      <w:pPr>
        <w:pStyle w:val="34fffa"/>
      </w:pPr>
      <w:r w:rsidRPr="00291FD4">
        <w:t>(Примечание: в тексте также могут встречаться общепринятые сокращения единиц измерения (МВт – мегаватт, Гкал – Гигакалория и др.), которые в отдельном перечне не приведены.)</w:t>
      </w:r>
    </w:p>
    <w:p w14:paraId="7942ACC8" w14:textId="77777777" w:rsidR="002C35B5" w:rsidRPr="002C35B5" w:rsidRDefault="002C35B5" w:rsidP="002C35B5">
      <w:pPr>
        <w:pStyle w:val="3415"/>
      </w:pPr>
      <w:bookmarkStart w:id="42" w:name="_Toc207370148"/>
      <w:r>
        <w:lastRenderedPageBreak/>
        <w:t>Перечень терминов</w:t>
      </w:r>
      <w:bookmarkEnd w:id="42"/>
    </w:p>
    <w:tbl>
      <w:tblPr>
        <w:tblW w:w="99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80"/>
        <w:gridCol w:w="7231"/>
      </w:tblGrid>
      <w:tr w:rsidR="008C4D1D" w:rsidRPr="005F1B2E" w14:paraId="7DF37142" w14:textId="77777777" w:rsidTr="00DC2970">
        <w:trPr>
          <w:cantSplit/>
          <w:tblHeader/>
        </w:trPr>
        <w:tc>
          <w:tcPr>
            <w:tcW w:w="2680" w:type="dxa"/>
            <w:tcMar>
              <w:top w:w="113" w:type="dxa"/>
              <w:bottom w:w="113" w:type="dxa"/>
            </w:tcMar>
            <w:vAlign w:val="center"/>
          </w:tcPr>
          <w:p w14:paraId="0DEB631B" w14:textId="1191B3DF" w:rsidR="008C4D1D" w:rsidRPr="002C35B5" w:rsidRDefault="008C4D1D" w:rsidP="008C4D1D">
            <w:pPr>
              <w:pStyle w:val="34ff8"/>
            </w:pPr>
            <w:r>
              <w:rPr>
                <w:b w:val="0"/>
                <w:bCs/>
              </w:rPr>
              <w:t>Термин</w:t>
            </w:r>
          </w:p>
        </w:tc>
        <w:tc>
          <w:tcPr>
            <w:tcW w:w="7231" w:type="dxa"/>
            <w:tcMar>
              <w:top w:w="113" w:type="dxa"/>
              <w:bottom w:w="113" w:type="dxa"/>
            </w:tcMar>
            <w:vAlign w:val="center"/>
          </w:tcPr>
          <w:p w14:paraId="1A45AC65" w14:textId="400B999D" w:rsidR="008C4D1D" w:rsidRPr="005F1B2E" w:rsidRDefault="008C4D1D" w:rsidP="008C4D1D">
            <w:pPr>
              <w:pStyle w:val="34ff8"/>
            </w:pPr>
            <w:r>
              <w:rPr>
                <w:b w:val="0"/>
                <w:bCs/>
              </w:rPr>
              <w:t>Расшифровка</w:t>
            </w:r>
          </w:p>
        </w:tc>
      </w:tr>
      <w:tr w:rsidR="008C4D1D" w:rsidRPr="00A37C7D" w14:paraId="7A495288" w14:textId="77777777" w:rsidTr="00FC2615">
        <w:trPr>
          <w:cantSplit/>
        </w:trPr>
        <w:tc>
          <w:tcPr>
            <w:tcW w:w="2680" w:type="dxa"/>
            <w:tcMar>
              <w:top w:w="113" w:type="dxa"/>
              <w:bottom w:w="113" w:type="dxa"/>
            </w:tcMar>
            <w:vAlign w:val="center"/>
          </w:tcPr>
          <w:p w14:paraId="7F4CF79F" w14:textId="1810EA30" w:rsidR="008C4D1D" w:rsidRPr="00F800E2" w:rsidRDefault="008C4D1D" w:rsidP="008C4D1D">
            <w:pPr>
              <w:pStyle w:val="34ff6"/>
            </w:pPr>
            <w:r>
              <w:t>Автоматизированная система управления технологическим процессом (АСУТП)</w:t>
            </w:r>
          </w:p>
        </w:tc>
        <w:tc>
          <w:tcPr>
            <w:tcW w:w="7231" w:type="dxa"/>
            <w:tcMar>
              <w:top w:w="113" w:type="dxa"/>
              <w:bottom w:w="113" w:type="dxa"/>
            </w:tcMar>
            <w:vAlign w:val="center"/>
          </w:tcPr>
          <w:p w14:paraId="46C47856" w14:textId="5BF4F838" w:rsidR="008C4D1D" w:rsidRPr="00F800E2" w:rsidRDefault="008C4D1D" w:rsidP="008C4D1D">
            <w:pPr>
              <w:pStyle w:val="34ff6"/>
            </w:pPr>
            <w:r>
              <w:t>Организационно-техническая система, включающая совокупность средств автоматизации и персонала, предназначенная для автоматического и автоматизированного управления ходом технологического процесса в заданных условиях. Включает технические средства (контроллеры, датчики, приводы, компьютеры) и программное обеспечение, реализующее алгоритмы контроля, регулирования, оптимизации и обеспечения безопасности процесса.</w:t>
            </w:r>
          </w:p>
        </w:tc>
      </w:tr>
      <w:tr w:rsidR="008C4D1D" w:rsidRPr="00A37C7D" w14:paraId="3040A61E" w14:textId="77777777" w:rsidTr="00FC2615">
        <w:trPr>
          <w:cantSplit/>
        </w:trPr>
        <w:tc>
          <w:tcPr>
            <w:tcW w:w="2680" w:type="dxa"/>
            <w:tcMar>
              <w:top w:w="113" w:type="dxa"/>
              <w:bottom w:w="113" w:type="dxa"/>
            </w:tcMar>
            <w:vAlign w:val="center"/>
          </w:tcPr>
          <w:p w14:paraId="69F01CB2" w14:textId="5FE372CE" w:rsidR="008C4D1D" w:rsidRPr="00F63FD6" w:rsidRDefault="008C4D1D" w:rsidP="008C4D1D">
            <w:pPr>
              <w:pStyle w:val="34ff6"/>
            </w:pPr>
            <w:r>
              <w:t>Водогрейная котельная</w:t>
            </w:r>
          </w:p>
        </w:tc>
        <w:tc>
          <w:tcPr>
            <w:tcW w:w="7231" w:type="dxa"/>
            <w:tcMar>
              <w:top w:w="113" w:type="dxa"/>
              <w:bottom w:w="113" w:type="dxa"/>
            </w:tcMar>
            <w:vAlign w:val="center"/>
          </w:tcPr>
          <w:p w14:paraId="3B89CB15" w14:textId="33B82958" w:rsidR="008C4D1D" w:rsidRPr="00F63FD6" w:rsidRDefault="008C4D1D" w:rsidP="008C4D1D">
            <w:pPr>
              <w:pStyle w:val="34ff6"/>
            </w:pPr>
            <w:r>
              <w:t>Котельная установка, вырабатывающая тепловую энергию в форме горячей воды (не производит пар). Состоит из одного или нескольких водогрейных котлов и вспомогательного оборудования (насосов, теплообменников, трубопроводов). Водогрейные котлы нагревают сетевую воду для целей отопления и горячего водоснабжения. Ивановская ТЭЦ-2 имеет водогрейную котельную мощностью 400 Гкал/ч, служащую для теплоснабжения города.</w:t>
            </w:r>
          </w:p>
        </w:tc>
      </w:tr>
      <w:tr w:rsidR="008C4D1D" w:rsidRPr="00A37C7D" w14:paraId="4944E20B" w14:textId="77777777" w:rsidTr="00FC2615">
        <w:trPr>
          <w:cantSplit/>
        </w:trPr>
        <w:tc>
          <w:tcPr>
            <w:tcW w:w="2680" w:type="dxa"/>
            <w:tcMar>
              <w:top w:w="113" w:type="dxa"/>
              <w:bottom w:w="113" w:type="dxa"/>
            </w:tcMar>
            <w:vAlign w:val="center"/>
          </w:tcPr>
          <w:p w14:paraId="3B319D4C" w14:textId="3B16ED03" w:rsidR="008C4D1D" w:rsidRPr="00F800E2" w:rsidRDefault="008C4D1D" w:rsidP="008C4D1D">
            <w:pPr>
              <w:pStyle w:val="34ff6"/>
            </w:pPr>
            <w:r>
              <w:t>Газорегуляторный пункт (ГРП)</w:t>
            </w:r>
          </w:p>
        </w:tc>
        <w:tc>
          <w:tcPr>
            <w:tcW w:w="7231" w:type="dxa"/>
            <w:tcMar>
              <w:top w:w="113" w:type="dxa"/>
              <w:bottom w:w="113" w:type="dxa"/>
            </w:tcMar>
            <w:vAlign w:val="center"/>
          </w:tcPr>
          <w:p w14:paraId="796C42A0" w14:textId="798F4FF9" w:rsidR="008C4D1D" w:rsidRPr="00F800E2" w:rsidRDefault="008C4D1D" w:rsidP="008C4D1D">
            <w:pPr>
              <w:pStyle w:val="34ff6"/>
            </w:pPr>
            <w:r>
              <w:t>Специальное сооружение (или установка) в системе газоснабжения, предназначенное для снижения высокого давления газа до требуемого уровня и автоматического поддержания этого давления, а также для обеспечения безопасности подачи газа. ГРП оборудован фильтрами, предохранительными и запорными клапанами, регуляторами давления. В котельной ГРП подают газ от городской газовой сети к котлам, обеспечивая стабильное давление газа для горелок.</w:t>
            </w:r>
          </w:p>
        </w:tc>
      </w:tr>
      <w:tr w:rsidR="008C4D1D" w:rsidRPr="00A37C7D" w14:paraId="3E2D99CF" w14:textId="77777777" w:rsidTr="00FC2615">
        <w:trPr>
          <w:cantSplit/>
        </w:trPr>
        <w:tc>
          <w:tcPr>
            <w:tcW w:w="2680" w:type="dxa"/>
            <w:tcMar>
              <w:top w:w="113" w:type="dxa"/>
              <w:bottom w:w="113" w:type="dxa"/>
            </w:tcMar>
            <w:vAlign w:val="center"/>
          </w:tcPr>
          <w:p w14:paraId="72A0ABD1" w14:textId="09FBF307" w:rsidR="008C4D1D" w:rsidRPr="00F800E2" w:rsidRDefault="008C4D1D" w:rsidP="008C4D1D">
            <w:pPr>
              <w:pStyle w:val="34ff6"/>
            </w:pPr>
            <w:r>
              <w:t>Теплообменник (промежуточный)</w:t>
            </w:r>
          </w:p>
        </w:tc>
        <w:tc>
          <w:tcPr>
            <w:tcW w:w="7231" w:type="dxa"/>
            <w:tcMar>
              <w:top w:w="113" w:type="dxa"/>
              <w:bottom w:w="113" w:type="dxa"/>
            </w:tcMar>
            <w:vAlign w:val="center"/>
          </w:tcPr>
          <w:p w14:paraId="18EC5961" w14:textId="21A718DB" w:rsidR="008C4D1D" w:rsidRPr="00F800E2" w:rsidRDefault="008C4D1D" w:rsidP="008C4D1D">
            <w:pPr>
              <w:pStyle w:val="34ff6"/>
            </w:pPr>
            <w:r>
              <w:t>Аппарат для передачи тепла от одного теплоносителя к другому через разделяющую их стенку. В котельной используется для разделения котлового контура (первичного, замкнутого) и сетевого контура (вторичного, открытого). Горячая вода из котла проходит через теплообменник и отдает тепло сетевой воде. Таким образом, сетевой контур изолирован от котлового, что повышает надежность и позволяет использовать разный химический состав воды.</w:t>
            </w:r>
          </w:p>
        </w:tc>
      </w:tr>
      <w:tr w:rsidR="008C4D1D" w:rsidRPr="00A37C7D" w14:paraId="38EEE226" w14:textId="77777777" w:rsidTr="00FC2615">
        <w:trPr>
          <w:cantSplit/>
        </w:trPr>
        <w:tc>
          <w:tcPr>
            <w:tcW w:w="2680" w:type="dxa"/>
            <w:tcMar>
              <w:top w:w="113" w:type="dxa"/>
              <w:bottom w:w="113" w:type="dxa"/>
            </w:tcMar>
            <w:vAlign w:val="center"/>
          </w:tcPr>
          <w:p w14:paraId="76725D2F" w14:textId="22713DB6" w:rsidR="008C4D1D" w:rsidRPr="00F800E2" w:rsidRDefault="008C4D1D" w:rsidP="008C4D1D">
            <w:pPr>
              <w:pStyle w:val="34ff6"/>
            </w:pPr>
            <w:r>
              <w:t>Деаэратор</w:t>
            </w:r>
          </w:p>
        </w:tc>
        <w:tc>
          <w:tcPr>
            <w:tcW w:w="7231" w:type="dxa"/>
            <w:tcMar>
              <w:top w:w="113" w:type="dxa"/>
              <w:bottom w:w="113" w:type="dxa"/>
            </w:tcMar>
            <w:vAlign w:val="center"/>
          </w:tcPr>
          <w:p w14:paraId="1C6DBCC0" w14:textId="6D5932C6" w:rsidR="008C4D1D" w:rsidRPr="00F800E2" w:rsidRDefault="008C4D1D" w:rsidP="008C4D1D">
            <w:pPr>
              <w:pStyle w:val="34ff6"/>
            </w:pPr>
            <w:r>
              <w:t>Устройство для удаления растворенных газов (прежде всего кислорода и углекислого газа) из воды. Удаление происходит путем нагрева воды и снижения давления (в вакуумных деаэраторах) или путем барботирования пара. В котельной деаэратор обеспечивает дегазацию подпиточной воды, чтобы предотвратить коррозию оборудования. Например, блочный вакуумный деаэратор БВД-10 удаляет кислород из умягченной воды котлового контура до безопасной концентрации.</w:t>
            </w:r>
          </w:p>
        </w:tc>
      </w:tr>
      <w:tr w:rsidR="008C4D1D" w:rsidRPr="00A37C7D" w14:paraId="3CCB5400" w14:textId="77777777" w:rsidTr="00FC2615">
        <w:trPr>
          <w:cantSplit/>
        </w:trPr>
        <w:tc>
          <w:tcPr>
            <w:tcW w:w="2680" w:type="dxa"/>
            <w:tcMar>
              <w:top w:w="113" w:type="dxa"/>
              <w:bottom w:w="113" w:type="dxa"/>
            </w:tcMar>
            <w:vAlign w:val="center"/>
          </w:tcPr>
          <w:p w14:paraId="3F66A1D3" w14:textId="11FDD6F6" w:rsidR="008C4D1D" w:rsidRPr="00F800E2" w:rsidRDefault="008C4D1D" w:rsidP="008C4D1D">
            <w:pPr>
              <w:pStyle w:val="34ff6"/>
            </w:pPr>
            <w:r>
              <w:t>Натрий-</w:t>
            </w:r>
            <w:proofErr w:type="spellStart"/>
            <w:r>
              <w:t>катионирование</w:t>
            </w:r>
            <w:proofErr w:type="spellEnd"/>
          </w:p>
        </w:tc>
        <w:tc>
          <w:tcPr>
            <w:tcW w:w="7231" w:type="dxa"/>
            <w:tcMar>
              <w:top w:w="113" w:type="dxa"/>
              <w:bottom w:w="113" w:type="dxa"/>
            </w:tcMar>
            <w:vAlign w:val="center"/>
          </w:tcPr>
          <w:p w14:paraId="5F5AE335" w14:textId="522C46C0" w:rsidR="008C4D1D" w:rsidRPr="00F800E2" w:rsidRDefault="008C4D1D" w:rsidP="008C4D1D">
            <w:pPr>
              <w:pStyle w:val="34ff6"/>
            </w:pPr>
            <w:r>
              <w:t>Технологический процесс умягчения воды, при котором жесткие соли (кальция и магния) удаляются путем ионного обмена на ионообменных смолах. Ионы Ca²⁺ и Mg²⁺ заменяются на ионы Na⁺, благодаря чему вода становится мягкой (не образует накипи при нагреве). В котельной установка натрий-</w:t>
            </w:r>
            <w:proofErr w:type="spellStart"/>
            <w:r>
              <w:t>катионирования</w:t>
            </w:r>
            <w:proofErr w:type="spellEnd"/>
            <w:r>
              <w:t xml:space="preserve"> обеспечивает подготовку сырой воды перед её подачей в котловой контур.</w:t>
            </w:r>
          </w:p>
        </w:tc>
      </w:tr>
      <w:tr w:rsidR="008C4D1D" w:rsidRPr="00A37C7D" w14:paraId="7FCF2687" w14:textId="77777777" w:rsidTr="00FC2615">
        <w:trPr>
          <w:cantSplit/>
        </w:trPr>
        <w:tc>
          <w:tcPr>
            <w:tcW w:w="2680" w:type="dxa"/>
            <w:tcMar>
              <w:top w:w="113" w:type="dxa"/>
              <w:bottom w:w="113" w:type="dxa"/>
            </w:tcMar>
            <w:vAlign w:val="center"/>
          </w:tcPr>
          <w:p w14:paraId="5F62657B" w14:textId="07A3141D" w:rsidR="008C4D1D" w:rsidRPr="00F800E2" w:rsidRDefault="008C4D1D" w:rsidP="008C4D1D">
            <w:pPr>
              <w:pStyle w:val="34ff6"/>
            </w:pPr>
            <w:r>
              <w:t>Аккумулирующий бак тепловой энергии</w:t>
            </w:r>
          </w:p>
        </w:tc>
        <w:tc>
          <w:tcPr>
            <w:tcW w:w="7231" w:type="dxa"/>
            <w:tcMar>
              <w:top w:w="113" w:type="dxa"/>
              <w:bottom w:w="113" w:type="dxa"/>
            </w:tcMar>
            <w:vAlign w:val="center"/>
          </w:tcPr>
          <w:p w14:paraId="5CDC0596" w14:textId="16474047" w:rsidR="008C4D1D" w:rsidRPr="00F800E2" w:rsidRDefault="008C4D1D" w:rsidP="008C4D1D">
            <w:pPr>
              <w:pStyle w:val="34ff6"/>
            </w:pPr>
            <w:r>
              <w:t>Большой теплоизолированный резервуар, предназначенный для аккумулирования горячей воды с целью сохранения тепловой энергии. Используется для балансировки нагрузки: в часы низкого потребления тепла избыточная энергия накапливается (нагревается вода в баке), а в часы пик – эта горячая вода отдаёт тепло в сеть, повышая мощность без увеличения нагрузки на котлы. Аккумуляторные баки позволяют выровнять график работы котельной и повысить экономичность. Насосная станция аккумулирующих баков перекачивает воду между баками и сетью для зарядки/разрядки накопленной энергии.</w:t>
            </w:r>
          </w:p>
        </w:tc>
      </w:tr>
      <w:tr w:rsidR="008C4D1D" w:rsidRPr="00A37C7D" w14:paraId="203D2140" w14:textId="77777777" w:rsidTr="00FC2615">
        <w:trPr>
          <w:cantSplit/>
        </w:trPr>
        <w:tc>
          <w:tcPr>
            <w:tcW w:w="2680" w:type="dxa"/>
            <w:tcMar>
              <w:top w:w="113" w:type="dxa"/>
              <w:bottom w:w="113" w:type="dxa"/>
            </w:tcMar>
            <w:vAlign w:val="center"/>
          </w:tcPr>
          <w:p w14:paraId="4905FD7B" w14:textId="4679AFEC" w:rsidR="008C4D1D" w:rsidRPr="00F800E2" w:rsidRDefault="008C4D1D" w:rsidP="008C4D1D">
            <w:pPr>
              <w:pStyle w:val="34ff6"/>
            </w:pPr>
            <w:r>
              <w:lastRenderedPageBreak/>
              <w:t>Комплектная трансформаторная подстанция (КТП)</w:t>
            </w:r>
          </w:p>
        </w:tc>
        <w:tc>
          <w:tcPr>
            <w:tcW w:w="7231" w:type="dxa"/>
            <w:tcMar>
              <w:top w:w="113" w:type="dxa"/>
              <w:bottom w:w="113" w:type="dxa"/>
            </w:tcMar>
            <w:vAlign w:val="center"/>
          </w:tcPr>
          <w:p w14:paraId="05DA3C04" w14:textId="455EB931" w:rsidR="008C4D1D" w:rsidRPr="00F800E2" w:rsidRDefault="008C4D1D" w:rsidP="008C4D1D">
            <w:pPr>
              <w:pStyle w:val="34ff6"/>
            </w:pPr>
            <w:r>
              <w:t xml:space="preserve">Заводского изготовления комплект электрооборудования, включающий силовой трансформатор и распределительные устройства на стороне высшего и низшего напряжения. Например, КТП 6/0,4 </w:t>
            </w:r>
            <w:proofErr w:type="spellStart"/>
            <w:r>
              <w:t>кВ</w:t>
            </w:r>
            <w:proofErr w:type="spellEnd"/>
            <w:r>
              <w:t xml:space="preserve"> в котельной принимает электроэнергию 6 </w:t>
            </w:r>
            <w:proofErr w:type="spellStart"/>
            <w:r>
              <w:t>кВ</w:t>
            </w:r>
            <w:proofErr w:type="spellEnd"/>
            <w:r>
              <w:t xml:space="preserve"> от сети и трансформирует в 0,4 </w:t>
            </w:r>
            <w:proofErr w:type="spellStart"/>
            <w:r>
              <w:t>кВ</w:t>
            </w:r>
            <w:proofErr w:type="spellEnd"/>
            <w:r>
              <w:t xml:space="preserve"> для питания собственных нужд котельной (насосов, вентиляции, автоматики). КТП обычно размещена в отдельном помещении или контейнере, содержит защитные аппараты (выключатели, предохранители) и системы учета электроэнергии.</w:t>
            </w:r>
          </w:p>
        </w:tc>
      </w:tr>
      <w:tr w:rsidR="008C4D1D" w:rsidRPr="00A37C7D" w14:paraId="55196EC1" w14:textId="77777777" w:rsidTr="00FC2615">
        <w:trPr>
          <w:cantSplit/>
        </w:trPr>
        <w:tc>
          <w:tcPr>
            <w:tcW w:w="2680" w:type="dxa"/>
            <w:tcBorders>
              <w:bottom w:val="single" w:sz="4" w:space="0" w:color="auto"/>
            </w:tcBorders>
            <w:tcMar>
              <w:top w:w="113" w:type="dxa"/>
              <w:bottom w:w="113" w:type="dxa"/>
            </w:tcMar>
            <w:vAlign w:val="center"/>
          </w:tcPr>
          <w:p w14:paraId="643145C7" w14:textId="5DF35914" w:rsidR="008C4D1D" w:rsidRPr="00F800E2" w:rsidRDefault="008C4D1D" w:rsidP="008C4D1D">
            <w:pPr>
              <w:pStyle w:val="34ff6"/>
            </w:pPr>
            <w:r>
              <w:t>Распределительное устройство (РУ)</w:t>
            </w:r>
          </w:p>
        </w:tc>
        <w:tc>
          <w:tcPr>
            <w:tcW w:w="7231" w:type="dxa"/>
            <w:tcBorders>
              <w:bottom w:val="single" w:sz="4" w:space="0" w:color="auto"/>
            </w:tcBorders>
            <w:tcMar>
              <w:top w:w="113" w:type="dxa"/>
              <w:bottom w:w="113" w:type="dxa"/>
            </w:tcMar>
            <w:vAlign w:val="center"/>
          </w:tcPr>
          <w:p w14:paraId="514EBF9B" w14:textId="5BAD2AA8" w:rsidR="008C4D1D" w:rsidRPr="00F800E2" w:rsidRDefault="008C4D1D" w:rsidP="008C4D1D">
            <w:pPr>
              <w:pStyle w:val="34ff6"/>
            </w:pPr>
            <w:r>
              <w:t xml:space="preserve">Совокупность коммутационной аппаратуры для распределения электроэнергии определенного класса напряжения. В котельной имеются РУ 6 </w:t>
            </w:r>
            <w:proofErr w:type="spellStart"/>
            <w:r>
              <w:t>кВ</w:t>
            </w:r>
            <w:proofErr w:type="spellEnd"/>
            <w:r>
              <w:t xml:space="preserve"> (представлено комплектным распределительным устройством – КРУ, состоящим из ячеек) и РУ 0,4 </w:t>
            </w:r>
            <w:proofErr w:type="spellStart"/>
            <w:r>
              <w:t>кВ</w:t>
            </w:r>
            <w:proofErr w:type="spellEnd"/>
            <w:r>
              <w:t xml:space="preserve"> (главный низковольтный щит, собирающий питание от трансформаторов и питающий все потребители 0,4 </w:t>
            </w:r>
            <w:proofErr w:type="spellStart"/>
            <w:r>
              <w:t>кВ</w:t>
            </w:r>
            <w:proofErr w:type="spellEnd"/>
            <w:r>
              <w:t>). РУ включает в себя вводные панели, секционные аппараты, отходящие линии к нагрузкам, аппаратуру защиты (реле, автоматы) и измерения.</w:t>
            </w:r>
          </w:p>
        </w:tc>
      </w:tr>
      <w:tr w:rsidR="008C4D1D" w:rsidRPr="00A37C7D" w14:paraId="6FB128A1" w14:textId="77777777" w:rsidTr="00FC2615">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BBACCF6" w14:textId="1D4A596F" w:rsidR="008C4D1D" w:rsidRDefault="008C4D1D" w:rsidP="008C4D1D">
            <w:pPr>
              <w:pStyle w:val="34ff6"/>
            </w:pPr>
            <w:r>
              <w:t>Релейная защита</w:t>
            </w: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855D3F4" w14:textId="4855A81A" w:rsidR="008C4D1D" w:rsidRDefault="008C4D1D" w:rsidP="008C4D1D">
            <w:pPr>
              <w:pStyle w:val="34ff6"/>
            </w:pPr>
            <w:r>
              <w:t xml:space="preserve">Система автоматической защиты электрооборудования и сетей от ненормальных и аварийных режимов, основанная на использовании реле и микропроцессорных терминалов. Релейная защита следит за параметрами (ток, напряжение, частота) и при их выходе за уставки воздействует на выключатели, отключая поврежденные элементы (например, при коротком замыкании на линии защита мгновенно отключит выключатель, обесточивая повреждённый участок). В проекте котельной РЗА защищает трансформаторы, сборные шины 6 </w:t>
            </w:r>
            <w:proofErr w:type="spellStart"/>
            <w:r>
              <w:t>кВ</w:t>
            </w:r>
            <w:proofErr w:type="spellEnd"/>
            <w:r>
              <w:t xml:space="preserve"> и 0,4 </w:t>
            </w:r>
            <w:proofErr w:type="spellStart"/>
            <w:r>
              <w:t>кВ</w:t>
            </w:r>
            <w:proofErr w:type="spellEnd"/>
            <w:r>
              <w:t>, крупные электродвигатели. АСУТП не заменяет релейную защиту, но получает от неё информацию (сигналы срабатывания, состояние) и может инициировать некоторые алгоритмы (например, АВР) на основе сигналов РЗА.</w:t>
            </w:r>
          </w:p>
        </w:tc>
      </w:tr>
      <w:tr w:rsidR="008C4D1D" w:rsidRPr="00A37C7D" w14:paraId="01CB599B" w14:textId="77777777" w:rsidTr="00FC2615">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A70A564" w14:textId="191ED0CE" w:rsidR="008C4D1D" w:rsidRPr="00F800E2" w:rsidRDefault="008C4D1D" w:rsidP="008C4D1D">
            <w:pPr>
              <w:pStyle w:val="34ff6"/>
            </w:pPr>
            <w:r>
              <w:t>Противоаварийная автоматика (ПА)</w:t>
            </w: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E85E5BD" w14:textId="4E3D1CC4" w:rsidR="008C4D1D" w:rsidRPr="00F800E2" w:rsidRDefault="008C4D1D" w:rsidP="008C4D1D">
            <w:pPr>
              <w:pStyle w:val="34ff6"/>
            </w:pPr>
            <w:r>
              <w:t>Комплекс специальных автоматических устройств и схем, предназначенных для предотвращения развития аварии в технологическом процессе или в энергосистеме. В отличие от защиты, которая просто отключает аварийный объект, противоаварийная автоматика может выполнять более сложные действия: например, автоматическое снижение нагрузки котлов при внезапном отключении части оборудования (чтобы не допустить перегрузки оставшихся), отключение части потребителей при угрозе перегрева оборудования, запуск резервных насосов и т.п. ПА действует быстро и без участия человека, часто на основе логики, заложенной в контроллерах. В АСУТП котельной функции ПА реализованы в алгоритмах контроллеров (например, при отключении одного котла автоматика перераспределит нагрузку на другие в пределах возможного, и выдаст сигнал диспетчеру о необходимости включить резерв).</w:t>
            </w:r>
          </w:p>
        </w:tc>
      </w:tr>
      <w:tr w:rsidR="008C4D1D" w:rsidRPr="00A37C7D" w14:paraId="2531DB90" w14:textId="77777777" w:rsidTr="00FC2615">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1394FE5" w14:textId="1985724F" w:rsidR="008C4D1D" w:rsidRPr="00F800E2" w:rsidRDefault="008C4D1D" w:rsidP="008C4D1D">
            <w:pPr>
              <w:pStyle w:val="34ff6"/>
            </w:pPr>
            <w:r>
              <w:t>Система единого времени</w:t>
            </w: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EBAF410" w14:textId="2F7EF1C7" w:rsidR="008C4D1D" w:rsidRPr="00F800E2" w:rsidRDefault="008C4D1D" w:rsidP="008C4D1D">
            <w:pPr>
              <w:pStyle w:val="34ff6"/>
            </w:pPr>
            <w:r>
              <w:t>Подсистема, обеспечивающая синхронизацию часов всех технических средств АСУТП и сопряженных систем по единому высокоточному эталону времени. Обычно включает сервер времени, получающий сигнал точного времени (через GPS/ГЛОНАСС или от государственного эталона), и распределяет его посредством сетевых протоколов на контроллеры, компьютеры, регистраторы событий. Благодаря этому все события в разных частях системы имеют правильные отметки времени и могут быть однозначно упорядочены при анализе. В котельной сервер единого времени синхронизирует контроллеры и SCADA, а также при необходимости может выдавать сигнал времени во внешнюю диспетчерскую систему.</w:t>
            </w:r>
          </w:p>
        </w:tc>
      </w:tr>
      <w:tr w:rsidR="008C4D1D" w:rsidRPr="00A37C7D" w14:paraId="1C744FF7" w14:textId="77777777" w:rsidTr="00FC2615">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4C0DD50" w14:textId="340E3829" w:rsidR="008C4D1D" w:rsidRPr="00F800E2" w:rsidRDefault="008C4D1D" w:rsidP="008C4D1D">
            <w:pPr>
              <w:pStyle w:val="34ff6"/>
            </w:pPr>
            <w:r>
              <w:t>Технологический процесс</w:t>
            </w: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5F6E9CD" w14:textId="208D40B5" w:rsidR="008C4D1D" w:rsidRPr="00F800E2" w:rsidRDefault="008C4D1D" w:rsidP="008C4D1D">
            <w:pPr>
              <w:pStyle w:val="34ff6"/>
            </w:pPr>
            <w:r>
              <w:t>Совокупность физических и химических процессов, протекающих в оборудовании, направленных на производство заданной продукции (в данном случае – тепловой энергии в форме горячей воды). Для водогрейной котельной технологический процесс включает сжигание топлива (газа) в котлах, нагрев воды, циркуляцию теплоносителей, химическую подготовку воды, и прочие связанные операции. АСУТП предназначена для оптимального и безопасного ведения этого технологического процесса в автоматическом режиме.</w:t>
            </w:r>
          </w:p>
        </w:tc>
      </w:tr>
    </w:tbl>
    <w:p w14:paraId="00F1A206" w14:textId="77777777" w:rsidR="002860A0" w:rsidRPr="00BB426D" w:rsidRDefault="002860A0" w:rsidP="002860A0">
      <w:pPr>
        <w:pStyle w:val="3418"/>
      </w:pPr>
      <w:r w:rsidRPr="00BB426D">
        <w:lastRenderedPageBreak/>
        <w:t>Лист регистрации изменений</w:t>
      </w:r>
    </w:p>
    <w:tbl>
      <w:tblPr>
        <w:tblW w:w="992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18"/>
        <w:gridCol w:w="900"/>
        <w:gridCol w:w="850"/>
        <w:gridCol w:w="851"/>
        <w:gridCol w:w="992"/>
        <w:gridCol w:w="1276"/>
        <w:gridCol w:w="1134"/>
        <w:gridCol w:w="1276"/>
        <w:gridCol w:w="1246"/>
        <w:gridCol w:w="882"/>
      </w:tblGrid>
      <w:tr w:rsidR="00BB3C4B" w:rsidRPr="005F1B2E" w14:paraId="6FC7F5D6" w14:textId="77777777" w:rsidTr="006877E2">
        <w:trPr>
          <w:trHeight w:val="355"/>
          <w:tblHeader/>
        </w:trPr>
        <w:tc>
          <w:tcPr>
            <w:tcW w:w="518" w:type="dxa"/>
            <w:vMerge w:val="restart"/>
            <w:vAlign w:val="center"/>
          </w:tcPr>
          <w:p w14:paraId="50E162DF" w14:textId="77777777" w:rsidR="00BB3C4B" w:rsidRPr="00A86232" w:rsidRDefault="00BB3C4B" w:rsidP="006877E2">
            <w:pPr>
              <w:pStyle w:val="34ff8"/>
            </w:pPr>
            <w:r w:rsidRPr="005F1B2E">
              <w:t>Изм</w:t>
            </w:r>
            <w:r>
              <w:t>.</w:t>
            </w:r>
          </w:p>
        </w:tc>
        <w:tc>
          <w:tcPr>
            <w:tcW w:w="3593" w:type="dxa"/>
            <w:gridSpan w:val="4"/>
            <w:vAlign w:val="center"/>
          </w:tcPr>
          <w:p w14:paraId="719AE2AC" w14:textId="77777777" w:rsidR="00BB3C4B" w:rsidRPr="005F1B2E" w:rsidRDefault="00BB3C4B" w:rsidP="006877E2">
            <w:pPr>
              <w:pStyle w:val="34ff8"/>
            </w:pPr>
            <w:r w:rsidRPr="005F1B2E">
              <w:t>Номера листов (страниц)</w:t>
            </w:r>
          </w:p>
        </w:tc>
        <w:tc>
          <w:tcPr>
            <w:tcW w:w="1276" w:type="dxa"/>
            <w:vMerge w:val="restart"/>
            <w:vAlign w:val="center"/>
          </w:tcPr>
          <w:p w14:paraId="5DF6C7BC" w14:textId="77777777" w:rsidR="00BB3C4B" w:rsidRPr="005F1B2E" w:rsidRDefault="00BB3C4B" w:rsidP="006877E2">
            <w:pPr>
              <w:pStyle w:val="34ff8"/>
            </w:pPr>
            <w:r w:rsidRPr="005F1B2E">
              <w:t>Всего листов (страниц)</w:t>
            </w:r>
            <w:r w:rsidRPr="005F1B2E">
              <w:br/>
              <w:t>в докум.</w:t>
            </w:r>
          </w:p>
        </w:tc>
        <w:tc>
          <w:tcPr>
            <w:tcW w:w="1134" w:type="dxa"/>
            <w:vMerge w:val="restart"/>
            <w:vAlign w:val="center"/>
          </w:tcPr>
          <w:p w14:paraId="5F595CD3" w14:textId="77777777" w:rsidR="00BB3C4B" w:rsidRPr="005F1B2E" w:rsidRDefault="00BB3C4B" w:rsidP="006877E2">
            <w:pPr>
              <w:pStyle w:val="34ff8"/>
            </w:pPr>
            <w:r w:rsidRPr="005F1B2E">
              <w:t>№</w:t>
            </w:r>
            <w:r w:rsidRPr="005F1B2E">
              <w:br/>
              <w:t>документа</w:t>
            </w:r>
          </w:p>
        </w:tc>
        <w:tc>
          <w:tcPr>
            <w:tcW w:w="1276" w:type="dxa"/>
            <w:vMerge w:val="restart"/>
            <w:vAlign w:val="center"/>
          </w:tcPr>
          <w:p w14:paraId="024AE937" w14:textId="77777777" w:rsidR="00BB3C4B" w:rsidRPr="005F1B2E" w:rsidRDefault="00BB3C4B" w:rsidP="006877E2">
            <w:pPr>
              <w:pStyle w:val="34ff8"/>
            </w:pPr>
            <w:r w:rsidRPr="005F1B2E">
              <w:t xml:space="preserve">Входящий № </w:t>
            </w:r>
            <w:proofErr w:type="spellStart"/>
            <w:r w:rsidRPr="005F1B2E">
              <w:t>сопрово-дительного</w:t>
            </w:r>
            <w:proofErr w:type="spellEnd"/>
            <w:r w:rsidRPr="005F1B2E">
              <w:t xml:space="preserve"> докум.</w:t>
            </w:r>
            <w:r w:rsidRPr="005F1B2E">
              <w:br/>
              <w:t>и дата</w:t>
            </w:r>
          </w:p>
        </w:tc>
        <w:tc>
          <w:tcPr>
            <w:tcW w:w="1246" w:type="dxa"/>
            <w:vMerge w:val="restart"/>
            <w:vAlign w:val="center"/>
          </w:tcPr>
          <w:p w14:paraId="0EE19F4D" w14:textId="77777777" w:rsidR="00BB3C4B" w:rsidRPr="005F1B2E" w:rsidRDefault="00BB3C4B" w:rsidP="006877E2">
            <w:pPr>
              <w:pStyle w:val="34ff8"/>
            </w:pPr>
            <w:r w:rsidRPr="005F1B2E">
              <w:t>Подп.</w:t>
            </w:r>
          </w:p>
        </w:tc>
        <w:tc>
          <w:tcPr>
            <w:tcW w:w="882" w:type="dxa"/>
            <w:vMerge w:val="restart"/>
            <w:vAlign w:val="center"/>
          </w:tcPr>
          <w:p w14:paraId="00A908EC" w14:textId="77777777" w:rsidR="00BB3C4B" w:rsidRPr="005F1B2E" w:rsidRDefault="00BB3C4B" w:rsidP="006877E2">
            <w:pPr>
              <w:pStyle w:val="34ff8"/>
            </w:pPr>
            <w:r w:rsidRPr="005F1B2E">
              <w:t>Дата</w:t>
            </w:r>
          </w:p>
        </w:tc>
      </w:tr>
      <w:tr w:rsidR="00BB3C4B" w:rsidRPr="005F1B2E" w14:paraId="34945CF9" w14:textId="77777777" w:rsidTr="006877E2">
        <w:trPr>
          <w:trHeight w:val="1067"/>
          <w:tblHeader/>
        </w:trPr>
        <w:tc>
          <w:tcPr>
            <w:tcW w:w="518" w:type="dxa"/>
            <w:vMerge/>
            <w:vAlign w:val="center"/>
          </w:tcPr>
          <w:p w14:paraId="652F041C" w14:textId="77777777" w:rsidR="00BB3C4B" w:rsidRPr="005F1B2E" w:rsidRDefault="00BB3C4B" w:rsidP="006877E2">
            <w:pPr>
              <w:pStyle w:val="34ff8"/>
            </w:pPr>
          </w:p>
        </w:tc>
        <w:tc>
          <w:tcPr>
            <w:tcW w:w="900" w:type="dxa"/>
            <w:vAlign w:val="center"/>
          </w:tcPr>
          <w:p w14:paraId="57BD84CE" w14:textId="77777777" w:rsidR="00BB3C4B" w:rsidRPr="005F1B2E" w:rsidRDefault="00BB3C4B" w:rsidP="006877E2">
            <w:pPr>
              <w:pStyle w:val="34ff8"/>
            </w:pPr>
            <w:proofErr w:type="gramStart"/>
            <w:r w:rsidRPr="005F1B2E">
              <w:t>изменен</w:t>
            </w:r>
            <w:r>
              <w:t>-</w:t>
            </w:r>
            <w:proofErr w:type="spellStart"/>
            <w:r w:rsidRPr="005F1B2E">
              <w:t>ных</w:t>
            </w:r>
            <w:proofErr w:type="spellEnd"/>
            <w:proofErr w:type="gramEnd"/>
          </w:p>
        </w:tc>
        <w:tc>
          <w:tcPr>
            <w:tcW w:w="850" w:type="dxa"/>
            <w:vAlign w:val="center"/>
          </w:tcPr>
          <w:p w14:paraId="1C9CBC7D" w14:textId="77777777" w:rsidR="00BB3C4B" w:rsidRPr="005F1B2E" w:rsidRDefault="00BB3C4B" w:rsidP="006877E2">
            <w:pPr>
              <w:pStyle w:val="34ff8"/>
            </w:pPr>
            <w:proofErr w:type="gramStart"/>
            <w:r w:rsidRPr="005F1B2E">
              <w:t>заменен-</w:t>
            </w:r>
            <w:proofErr w:type="spellStart"/>
            <w:r w:rsidRPr="005F1B2E">
              <w:t>ных</w:t>
            </w:r>
            <w:proofErr w:type="spellEnd"/>
            <w:proofErr w:type="gramEnd"/>
          </w:p>
        </w:tc>
        <w:tc>
          <w:tcPr>
            <w:tcW w:w="851" w:type="dxa"/>
            <w:vAlign w:val="center"/>
          </w:tcPr>
          <w:p w14:paraId="43F7BF3B" w14:textId="77777777" w:rsidR="00BB3C4B" w:rsidRPr="005F1B2E" w:rsidRDefault="00BB3C4B" w:rsidP="006877E2">
            <w:pPr>
              <w:pStyle w:val="34ff8"/>
            </w:pPr>
            <w:r w:rsidRPr="005F1B2E">
              <w:t>новых</w:t>
            </w:r>
          </w:p>
        </w:tc>
        <w:tc>
          <w:tcPr>
            <w:tcW w:w="992" w:type="dxa"/>
            <w:vAlign w:val="center"/>
          </w:tcPr>
          <w:p w14:paraId="127020A4" w14:textId="77777777" w:rsidR="00BB3C4B" w:rsidRPr="005F1B2E" w:rsidRDefault="00BB3C4B" w:rsidP="006877E2">
            <w:pPr>
              <w:pStyle w:val="34ff8"/>
            </w:pPr>
            <w:proofErr w:type="spellStart"/>
            <w:r w:rsidRPr="005F1B2E">
              <w:t>аннули-рованных</w:t>
            </w:r>
            <w:proofErr w:type="spellEnd"/>
          </w:p>
        </w:tc>
        <w:tc>
          <w:tcPr>
            <w:tcW w:w="1276" w:type="dxa"/>
            <w:vMerge/>
          </w:tcPr>
          <w:p w14:paraId="72A0DDC3" w14:textId="77777777" w:rsidR="00BB3C4B" w:rsidRPr="005F1B2E" w:rsidRDefault="00BB3C4B" w:rsidP="006877E2">
            <w:pPr>
              <w:pStyle w:val="34ff8"/>
            </w:pPr>
          </w:p>
        </w:tc>
        <w:tc>
          <w:tcPr>
            <w:tcW w:w="1134" w:type="dxa"/>
            <w:vMerge/>
          </w:tcPr>
          <w:p w14:paraId="206865CC" w14:textId="77777777" w:rsidR="00BB3C4B" w:rsidRPr="005F1B2E" w:rsidRDefault="00BB3C4B" w:rsidP="006877E2">
            <w:pPr>
              <w:pStyle w:val="34ff8"/>
            </w:pPr>
          </w:p>
        </w:tc>
        <w:tc>
          <w:tcPr>
            <w:tcW w:w="1276" w:type="dxa"/>
            <w:vMerge/>
          </w:tcPr>
          <w:p w14:paraId="60160292" w14:textId="77777777" w:rsidR="00BB3C4B" w:rsidRPr="005F1B2E" w:rsidRDefault="00BB3C4B" w:rsidP="006877E2">
            <w:pPr>
              <w:pStyle w:val="34ff8"/>
            </w:pPr>
          </w:p>
        </w:tc>
        <w:tc>
          <w:tcPr>
            <w:tcW w:w="1246" w:type="dxa"/>
            <w:vMerge/>
          </w:tcPr>
          <w:p w14:paraId="476D9579" w14:textId="77777777" w:rsidR="00BB3C4B" w:rsidRPr="005F1B2E" w:rsidRDefault="00BB3C4B" w:rsidP="006877E2">
            <w:pPr>
              <w:pStyle w:val="34ff8"/>
            </w:pPr>
          </w:p>
        </w:tc>
        <w:tc>
          <w:tcPr>
            <w:tcW w:w="882" w:type="dxa"/>
            <w:vMerge/>
          </w:tcPr>
          <w:p w14:paraId="520C1527" w14:textId="77777777" w:rsidR="00BB3C4B" w:rsidRPr="005F1B2E" w:rsidRDefault="00BB3C4B" w:rsidP="006877E2">
            <w:pPr>
              <w:pStyle w:val="34ff8"/>
            </w:pPr>
          </w:p>
        </w:tc>
      </w:tr>
      <w:tr w:rsidR="00BB3C4B" w14:paraId="0CE88617" w14:textId="77777777" w:rsidTr="00750387">
        <w:trPr>
          <w:trHeight w:val="454"/>
        </w:trPr>
        <w:tc>
          <w:tcPr>
            <w:tcW w:w="518" w:type="dxa"/>
            <w:vAlign w:val="center"/>
          </w:tcPr>
          <w:p w14:paraId="3ABF9433" w14:textId="77777777" w:rsidR="00BB3C4B" w:rsidRDefault="00BB3C4B" w:rsidP="00750387">
            <w:pPr>
              <w:pStyle w:val="34ff6"/>
            </w:pPr>
          </w:p>
        </w:tc>
        <w:tc>
          <w:tcPr>
            <w:tcW w:w="900" w:type="dxa"/>
            <w:vAlign w:val="center"/>
          </w:tcPr>
          <w:p w14:paraId="62A536E7" w14:textId="77777777" w:rsidR="00BB3C4B" w:rsidRDefault="00BB3C4B" w:rsidP="00750387">
            <w:pPr>
              <w:pStyle w:val="34ff6"/>
            </w:pPr>
          </w:p>
        </w:tc>
        <w:tc>
          <w:tcPr>
            <w:tcW w:w="850" w:type="dxa"/>
            <w:vAlign w:val="center"/>
          </w:tcPr>
          <w:p w14:paraId="7738159B" w14:textId="77777777" w:rsidR="00BB3C4B" w:rsidRDefault="00BB3C4B" w:rsidP="00750387">
            <w:pPr>
              <w:pStyle w:val="34ff6"/>
            </w:pPr>
          </w:p>
        </w:tc>
        <w:tc>
          <w:tcPr>
            <w:tcW w:w="851" w:type="dxa"/>
            <w:vAlign w:val="center"/>
          </w:tcPr>
          <w:p w14:paraId="3DA1C568" w14:textId="77777777" w:rsidR="00BB3C4B" w:rsidRDefault="00BB3C4B" w:rsidP="00750387">
            <w:pPr>
              <w:pStyle w:val="34ff6"/>
            </w:pPr>
          </w:p>
        </w:tc>
        <w:tc>
          <w:tcPr>
            <w:tcW w:w="992" w:type="dxa"/>
            <w:vAlign w:val="center"/>
          </w:tcPr>
          <w:p w14:paraId="021F086B" w14:textId="77777777" w:rsidR="00BB3C4B" w:rsidRDefault="00BB3C4B" w:rsidP="00750387">
            <w:pPr>
              <w:pStyle w:val="34ff6"/>
            </w:pPr>
          </w:p>
        </w:tc>
        <w:tc>
          <w:tcPr>
            <w:tcW w:w="1276" w:type="dxa"/>
            <w:vAlign w:val="center"/>
          </w:tcPr>
          <w:p w14:paraId="7B9297FB" w14:textId="77777777" w:rsidR="00BB3C4B" w:rsidRDefault="00BB3C4B" w:rsidP="00750387">
            <w:pPr>
              <w:pStyle w:val="34ff6"/>
            </w:pPr>
          </w:p>
        </w:tc>
        <w:tc>
          <w:tcPr>
            <w:tcW w:w="1134" w:type="dxa"/>
            <w:vAlign w:val="center"/>
          </w:tcPr>
          <w:p w14:paraId="41DD7158" w14:textId="77777777" w:rsidR="00BB3C4B" w:rsidRDefault="00BB3C4B" w:rsidP="00750387">
            <w:pPr>
              <w:pStyle w:val="34ff6"/>
            </w:pPr>
          </w:p>
        </w:tc>
        <w:tc>
          <w:tcPr>
            <w:tcW w:w="1276" w:type="dxa"/>
            <w:vAlign w:val="center"/>
          </w:tcPr>
          <w:p w14:paraId="675222CB" w14:textId="77777777" w:rsidR="00BB3C4B" w:rsidRDefault="00BB3C4B" w:rsidP="00750387">
            <w:pPr>
              <w:pStyle w:val="34ff6"/>
            </w:pPr>
          </w:p>
        </w:tc>
        <w:tc>
          <w:tcPr>
            <w:tcW w:w="1246" w:type="dxa"/>
            <w:vAlign w:val="center"/>
          </w:tcPr>
          <w:p w14:paraId="550DC02E" w14:textId="77777777" w:rsidR="00BB3C4B" w:rsidRDefault="00BB3C4B" w:rsidP="00750387">
            <w:pPr>
              <w:pStyle w:val="34ff6"/>
            </w:pPr>
          </w:p>
        </w:tc>
        <w:tc>
          <w:tcPr>
            <w:tcW w:w="882" w:type="dxa"/>
            <w:vAlign w:val="center"/>
          </w:tcPr>
          <w:p w14:paraId="0B9276E9" w14:textId="77777777" w:rsidR="00BB3C4B" w:rsidRDefault="00BB3C4B" w:rsidP="00750387">
            <w:pPr>
              <w:pStyle w:val="34ff6"/>
            </w:pPr>
          </w:p>
        </w:tc>
      </w:tr>
      <w:tr w:rsidR="00BB3C4B" w14:paraId="007FF04F" w14:textId="77777777" w:rsidTr="00750387">
        <w:trPr>
          <w:trHeight w:val="454"/>
        </w:trPr>
        <w:tc>
          <w:tcPr>
            <w:tcW w:w="518" w:type="dxa"/>
            <w:vAlign w:val="center"/>
          </w:tcPr>
          <w:p w14:paraId="4F6CD1BC" w14:textId="77777777" w:rsidR="00BB3C4B" w:rsidRDefault="00BB3C4B" w:rsidP="00750387">
            <w:pPr>
              <w:pStyle w:val="34ff6"/>
            </w:pPr>
          </w:p>
        </w:tc>
        <w:tc>
          <w:tcPr>
            <w:tcW w:w="900" w:type="dxa"/>
            <w:vAlign w:val="center"/>
          </w:tcPr>
          <w:p w14:paraId="1CB6E7AD" w14:textId="77777777" w:rsidR="00BB3C4B" w:rsidRDefault="00BB3C4B" w:rsidP="00750387">
            <w:pPr>
              <w:pStyle w:val="34ff6"/>
            </w:pPr>
          </w:p>
        </w:tc>
        <w:tc>
          <w:tcPr>
            <w:tcW w:w="850" w:type="dxa"/>
            <w:vAlign w:val="center"/>
          </w:tcPr>
          <w:p w14:paraId="2FE28B2D" w14:textId="77777777" w:rsidR="00BB3C4B" w:rsidRDefault="00BB3C4B" w:rsidP="00750387">
            <w:pPr>
              <w:pStyle w:val="34ff6"/>
            </w:pPr>
          </w:p>
        </w:tc>
        <w:tc>
          <w:tcPr>
            <w:tcW w:w="851" w:type="dxa"/>
            <w:vAlign w:val="center"/>
          </w:tcPr>
          <w:p w14:paraId="21020116" w14:textId="77777777" w:rsidR="00BB3C4B" w:rsidRDefault="00BB3C4B" w:rsidP="00750387">
            <w:pPr>
              <w:pStyle w:val="34ff6"/>
            </w:pPr>
          </w:p>
        </w:tc>
        <w:tc>
          <w:tcPr>
            <w:tcW w:w="992" w:type="dxa"/>
            <w:vAlign w:val="center"/>
          </w:tcPr>
          <w:p w14:paraId="64F06442" w14:textId="77777777" w:rsidR="00BB3C4B" w:rsidRDefault="00BB3C4B" w:rsidP="00750387">
            <w:pPr>
              <w:pStyle w:val="34ff6"/>
            </w:pPr>
          </w:p>
        </w:tc>
        <w:tc>
          <w:tcPr>
            <w:tcW w:w="1276" w:type="dxa"/>
            <w:vAlign w:val="center"/>
          </w:tcPr>
          <w:p w14:paraId="75432BD0" w14:textId="77777777" w:rsidR="00BB3C4B" w:rsidRDefault="00BB3C4B" w:rsidP="00750387">
            <w:pPr>
              <w:pStyle w:val="34ff6"/>
            </w:pPr>
          </w:p>
        </w:tc>
        <w:tc>
          <w:tcPr>
            <w:tcW w:w="1134" w:type="dxa"/>
            <w:vAlign w:val="center"/>
          </w:tcPr>
          <w:p w14:paraId="2CF4C3B9" w14:textId="77777777" w:rsidR="00BB3C4B" w:rsidRDefault="00BB3C4B" w:rsidP="00750387">
            <w:pPr>
              <w:pStyle w:val="34ff6"/>
            </w:pPr>
          </w:p>
        </w:tc>
        <w:tc>
          <w:tcPr>
            <w:tcW w:w="1276" w:type="dxa"/>
            <w:vAlign w:val="center"/>
          </w:tcPr>
          <w:p w14:paraId="45055F1B" w14:textId="77777777" w:rsidR="00BB3C4B" w:rsidRDefault="00BB3C4B" w:rsidP="00750387">
            <w:pPr>
              <w:pStyle w:val="34ff6"/>
            </w:pPr>
          </w:p>
        </w:tc>
        <w:tc>
          <w:tcPr>
            <w:tcW w:w="1246" w:type="dxa"/>
            <w:vAlign w:val="center"/>
          </w:tcPr>
          <w:p w14:paraId="7A1E72E9" w14:textId="77777777" w:rsidR="00BB3C4B" w:rsidRDefault="00BB3C4B" w:rsidP="00750387">
            <w:pPr>
              <w:pStyle w:val="34ff6"/>
            </w:pPr>
          </w:p>
        </w:tc>
        <w:tc>
          <w:tcPr>
            <w:tcW w:w="882" w:type="dxa"/>
            <w:vAlign w:val="center"/>
          </w:tcPr>
          <w:p w14:paraId="7D2B4841" w14:textId="77777777" w:rsidR="00BB3C4B" w:rsidRDefault="00BB3C4B" w:rsidP="00750387">
            <w:pPr>
              <w:pStyle w:val="34ff6"/>
            </w:pPr>
          </w:p>
        </w:tc>
      </w:tr>
      <w:tr w:rsidR="00BB3C4B" w14:paraId="32457DAF" w14:textId="77777777" w:rsidTr="00750387">
        <w:trPr>
          <w:trHeight w:val="454"/>
        </w:trPr>
        <w:tc>
          <w:tcPr>
            <w:tcW w:w="518" w:type="dxa"/>
            <w:vAlign w:val="center"/>
          </w:tcPr>
          <w:p w14:paraId="4732C291" w14:textId="77777777" w:rsidR="00BB3C4B" w:rsidRDefault="00BB3C4B" w:rsidP="00750387">
            <w:pPr>
              <w:pStyle w:val="34ff6"/>
            </w:pPr>
          </w:p>
        </w:tc>
        <w:tc>
          <w:tcPr>
            <w:tcW w:w="900" w:type="dxa"/>
            <w:vAlign w:val="center"/>
          </w:tcPr>
          <w:p w14:paraId="015F138A" w14:textId="77777777" w:rsidR="00BB3C4B" w:rsidRDefault="00BB3C4B" w:rsidP="00750387">
            <w:pPr>
              <w:pStyle w:val="34ff6"/>
            </w:pPr>
          </w:p>
        </w:tc>
        <w:tc>
          <w:tcPr>
            <w:tcW w:w="850" w:type="dxa"/>
            <w:vAlign w:val="center"/>
          </w:tcPr>
          <w:p w14:paraId="377D526D" w14:textId="77777777" w:rsidR="00BB3C4B" w:rsidRDefault="00BB3C4B" w:rsidP="00750387">
            <w:pPr>
              <w:pStyle w:val="34ff6"/>
            </w:pPr>
          </w:p>
        </w:tc>
        <w:tc>
          <w:tcPr>
            <w:tcW w:w="851" w:type="dxa"/>
            <w:vAlign w:val="center"/>
          </w:tcPr>
          <w:p w14:paraId="5DCFE967" w14:textId="77777777" w:rsidR="00BB3C4B" w:rsidRDefault="00BB3C4B" w:rsidP="00750387">
            <w:pPr>
              <w:pStyle w:val="34ff6"/>
            </w:pPr>
          </w:p>
        </w:tc>
        <w:tc>
          <w:tcPr>
            <w:tcW w:w="992" w:type="dxa"/>
            <w:vAlign w:val="center"/>
          </w:tcPr>
          <w:p w14:paraId="0C39F681" w14:textId="77777777" w:rsidR="00BB3C4B" w:rsidRDefault="00BB3C4B" w:rsidP="00750387">
            <w:pPr>
              <w:pStyle w:val="34ff6"/>
            </w:pPr>
          </w:p>
        </w:tc>
        <w:tc>
          <w:tcPr>
            <w:tcW w:w="1276" w:type="dxa"/>
            <w:vAlign w:val="center"/>
          </w:tcPr>
          <w:p w14:paraId="26B25D6D" w14:textId="77777777" w:rsidR="00BB3C4B" w:rsidRDefault="00BB3C4B" w:rsidP="00750387">
            <w:pPr>
              <w:pStyle w:val="34ff6"/>
            </w:pPr>
          </w:p>
        </w:tc>
        <w:tc>
          <w:tcPr>
            <w:tcW w:w="1134" w:type="dxa"/>
            <w:vAlign w:val="center"/>
          </w:tcPr>
          <w:p w14:paraId="23B6D8AB" w14:textId="77777777" w:rsidR="00BB3C4B" w:rsidRDefault="00BB3C4B" w:rsidP="00750387">
            <w:pPr>
              <w:pStyle w:val="34ff6"/>
            </w:pPr>
          </w:p>
        </w:tc>
        <w:tc>
          <w:tcPr>
            <w:tcW w:w="1276" w:type="dxa"/>
            <w:vAlign w:val="center"/>
          </w:tcPr>
          <w:p w14:paraId="38A2E932" w14:textId="77777777" w:rsidR="00BB3C4B" w:rsidRDefault="00BB3C4B" w:rsidP="00750387">
            <w:pPr>
              <w:pStyle w:val="34ff6"/>
            </w:pPr>
          </w:p>
        </w:tc>
        <w:tc>
          <w:tcPr>
            <w:tcW w:w="1246" w:type="dxa"/>
            <w:vAlign w:val="center"/>
          </w:tcPr>
          <w:p w14:paraId="5CD8EB2B" w14:textId="77777777" w:rsidR="00BB3C4B" w:rsidRDefault="00BB3C4B" w:rsidP="00750387">
            <w:pPr>
              <w:pStyle w:val="34ff6"/>
            </w:pPr>
          </w:p>
        </w:tc>
        <w:tc>
          <w:tcPr>
            <w:tcW w:w="882" w:type="dxa"/>
            <w:vAlign w:val="center"/>
          </w:tcPr>
          <w:p w14:paraId="08C2BFD2" w14:textId="77777777" w:rsidR="00BB3C4B" w:rsidRDefault="00BB3C4B" w:rsidP="00750387">
            <w:pPr>
              <w:pStyle w:val="34ff6"/>
            </w:pPr>
          </w:p>
        </w:tc>
      </w:tr>
      <w:tr w:rsidR="00BB3C4B" w14:paraId="3B27556B" w14:textId="77777777" w:rsidTr="00750387">
        <w:trPr>
          <w:trHeight w:val="454"/>
        </w:trPr>
        <w:tc>
          <w:tcPr>
            <w:tcW w:w="518" w:type="dxa"/>
            <w:vAlign w:val="center"/>
          </w:tcPr>
          <w:p w14:paraId="2EF3645D" w14:textId="77777777" w:rsidR="00BB3C4B" w:rsidRDefault="00BB3C4B" w:rsidP="00750387">
            <w:pPr>
              <w:pStyle w:val="34ff6"/>
            </w:pPr>
          </w:p>
        </w:tc>
        <w:tc>
          <w:tcPr>
            <w:tcW w:w="900" w:type="dxa"/>
            <w:vAlign w:val="center"/>
          </w:tcPr>
          <w:p w14:paraId="4A5E09B1" w14:textId="77777777" w:rsidR="00BB3C4B" w:rsidRDefault="00BB3C4B" w:rsidP="00750387">
            <w:pPr>
              <w:pStyle w:val="34ff6"/>
            </w:pPr>
          </w:p>
        </w:tc>
        <w:tc>
          <w:tcPr>
            <w:tcW w:w="850" w:type="dxa"/>
            <w:vAlign w:val="center"/>
          </w:tcPr>
          <w:p w14:paraId="14A6B733" w14:textId="77777777" w:rsidR="00BB3C4B" w:rsidRDefault="00BB3C4B" w:rsidP="00750387">
            <w:pPr>
              <w:pStyle w:val="34ff6"/>
            </w:pPr>
          </w:p>
        </w:tc>
        <w:tc>
          <w:tcPr>
            <w:tcW w:w="851" w:type="dxa"/>
            <w:vAlign w:val="center"/>
          </w:tcPr>
          <w:p w14:paraId="5ACEE895" w14:textId="77777777" w:rsidR="00BB3C4B" w:rsidRDefault="00BB3C4B" w:rsidP="00750387">
            <w:pPr>
              <w:pStyle w:val="34ff6"/>
            </w:pPr>
          </w:p>
        </w:tc>
        <w:tc>
          <w:tcPr>
            <w:tcW w:w="992" w:type="dxa"/>
            <w:vAlign w:val="center"/>
          </w:tcPr>
          <w:p w14:paraId="4EBD79CA" w14:textId="77777777" w:rsidR="00BB3C4B" w:rsidRDefault="00BB3C4B" w:rsidP="00750387">
            <w:pPr>
              <w:pStyle w:val="34ff6"/>
            </w:pPr>
          </w:p>
        </w:tc>
        <w:tc>
          <w:tcPr>
            <w:tcW w:w="1276" w:type="dxa"/>
            <w:vAlign w:val="center"/>
          </w:tcPr>
          <w:p w14:paraId="55F6162B" w14:textId="77777777" w:rsidR="00BB3C4B" w:rsidRDefault="00BB3C4B" w:rsidP="00750387">
            <w:pPr>
              <w:pStyle w:val="34ff6"/>
            </w:pPr>
          </w:p>
        </w:tc>
        <w:tc>
          <w:tcPr>
            <w:tcW w:w="1134" w:type="dxa"/>
            <w:vAlign w:val="center"/>
          </w:tcPr>
          <w:p w14:paraId="5CBD5D04" w14:textId="77777777" w:rsidR="00BB3C4B" w:rsidRDefault="00BB3C4B" w:rsidP="00750387">
            <w:pPr>
              <w:pStyle w:val="34ff6"/>
            </w:pPr>
          </w:p>
        </w:tc>
        <w:tc>
          <w:tcPr>
            <w:tcW w:w="1276" w:type="dxa"/>
            <w:vAlign w:val="center"/>
          </w:tcPr>
          <w:p w14:paraId="67A643C8" w14:textId="77777777" w:rsidR="00BB3C4B" w:rsidRDefault="00BB3C4B" w:rsidP="00750387">
            <w:pPr>
              <w:pStyle w:val="34ff6"/>
            </w:pPr>
          </w:p>
        </w:tc>
        <w:tc>
          <w:tcPr>
            <w:tcW w:w="1246" w:type="dxa"/>
            <w:vAlign w:val="center"/>
          </w:tcPr>
          <w:p w14:paraId="70834DFC" w14:textId="77777777" w:rsidR="00BB3C4B" w:rsidRDefault="00BB3C4B" w:rsidP="00750387">
            <w:pPr>
              <w:pStyle w:val="34ff6"/>
            </w:pPr>
          </w:p>
        </w:tc>
        <w:tc>
          <w:tcPr>
            <w:tcW w:w="882" w:type="dxa"/>
            <w:vAlign w:val="center"/>
          </w:tcPr>
          <w:p w14:paraId="78539FD3" w14:textId="77777777" w:rsidR="00BB3C4B" w:rsidRDefault="00BB3C4B" w:rsidP="00750387">
            <w:pPr>
              <w:pStyle w:val="34ff6"/>
            </w:pPr>
          </w:p>
        </w:tc>
      </w:tr>
      <w:tr w:rsidR="00BB3C4B" w14:paraId="344B0786" w14:textId="77777777" w:rsidTr="00750387">
        <w:trPr>
          <w:trHeight w:val="454"/>
        </w:trPr>
        <w:tc>
          <w:tcPr>
            <w:tcW w:w="518" w:type="dxa"/>
            <w:vAlign w:val="center"/>
          </w:tcPr>
          <w:p w14:paraId="6F04B5C5" w14:textId="77777777" w:rsidR="00BB3C4B" w:rsidRDefault="00BB3C4B" w:rsidP="00750387">
            <w:pPr>
              <w:pStyle w:val="34ff6"/>
            </w:pPr>
          </w:p>
        </w:tc>
        <w:tc>
          <w:tcPr>
            <w:tcW w:w="900" w:type="dxa"/>
            <w:vAlign w:val="center"/>
          </w:tcPr>
          <w:p w14:paraId="22BE46D9" w14:textId="77777777" w:rsidR="00BB3C4B" w:rsidRDefault="00BB3C4B" w:rsidP="00750387">
            <w:pPr>
              <w:pStyle w:val="34ff6"/>
            </w:pPr>
          </w:p>
        </w:tc>
        <w:tc>
          <w:tcPr>
            <w:tcW w:w="850" w:type="dxa"/>
            <w:vAlign w:val="center"/>
          </w:tcPr>
          <w:p w14:paraId="78B0A51B" w14:textId="77777777" w:rsidR="00BB3C4B" w:rsidRDefault="00BB3C4B" w:rsidP="00750387">
            <w:pPr>
              <w:pStyle w:val="34ff6"/>
            </w:pPr>
          </w:p>
        </w:tc>
        <w:tc>
          <w:tcPr>
            <w:tcW w:w="851" w:type="dxa"/>
            <w:vAlign w:val="center"/>
          </w:tcPr>
          <w:p w14:paraId="2BBAF871" w14:textId="77777777" w:rsidR="00BB3C4B" w:rsidRDefault="00BB3C4B" w:rsidP="00750387">
            <w:pPr>
              <w:pStyle w:val="34ff6"/>
            </w:pPr>
          </w:p>
        </w:tc>
        <w:tc>
          <w:tcPr>
            <w:tcW w:w="992" w:type="dxa"/>
            <w:vAlign w:val="center"/>
          </w:tcPr>
          <w:p w14:paraId="3ED9D5CD" w14:textId="77777777" w:rsidR="00BB3C4B" w:rsidRDefault="00BB3C4B" w:rsidP="00750387">
            <w:pPr>
              <w:pStyle w:val="34ff6"/>
            </w:pPr>
          </w:p>
        </w:tc>
        <w:tc>
          <w:tcPr>
            <w:tcW w:w="1276" w:type="dxa"/>
            <w:vAlign w:val="center"/>
          </w:tcPr>
          <w:p w14:paraId="45EBEFA4" w14:textId="77777777" w:rsidR="00BB3C4B" w:rsidRDefault="00BB3C4B" w:rsidP="00750387">
            <w:pPr>
              <w:pStyle w:val="34ff6"/>
            </w:pPr>
          </w:p>
        </w:tc>
        <w:tc>
          <w:tcPr>
            <w:tcW w:w="1134" w:type="dxa"/>
            <w:vAlign w:val="center"/>
          </w:tcPr>
          <w:p w14:paraId="07553C13" w14:textId="77777777" w:rsidR="00BB3C4B" w:rsidRDefault="00BB3C4B" w:rsidP="00750387">
            <w:pPr>
              <w:pStyle w:val="34ff6"/>
            </w:pPr>
          </w:p>
        </w:tc>
        <w:tc>
          <w:tcPr>
            <w:tcW w:w="1276" w:type="dxa"/>
            <w:vAlign w:val="center"/>
          </w:tcPr>
          <w:p w14:paraId="6BEE620B" w14:textId="77777777" w:rsidR="00BB3C4B" w:rsidRDefault="00BB3C4B" w:rsidP="00750387">
            <w:pPr>
              <w:pStyle w:val="34ff6"/>
            </w:pPr>
          </w:p>
        </w:tc>
        <w:tc>
          <w:tcPr>
            <w:tcW w:w="1246" w:type="dxa"/>
            <w:vAlign w:val="center"/>
          </w:tcPr>
          <w:p w14:paraId="3334223A" w14:textId="77777777" w:rsidR="00BB3C4B" w:rsidRDefault="00BB3C4B" w:rsidP="00750387">
            <w:pPr>
              <w:pStyle w:val="34ff6"/>
            </w:pPr>
          </w:p>
        </w:tc>
        <w:tc>
          <w:tcPr>
            <w:tcW w:w="882" w:type="dxa"/>
            <w:vAlign w:val="center"/>
          </w:tcPr>
          <w:p w14:paraId="7211EA00" w14:textId="77777777" w:rsidR="00BB3C4B" w:rsidRDefault="00BB3C4B" w:rsidP="00750387">
            <w:pPr>
              <w:pStyle w:val="34ff6"/>
            </w:pPr>
          </w:p>
        </w:tc>
      </w:tr>
      <w:tr w:rsidR="00BB3C4B" w14:paraId="15B68A93" w14:textId="77777777" w:rsidTr="00750387">
        <w:trPr>
          <w:trHeight w:val="454"/>
        </w:trPr>
        <w:tc>
          <w:tcPr>
            <w:tcW w:w="518" w:type="dxa"/>
            <w:vAlign w:val="center"/>
          </w:tcPr>
          <w:p w14:paraId="3D6C6D88" w14:textId="77777777" w:rsidR="00BB3C4B" w:rsidRDefault="00BB3C4B" w:rsidP="00750387">
            <w:pPr>
              <w:pStyle w:val="34ff6"/>
            </w:pPr>
          </w:p>
        </w:tc>
        <w:tc>
          <w:tcPr>
            <w:tcW w:w="900" w:type="dxa"/>
            <w:vAlign w:val="center"/>
          </w:tcPr>
          <w:p w14:paraId="03B2C9AF" w14:textId="77777777" w:rsidR="00BB3C4B" w:rsidRDefault="00BB3C4B" w:rsidP="00750387">
            <w:pPr>
              <w:pStyle w:val="34ff6"/>
            </w:pPr>
          </w:p>
        </w:tc>
        <w:tc>
          <w:tcPr>
            <w:tcW w:w="850" w:type="dxa"/>
            <w:vAlign w:val="center"/>
          </w:tcPr>
          <w:p w14:paraId="7CEFF8CA" w14:textId="77777777" w:rsidR="00BB3C4B" w:rsidRDefault="00BB3C4B" w:rsidP="00750387">
            <w:pPr>
              <w:pStyle w:val="34ff6"/>
            </w:pPr>
          </w:p>
        </w:tc>
        <w:tc>
          <w:tcPr>
            <w:tcW w:w="851" w:type="dxa"/>
            <w:vAlign w:val="center"/>
          </w:tcPr>
          <w:p w14:paraId="1D2862C2" w14:textId="77777777" w:rsidR="00BB3C4B" w:rsidRDefault="00BB3C4B" w:rsidP="00750387">
            <w:pPr>
              <w:pStyle w:val="34ff6"/>
            </w:pPr>
          </w:p>
        </w:tc>
        <w:tc>
          <w:tcPr>
            <w:tcW w:w="992" w:type="dxa"/>
            <w:vAlign w:val="center"/>
          </w:tcPr>
          <w:p w14:paraId="31616C3E" w14:textId="77777777" w:rsidR="00BB3C4B" w:rsidRDefault="00BB3C4B" w:rsidP="00750387">
            <w:pPr>
              <w:pStyle w:val="34ff6"/>
            </w:pPr>
          </w:p>
        </w:tc>
        <w:tc>
          <w:tcPr>
            <w:tcW w:w="1276" w:type="dxa"/>
            <w:vAlign w:val="center"/>
          </w:tcPr>
          <w:p w14:paraId="0182501B" w14:textId="77777777" w:rsidR="00BB3C4B" w:rsidRDefault="00BB3C4B" w:rsidP="00750387">
            <w:pPr>
              <w:pStyle w:val="34ff6"/>
            </w:pPr>
          </w:p>
        </w:tc>
        <w:tc>
          <w:tcPr>
            <w:tcW w:w="1134" w:type="dxa"/>
            <w:vAlign w:val="center"/>
          </w:tcPr>
          <w:p w14:paraId="7F47DD84" w14:textId="77777777" w:rsidR="00BB3C4B" w:rsidRDefault="00BB3C4B" w:rsidP="00750387">
            <w:pPr>
              <w:pStyle w:val="34ff6"/>
            </w:pPr>
          </w:p>
        </w:tc>
        <w:tc>
          <w:tcPr>
            <w:tcW w:w="1276" w:type="dxa"/>
            <w:vAlign w:val="center"/>
          </w:tcPr>
          <w:p w14:paraId="030A1CA0" w14:textId="77777777" w:rsidR="00BB3C4B" w:rsidRDefault="00BB3C4B" w:rsidP="00750387">
            <w:pPr>
              <w:pStyle w:val="34ff6"/>
            </w:pPr>
          </w:p>
        </w:tc>
        <w:tc>
          <w:tcPr>
            <w:tcW w:w="1246" w:type="dxa"/>
            <w:vAlign w:val="center"/>
          </w:tcPr>
          <w:p w14:paraId="35F8D4F5" w14:textId="77777777" w:rsidR="00BB3C4B" w:rsidRDefault="00BB3C4B" w:rsidP="00750387">
            <w:pPr>
              <w:pStyle w:val="34ff6"/>
            </w:pPr>
          </w:p>
        </w:tc>
        <w:tc>
          <w:tcPr>
            <w:tcW w:w="882" w:type="dxa"/>
            <w:vAlign w:val="center"/>
          </w:tcPr>
          <w:p w14:paraId="260E82A4" w14:textId="77777777" w:rsidR="00BB3C4B" w:rsidRDefault="00BB3C4B" w:rsidP="00750387">
            <w:pPr>
              <w:pStyle w:val="34ff6"/>
            </w:pPr>
          </w:p>
        </w:tc>
      </w:tr>
      <w:tr w:rsidR="00BB3C4B" w14:paraId="52FD01E8" w14:textId="77777777" w:rsidTr="00750387">
        <w:trPr>
          <w:trHeight w:val="454"/>
        </w:trPr>
        <w:tc>
          <w:tcPr>
            <w:tcW w:w="518" w:type="dxa"/>
            <w:vAlign w:val="center"/>
          </w:tcPr>
          <w:p w14:paraId="16EED756" w14:textId="77777777" w:rsidR="00BB3C4B" w:rsidRDefault="00BB3C4B" w:rsidP="00750387">
            <w:pPr>
              <w:pStyle w:val="34ff6"/>
            </w:pPr>
          </w:p>
        </w:tc>
        <w:tc>
          <w:tcPr>
            <w:tcW w:w="900" w:type="dxa"/>
            <w:vAlign w:val="center"/>
          </w:tcPr>
          <w:p w14:paraId="63C7BEFA" w14:textId="77777777" w:rsidR="00BB3C4B" w:rsidRDefault="00BB3C4B" w:rsidP="00750387">
            <w:pPr>
              <w:pStyle w:val="34ff6"/>
            </w:pPr>
          </w:p>
        </w:tc>
        <w:tc>
          <w:tcPr>
            <w:tcW w:w="850" w:type="dxa"/>
            <w:vAlign w:val="center"/>
          </w:tcPr>
          <w:p w14:paraId="00F67AA1" w14:textId="77777777" w:rsidR="00BB3C4B" w:rsidRDefault="00BB3C4B" w:rsidP="00750387">
            <w:pPr>
              <w:pStyle w:val="34ff6"/>
            </w:pPr>
          </w:p>
        </w:tc>
        <w:tc>
          <w:tcPr>
            <w:tcW w:w="851" w:type="dxa"/>
            <w:vAlign w:val="center"/>
          </w:tcPr>
          <w:p w14:paraId="0ACB24FE" w14:textId="77777777" w:rsidR="00BB3C4B" w:rsidRDefault="00BB3C4B" w:rsidP="00750387">
            <w:pPr>
              <w:pStyle w:val="34ff6"/>
            </w:pPr>
          </w:p>
        </w:tc>
        <w:tc>
          <w:tcPr>
            <w:tcW w:w="992" w:type="dxa"/>
            <w:vAlign w:val="center"/>
          </w:tcPr>
          <w:p w14:paraId="2E56E816" w14:textId="77777777" w:rsidR="00BB3C4B" w:rsidRDefault="00BB3C4B" w:rsidP="00750387">
            <w:pPr>
              <w:pStyle w:val="34ff6"/>
            </w:pPr>
          </w:p>
        </w:tc>
        <w:tc>
          <w:tcPr>
            <w:tcW w:w="1276" w:type="dxa"/>
            <w:vAlign w:val="center"/>
          </w:tcPr>
          <w:p w14:paraId="571261BB" w14:textId="77777777" w:rsidR="00BB3C4B" w:rsidRDefault="00BB3C4B" w:rsidP="00750387">
            <w:pPr>
              <w:pStyle w:val="34ff6"/>
            </w:pPr>
          </w:p>
        </w:tc>
        <w:tc>
          <w:tcPr>
            <w:tcW w:w="1134" w:type="dxa"/>
            <w:vAlign w:val="center"/>
          </w:tcPr>
          <w:p w14:paraId="773C1AEF" w14:textId="77777777" w:rsidR="00BB3C4B" w:rsidRDefault="00BB3C4B" w:rsidP="00750387">
            <w:pPr>
              <w:pStyle w:val="34ff6"/>
            </w:pPr>
          </w:p>
        </w:tc>
        <w:tc>
          <w:tcPr>
            <w:tcW w:w="1276" w:type="dxa"/>
            <w:vAlign w:val="center"/>
          </w:tcPr>
          <w:p w14:paraId="57E23CCE" w14:textId="77777777" w:rsidR="00BB3C4B" w:rsidRDefault="00BB3C4B" w:rsidP="00750387">
            <w:pPr>
              <w:pStyle w:val="34ff6"/>
            </w:pPr>
          </w:p>
        </w:tc>
        <w:tc>
          <w:tcPr>
            <w:tcW w:w="1246" w:type="dxa"/>
            <w:vAlign w:val="center"/>
          </w:tcPr>
          <w:p w14:paraId="1D439FF4" w14:textId="77777777" w:rsidR="00BB3C4B" w:rsidRDefault="00BB3C4B" w:rsidP="00750387">
            <w:pPr>
              <w:pStyle w:val="34ff6"/>
            </w:pPr>
          </w:p>
        </w:tc>
        <w:tc>
          <w:tcPr>
            <w:tcW w:w="882" w:type="dxa"/>
            <w:vAlign w:val="center"/>
          </w:tcPr>
          <w:p w14:paraId="465C0372" w14:textId="77777777" w:rsidR="00BB3C4B" w:rsidRDefault="00BB3C4B" w:rsidP="00750387">
            <w:pPr>
              <w:pStyle w:val="34ff6"/>
            </w:pPr>
          </w:p>
        </w:tc>
      </w:tr>
      <w:tr w:rsidR="00BB3C4B" w14:paraId="2A1E9158" w14:textId="77777777" w:rsidTr="00750387">
        <w:trPr>
          <w:trHeight w:val="454"/>
        </w:trPr>
        <w:tc>
          <w:tcPr>
            <w:tcW w:w="518" w:type="dxa"/>
            <w:vAlign w:val="center"/>
          </w:tcPr>
          <w:p w14:paraId="4F3F04C9" w14:textId="77777777" w:rsidR="00BB3C4B" w:rsidRDefault="00BB3C4B" w:rsidP="00750387">
            <w:pPr>
              <w:pStyle w:val="34ff6"/>
            </w:pPr>
          </w:p>
        </w:tc>
        <w:tc>
          <w:tcPr>
            <w:tcW w:w="900" w:type="dxa"/>
            <w:vAlign w:val="center"/>
          </w:tcPr>
          <w:p w14:paraId="3FA77540" w14:textId="77777777" w:rsidR="00BB3C4B" w:rsidRDefault="00BB3C4B" w:rsidP="00750387">
            <w:pPr>
              <w:pStyle w:val="34ff6"/>
            </w:pPr>
          </w:p>
        </w:tc>
        <w:tc>
          <w:tcPr>
            <w:tcW w:w="850" w:type="dxa"/>
            <w:vAlign w:val="center"/>
          </w:tcPr>
          <w:p w14:paraId="1649F71D" w14:textId="77777777" w:rsidR="00BB3C4B" w:rsidRDefault="00BB3C4B" w:rsidP="00750387">
            <w:pPr>
              <w:pStyle w:val="34ff6"/>
            </w:pPr>
          </w:p>
        </w:tc>
        <w:tc>
          <w:tcPr>
            <w:tcW w:w="851" w:type="dxa"/>
            <w:vAlign w:val="center"/>
          </w:tcPr>
          <w:p w14:paraId="2E99C55D" w14:textId="77777777" w:rsidR="00BB3C4B" w:rsidRDefault="00BB3C4B" w:rsidP="00750387">
            <w:pPr>
              <w:pStyle w:val="34ff6"/>
            </w:pPr>
          </w:p>
        </w:tc>
        <w:tc>
          <w:tcPr>
            <w:tcW w:w="992" w:type="dxa"/>
            <w:vAlign w:val="center"/>
          </w:tcPr>
          <w:p w14:paraId="5C35529B" w14:textId="77777777" w:rsidR="00BB3C4B" w:rsidRDefault="00BB3C4B" w:rsidP="00750387">
            <w:pPr>
              <w:pStyle w:val="34ff6"/>
            </w:pPr>
          </w:p>
        </w:tc>
        <w:tc>
          <w:tcPr>
            <w:tcW w:w="1276" w:type="dxa"/>
            <w:vAlign w:val="center"/>
          </w:tcPr>
          <w:p w14:paraId="04AEEBA3" w14:textId="77777777" w:rsidR="00BB3C4B" w:rsidRDefault="00BB3C4B" w:rsidP="00750387">
            <w:pPr>
              <w:pStyle w:val="34ff6"/>
            </w:pPr>
          </w:p>
        </w:tc>
        <w:tc>
          <w:tcPr>
            <w:tcW w:w="1134" w:type="dxa"/>
            <w:vAlign w:val="center"/>
          </w:tcPr>
          <w:p w14:paraId="45929233" w14:textId="77777777" w:rsidR="00BB3C4B" w:rsidRDefault="00BB3C4B" w:rsidP="00750387">
            <w:pPr>
              <w:pStyle w:val="34ff6"/>
            </w:pPr>
          </w:p>
        </w:tc>
        <w:tc>
          <w:tcPr>
            <w:tcW w:w="1276" w:type="dxa"/>
            <w:vAlign w:val="center"/>
          </w:tcPr>
          <w:p w14:paraId="22FF7B08" w14:textId="77777777" w:rsidR="00BB3C4B" w:rsidRDefault="00BB3C4B" w:rsidP="00750387">
            <w:pPr>
              <w:pStyle w:val="34ff6"/>
            </w:pPr>
          </w:p>
        </w:tc>
        <w:tc>
          <w:tcPr>
            <w:tcW w:w="1246" w:type="dxa"/>
            <w:vAlign w:val="center"/>
          </w:tcPr>
          <w:p w14:paraId="3E1FA6D7" w14:textId="77777777" w:rsidR="00BB3C4B" w:rsidRDefault="00BB3C4B" w:rsidP="00750387">
            <w:pPr>
              <w:pStyle w:val="34ff6"/>
            </w:pPr>
          </w:p>
        </w:tc>
        <w:tc>
          <w:tcPr>
            <w:tcW w:w="882" w:type="dxa"/>
            <w:vAlign w:val="center"/>
          </w:tcPr>
          <w:p w14:paraId="5F506424" w14:textId="77777777" w:rsidR="00BB3C4B" w:rsidRDefault="00BB3C4B" w:rsidP="00750387">
            <w:pPr>
              <w:pStyle w:val="34ff6"/>
            </w:pPr>
          </w:p>
        </w:tc>
      </w:tr>
      <w:tr w:rsidR="00BB3C4B" w14:paraId="1CD7E4A8" w14:textId="77777777" w:rsidTr="00750387">
        <w:trPr>
          <w:trHeight w:val="454"/>
        </w:trPr>
        <w:tc>
          <w:tcPr>
            <w:tcW w:w="518" w:type="dxa"/>
            <w:vAlign w:val="center"/>
          </w:tcPr>
          <w:p w14:paraId="71BAB5C2" w14:textId="77777777" w:rsidR="00BB3C4B" w:rsidRDefault="00BB3C4B" w:rsidP="00750387">
            <w:pPr>
              <w:pStyle w:val="34ff6"/>
            </w:pPr>
          </w:p>
        </w:tc>
        <w:tc>
          <w:tcPr>
            <w:tcW w:w="900" w:type="dxa"/>
            <w:vAlign w:val="center"/>
          </w:tcPr>
          <w:p w14:paraId="22DBB6AF" w14:textId="77777777" w:rsidR="00BB3C4B" w:rsidRDefault="00BB3C4B" w:rsidP="00750387">
            <w:pPr>
              <w:pStyle w:val="34ff6"/>
            </w:pPr>
          </w:p>
        </w:tc>
        <w:tc>
          <w:tcPr>
            <w:tcW w:w="850" w:type="dxa"/>
            <w:vAlign w:val="center"/>
          </w:tcPr>
          <w:p w14:paraId="61FC1DEE" w14:textId="77777777" w:rsidR="00BB3C4B" w:rsidRDefault="00BB3C4B" w:rsidP="00750387">
            <w:pPr>
              <w:pStyle w:val="34ff6"/>
            </w:pPr>
          </w:p>
        </w:tc>
        <w:tc>
          <w:tcPr>
            <w:tcW w:w="851" w:type="dxa"/>
            <w:vAlign w:val="center"/>
          </w:tcPr>
          <w:p w14:paraId="201522CF" w14:textId="77777777" w:rsidR="00BB3C4B" w:rsidRDefault="00BB3C4B" w:rsidP="00750387">
            <w:pPr>
              <w:pStyle w:val="34ff6"/>
            </w:pPr>
          </w:p>
        </w:tc>
        <w:tc>
          <w:tcPr>
            <w:tcW w:w="992" w:type="dxa"/>
            <w:vAlign w:val="center"/>
          </w:tcPr>
          <w:p w14:paraId="65E50F87" w14:textId="77777777" w:rsidR="00BB3C4B" w:rsidRDefault="00BB3C4B" w:rsidP="00750387">
            <w:pPr>
              <w:pStyle w:val="34ff6"/>
            </w:pPr>
          </w:p>
        </w:tc>
        <w:tc>
          <w:tcPr>
            <w:tcW w:w="1276" w:type="dxa"/>
            <w:vAlign w:val="center"/>
          </w:tcPr>
          <w:p w14:paraId="1F918DF4" w14:textId="77777777" w:rsidR="00BB3C4B" w:rsidRDefault="00BB3C4B" w:rsidP="00750387">
            <w:pPr>
              <w:pStyle w:val="34ff6"/>
            </w:pPr>
          </w:p>
        </w:tc>
        <w:tc>
          <w:tcPr>
            <w:tcW w:w="1134" w:type="dxa"/>
            <w:vAlign w:val="center"/>
          </w:tcPr>
          <w:p w14:paraId="2DFF904D" w14:textId="77777777" w:rsidR="00BB3C4B" w:rsidRDefault="00BB3C4B" w:rsidP="00750387">
            <w:pPr>
              <w:pStyle w:val="34ff6"/>
            </w:pPr>
          </w:p>
        </w:tc>
        <w:tc>
          <w:tcPr>
            <w:tcW w:w="1276" w:type="dxa"/>
            <w:vAlign w:val="center"/>
          </w:tcPr>
          <w:p w14:paraId="404F9877" w14:textId="77777777" w:rsidR="00BB3C4B" w:rsidRDefault="00BB3C4B" w:rsidP="00750387">
            <w:pPr>
              <w:pStyle w:val="34ff6"/>
            </w:pPr>
          </w:p>
        </w:tc>
        <w:tc>
          <w:tcPr>
            <w:tcW w:w="1246" w:type="dxa"/>
            <w:vAlign w:val="center"/>
          </w:tcPr>
          <w:p w14:paraId="4898D370" w14:textId="77777777" w:rsidR="00BB3C4B" w:rsidRDefault="00BB3C4B" w:rsidP="00750387">
            <w:pPr>
              <w:pStyle w:val="34ff6"/>
            </w:pPr>
          </w:p>
        </w:tc>
        <w:tc>
          <w:tcPr>
            <w:tcW w:w="882" w:type="dxa"/>
            <w:vAlign w:val="center"/>
          </w:tcPr>
          <w:p w14:paraId="29F45119" w14:textId="77777777" w:rsidR="00BB3C4B" w:rsidRDefault="00BB3C4B" w:rsidP="00750387">
            <w:pPr>
              <w:pStyle w:val="34ff6"/>
            </w:pPr>
          </w:p>
        </w:tc>
      </w:tr>
      <w:tr w:rsidR="00BB3C4B" w14:paraId="47A8594C" w14:textId="77777777" w:rsidTr="00750387">
        <w:trPr>
          <w:trHeight w:val="454"/>
        </w:trPr>
        <w:tc>
          <w:tcPr>
            <w:tcW w:w="518" w:type="dxa"/>
            <w:vAlign w:val="center"/>
          </w:tcPr>
          <w:p w14:paraId="216BB9D4" w14:textId="77777777" w:rsidR="00BB3C4B" w:rsidRDefault="00BB3C4B" w:rsidP="00750387">
            <w:pPr>
              <w:pStyle w:val="34ff6"/>
            </w:pPr>
          </w:p>
        </w:tc>
        <w:tc>
          <w:tcPr>
            <w:tcW w:w="900" w:type="dxa"/>
            <w:vAlign w:val="center"/>
          </w:tcPr>
          <w:p w14:paraId="3CC4C7B7" w14:textId="77777777" w:rsidR="00BB3C4B" w:rsidRDefault="00BB3C4B" w:rsidP="00750387">
            <w:pPr>
              <w:pStyle w:val="34ff6"/>
            </w:pPr>
          </w:p>
        </w:tc>
        <w:tc>
          <w:tcPr>
            <w:tcW w:w="850" w:type="dxa"/>
            <w:vAlign w:val="center"/>
          </w:tcPr>
          <w:p w14:paraId="642E9F2E" w14:textId="77777777" w:rsidR="00BB3C4B" w:rsidRDefault="00BB3C4B" w:rsidP="00750387">
            <w:pPr>
              <w:pStyle w:val="34ff6"/>
            </w:pPr>
          </w:p>
        </w:tc>
        <w:tc>
          <w:tcPr>
            <w:tcW w:w="851" w:type="dxa"/>
            <w:vAlign w:val="center"/>
          </w:tcPr>
          <w:p w14:paraId="6B9D9089" w14:textId="77777777" w:rsidR="00BB3C4B" w:rsidRDefault="00BB3C4B" w:rsidP="00750387">
            <w:pPr>
              <w:pStyle w:val="34ff6"/>
            </w:pPr>
          </w:p>
        </w:tc>
        <w:tc>
          <w:tcPr>
            <w:tcW w:w="992" w:type="dxa"/>
            <w:vAlign w:val="center"/>
          </w:tcPr>
          <w:p w14:paraId="16BEB608" w14:textId="77777777" w:rsidR="00BB3C4B" w:rsidRDefault="00BB3C4B" w:rsidP="00750387">
            <w:pPr>
              <w:pStyle w:val="34ff6"/>
            </w:pPr>
          </w:p>
        </w:tc>
        <w:tc>
          <w:tcPr>
            <w:tcW w:w="1276" w:type="dxa"/>
            <w:vAlign w:val="center"/>
          </w:tcPr>
          <w:p w14:paraId="2D5A17DD" w14:textId="77777777" w:rsidR="00BB3C4B" w:rsidRDefault="00BB3C4B" w:rsidP="00750387">
            <w:pPr>
              <w:pStyle w:val="34ff6"/>
            </w:pPr>
          </w:p>
        </w:tc>
        <w:tc>
          <w:tcPr>
            <w:tcW w:w="1134" w:type="dxa"/>
            <w:vAlign w:val="center"/>
          </w:tcPr>
          <w:p w14:paraId="745253A5" w14:textId="77777777" w:rsidR="00BB3C4B" w:rsidRDefault="00BB3C4B" w:rsidP="00750387">
            <w:pPr>
              <w:pStyle w:val="34ff6"/>
            </w:pPr>
          </w:p>
        </w:tc>
        <w:tc>
          <w:tcPr>
            <w:tcW w:w="1276" w:type="dxa"/>
            <w:vAlign w:val="center"/>
          </w:tcPr>
          <w:p w14:paraId="155FE365" w14:textId="77777777" w:rsidR="00BB3C4B" w:rsidRDefault="00BB3C4B" w:rsidP="00750387">
            <w:pPr>
              <w:pStyle w:val="34ff6"/>
            </w:pPr>
          </w:p>
        </w:tc>
        <w:tc>
          <w:tcPr>
            <w:tcW w:w="1246" w:type="dxa"/>
            <w:vAlign w:val="center"/>
          </w:tcPr>
          <w:p w14:paraId="1AA35650" w14:textId="77777777" w:rsidR="00BB3C4B" w:rsidRDefault="00BB3C4B" w:rsidP="00750387">
            <w:pPr>
              <w:pStyle w:val="34ff6"/>
            </w:pPr>
          </w:p>
        </w:tc>
        <w:tc>
          <w:tcPr>
            <w:tcW w:w="882" w:type="dxa"/>
            <w:vAlign w:val="center"/>
          </w:tcPr>
          <w:p w14:paraId="0732EC85" w14:textId="77777777" w:rsidR="00BB3C4B" w:rsidRDefault="00BB3C4B" w:rsidP="00750387">
            <w:pPr>
              <w:pStyle w:val="34ff6"/>
            </w:pPr>
          </w:p>
        </w:tc>
      </w:tr>
      <w:tr w:rsidR="00BB3C4B" w14:paraId="3BA605AE" w14:textId="77777777" w:rsidTr="00750387">
        <w:trPr>
          <w:trHeight w:val="454"/>
        </w:trPr>
        <w:tc>
          <w:tcPr>
            <w:tcW w:w="518" w:type="dxa"/>
            <w:vAlign w:val="center"/>
          </w:tcPr>
          <w:p w14:paraId="20768E2E" w14:textId="77777777" w:rsidR="00BB3C4B" w:rsidRDefault="00BB3C4B" w:rsidP="00750387">
            <w:pPr>
              <w:pStyle w:val="34ff6"/>
            </w:pPr>
          </w:p>
        </w:tc>
        <w:tc>
          <w:tcPr>
            <w:tcW w:w="900" w:type="dxa"/>
            <w:vAlign w:val="center"/>
          </w:tcPr>
          <w:p w14:paraId="7F393ED1" w14:textId="77777777" w:rsidR="00BB3C4B" w:rsidRDefault="00BB3C4B" w:rsidP="00750387">
            <w:pPr>
              <w:pStyle w:val="34ff6"/>
            </w:pPr>
          </w:p>
        </w:tc>
        <w:tc>
          <w:tcPr>
            <w:tcW w:w="850" w:type="dxa"/>
            <w:vAlign w:val="center"/>
          </w:tcPr>
          <w:p w14:paraId="522BDC66" w14:textId="77777777" w:rsidR="00BB3C4B" w:rsidRDefault="00BB3C4B" w:rsidP="00750387">
            <w:pPr>
              <w:pStyle w:val="34ff6"/>
            </w:pPr>
          </w:p>
        </w:tc>
        <w:tc>
          <w:tcPr>
            <w:tcW w:w="851" w:type="dxa"/>
            <w:vAlign w:val="center"/>
          </w:tcPr>
          <w:p w14:paraId="77B31449" w14:textId="77777777" w:rsidR="00BB3C4B" w:rsidRDefault="00BB3C4B" w:rsidP="00750387">
            <w:pPr>
              <w:pStyle w:val="34ff6"/>
            </w:pPr>
          </w:p>
        </w:tc>
        <w:tc>
          <w:tcPr>
            <w:tcW w:w="992" w:type="dxa"/>
            <w:vAlign w:val="center"/>
          </w:tcPr>
          <w:p w14:paraId="2C1E2F8E" w14:textId="77777777" w:rsidR="00BB3C4B" w:rsidRDefault="00BB3C4B" w:rsidP="00750387">
            <w:pPr>
              <w:pStyle w:val="34ff6"/>
            </w:pPr>
          </w:p>
        </w:tc>
        <w:tc>
          <w:tcPr>
            <w:tcW w:w="1276" w:type="dxa"/>
            <w:vAlign w:val="center"/>
          </w:tcPr>
          <w:p w14:paraId="1D1317F4" w14:textId="77777777" w:rsidR="00BB3C4B" w:rsidRDefault="00BB3C4B" w:rsidP="00750387">
            <w:pPr>
              <w:pStyle w:val="34ff6"/>
            </w:pPr>
          </w:p>
        </w:tc>
        <w:tc>
          <w:tcPr>
            <w:tcW w:w="1134" w:type="dxa"/>
            <w:vAlign w:val="center"/>
          </w:tcPr>
          <w:p w14:paraId="008ABC6B" w14:textId="77777777" w:rsidR="00BB3C4B" w:rsidRDefault="00BB3C4B" w:rsidP="00750387">
            <w:pPr>
              <w:pStyle w:val="34ff6"/>
            </w:pPr>
          </w:p>
        </w:tc>
        <w:tc>
          <w:tcPr>
            <w:tcW w:w="1276" w:type="dxa"/>
            <w:vAlign w:val="center"/>
          </w:tcPr>
          <w:p w14:paraId="656B0100" w14:textId="77777777" w:rsidR="00BB3C4B" w:rsidRDefault="00BB3C4B" w:rsidP="00750387">
            <w:pPr>
              <w:pStyle w:val="34ff6"/>
            </w:pPr>
          </w:p>
        </w:tc>
        <w:tc>
          <w:tcPr>
            <w:tcW w:w="1246" w:type="dxa"/>
            <w:vAlign w:val="center"/>
          </w:tcPr>
          <w:p w14:paraId="55125CAE" w14:textId="77777777" w:rsidR="00BB3C4B" w:rsidRDefault="00BB3C4B" w:rsidP="00750387">
            <w:pPr>
              <w:pStyle w:val="34ff6"/>
            </w:pPr>
          </w:p>
        </w:tc>
        <w:tc>
          <w:tcPr>
            <w:tcW w:w="882" w:type="dxa"/>
            <w:vAlign w:val="center"/>
          </w:tcPr>
          <w:p w14:paraId="3C7A51EF" w14:textId="77777777" w:rsidR="00BB3C4B" w:rsidRDefault="00BB3C4B" w:rsidP="00750387">
            <w:pPr>
              <w:pStyle w:val="34ff6"/>
            </w:pPr>
          </w:p>
        </w:tc>
      </w:tr>
      <w:tr w:rsidR="00BB3C4B" w14:paraId="499BE693" w14:textId="77777777" w:rsidTr="00750387">
        <w:trPr>
          <w:trHeight w:val="454"/>
        </w:trPr>
        <w:tc>
          <w:tcPr>
            <w:tcW w:w="518" w:type="dxa"/>
            <w:vAlign w:val="center"/>
          </w:tcPr>
          <w:p w14:paraId="6B34C577" w14:textId="77777777" w:rsidR="00BB3C4B" w:rsidRDefault="00BB3C4B" w:rsidP="00750387">
            <w:pPr>
              <w:pStyle w:val="34ff6"/>
            </w:pPr>
          </w:p>
        </w:tc>
        <w:tc>
          <w:tcPr>
            <w:tcW w:w="900" w:type="dxa"/>
            <w:vAlign w:val="center"/>
          </w:tcPr>
          <w:p w14:paraId="62885D97" w14:textId="77777777" w:rsidR="00BB3C4B" w:rsidRDefault="00BB3C4B" w:rsidP="00750387">
            <w:pPr>
              <w:pStyle w:val="34ff6"/>
            </w:pPr>
          </w:p>
        </w:tc>
        <w:tc>
          <w:tcPr>
            <w:tcW w:w="850" w:type="dxa"/>
            <w:vAlign w:val="center"/>
          </w:tcPr>
          <w:p w14:paraId="247B5155" w14:textId="77777777" w:rsidR="00BB3C4B" w:rsidRDefault="00BB3C4B" w:rsidP="00750387">
            <w:pPr>
              <w:pStyle w:val="34ff6"/>
            </w:pPr>
          </w:p>
        </w:tc>
        <w:tc>
          <w:tcPr>
            <w:tcW w:w="851" w:type="dxa"/>
            <w:vAlign w:val="center"/>
          </w:tcPr>
          <w:p w14:paraId="29EBFDCD" w14:textId="77777777" w:rsidR="00BB3C4B" w:rsidRDefault="00BB3C4B" w:rsidP="00750387">
            <w:pPr>
              <w:pStyle w:val="34ff6"/>
            </w:pPr>
          </w:p>
        </w:tc>
        <w:tc>
          <w:tcPr>
            <w:tcW w:w="992" w:type="dxa"/>
            <w:vAlign w:val="center"/>
          </w:tcPr>
          <w:p w14:paraId="5D7465BB" w14:textId="77777777" w:rsidR="00BB3C4B" w:rsidRDefault="00BB3C4B" w:rsidP="00750387">
            <w:pPr>
              <w:pStyle w:val="34ff6"/>
            </w:pPr>
          </w:p>
        </w:tc>
        <w:tc>
          <w:tcPr>
            <w:tcW w:w="1276" w:type="dxa"/>
            <w:vAlign w:val="center"/>
          </w:tcPr>
          <w:p w14:paraId="556FA2FB" w14:textId="77777777" w:rsidR="00BB3C4B" w:rsidRDefault="00BB3C4B" w:rsidP="00750387">
            <w:pPr>
              <w:pStyle w:val="34ff6"/>
            </w:pPr>
          </w:p>
        </w:tc>
        <w:tc>
          <w:tcPr>
            <w:tcW w:w="1134" w:type="dxa"/>
            <w:vAlign w:val="center"/>
          </w:tcPr>
          <w:p w14:paraId="36CC4E2D" w14:textId="77777777" w:rsidR="00BB3C4B" w:rsidRDefault="00BB3C4B" w:rsidP="00750387">
            <w:pPr>
              <w:pStyle w:val="34ff6"/>
            </w:pPr>
          </w:p>
        </w:tc>
        <w:tc>
          <w:tcPr>
            <w:tcW w:w="1276" w:type="dxa"/>
            <w:vAlign w:val="center"/>
          </w:tcPr>
          <w:p w14:paraId="56DFE9C4" w14:textId="77777777" w:rsidR="00BB3C4B" w:rsidRDefault="00BB3C4B" w:rsidP="00750387">
            <w:pPr>
              <w:pStyle w:val="34ff6"/>
            </w:pPr>
          </w:p>
        </w:tc>
        <w:tc>
          <w:tcPr>
            <w:tcW w:w="1246" w:type="dxa"/>
            <w:vAlign w:val="center"/>
          </w:tcPr>
          <w:p w14:paraId="6717E0BD" w14:textId="77777777" w:rsidR="00BB3C4B" w:rsidRDefault="00BB3C4B" w:rsidP="00750387">
            <w:pPr>
              <w:pStyle w:val="34ff6"/>
            </w:pPr>
          </w:p>
        </w:tc>
        <w:tc>
          <w:tcPr>
            <w:tcW w:w="882" w:type="dxa"/>
            <w:vAlign w:val="center"/>
          </w:tcPr>
          <w:p w14:paraId="1A159904" w14:textId="77777777" w:rsidR="00BB3C4B" w:rsidRDefault="00BB3C4B" w:rsidP="00750387">
            <w:pPr>
              <w:pStyle w:val="34ff6"/>
            </w:pPr>
          </w:p>
        </w:tc>
      </w:tr>
      <w:tr w:rsidR="00BB3C4B" w14:paraId="782A5C37" w14:textId="77777777" w:rsidTr="00750387">
        <w:trPr>
          <w:trHeight w:val="454"/>
        </w:trPr>
        <w:tc>
          <w:tcPr>
            <w:tcW w:w="518" w:type="dxa"/>
            <w:vAlign w:val="center"/>
          </w:tcPr>
          <w:p w14:paraId="7CE9711C" w14:textId="77777777" w:rsidR="00BB3C4B" w:rsidRDefault="00BB3C4B" w:rsidP="00750387">
            <w:pPr>
              <w:pStyle w:val="34ff6"/>
            </w:pPr>
          </w:p>
        </w:tc>
        <w:tc>
          <w:tcPr>
            <w:tcW w:w="900" w:type="dxa"/>
            <w:vAlign w:val="center"/>
          </w:tcPr>
          <w:p w14:paraId="22A54BF7" w14:textId="77777777" w:rsidR="00BB3C4B" w:rsidRDefault="00BB3C4B" w:rsidP="00750387">
            <w:pPr>
              <w:pStyle w:val="34ff6"/>
            </w:pPr>
          </w:p>
        </w:tc>
        <w:tc>
          <w:tcPr>
            <w:tcW w:w="850" w:type="dxa"/>
            <w:vAlign w:val="center"/>
          </w:tcPr>
          <w:p w14:paraId="3A6001E5" w14:textId="77777777" w:rsidR="00BB3C4B" w:rsidRDefault="00BB3C4B" w:rsidP="00750387">
            <w:pPr>
              <w:pStyle w:val="34ff6"/>
            </w:pPr>
          </w:p>
        </w:tc>
        <w:tc>
          <w:tcPr>
            <w:tcW w:w="851" w:type="dxa"/>
            <w:vAlign w:val="center"/>
          </w:tcPr>
          <w:p w14:paraId="10358CC1" w14:textId="77777777" w:rsidR="00BB3C4B" w:rsidRDefault="00BB3C4B" w:rsidP="00750387">
            <w:pPr>
              <w:pStyle w:val="34ff6"/>
            </w:pPr>
          </w:p>
        </w:tc>
        <w:tc>
          <w:tcPr>
            <w:tcW w:w="992" w:type="dxa"/>
            <w:vAlign w:val="center"/>
          </w:tcPr>
          <w:p w14:paraId="7165846E" w14:textId="77777777" w:rsidR="00BB3C4B" w:rsidRDefault="00BB3C4B" w:rsidP="00750387">
            <w:pPr>
              <w:pStyle w:val="34ff6"/>
            </w:pPr>
          </w:p>
        </w:tc>
        <w:tc>
          <w:tcPr>
            <w:tcW w:w="1276" w:type="dxa"/>
            <w:vAlign w:val="center"/>
          </w:tcPr>
          <w:p w14:paraId="5E965244" w14:textId="77777777" w:rsidR="00BB3C4B" w:rsidRDefault="00BB3C4B" w:rsidP="00750387">
            <w:pPr>
              <w:pStyle w:val="34ff6"/>
            </w:pPr>
          </w:p>
        </w:tc>
        <w:tc>
          <w:tcPr>
            <w:tcW w:w="1134" w:type="dxa"/>
            <w:vAlign w:val="center"/>
          </w:tcPr>
          <w:p w14:paraId="47DEE088" w14:textId="77777777" w:rsidR="00BB3C4B" w:rsidRDefault="00BB3C4B" w:rsidP="00750387">
            <w:pPr>
              <w:pStyle w:val="34ff6"/>
            </w:pPr>
          </w:p>
        </w:tc>
        <w:tc>
          <w:tcPr>
            <w:tcW w:w="1276" w:type="dxa"/>
            <w:vAlign w:val="center"/>
          </w:tcPr>
          <w:p w14:paraId="4C58957A" w14:textId="77777777" w:rsidR="00BB3C4B" w:rsidRDefault="00BB3C4B" w:rsidP="00750387">
            <w:pPr>
              <w:pStyle w:val="34ff6"/>
            </w:pPr>
          </w:p>
        </w:tc>
        <w:tc>
          <w:tcPr>
            <w:tcW w:w="1246" w:type="dxa"/>
            <w:vAlign w:val="center"/>
          </w:tcPr>
          <w:p w14:paraId="7D6B3B83" w14:textId="77777777" w:rsidR="00BB3C4B" w:rsidRDefault="00BB3C4B" w:rsidP="00750387">
            <w:pPr>
              <w:pStyle w:val="34ff6"/>
            </w:pPr>
          </w:p>
        </w:tc>
        <w:tc>
          <w:tcPr>
            <w:tcW w:w="882" w:type="dxa"/>
            <w:vAlign w:val="center"/>
          </w:tcPr>
          <w:p w14:paraId="15D71AC3" w14:textId="77777777" w:rsidR="00BB3C4B" w:rsidRDefault="00BB3C4B" w:rsidP="00750387">
            <w:pPr>
              <w:pStyle w:val="34ff6"/>
            </w:pPr>
          </w:p>
        </w:tc>
      </w:tr>
      <w:tr w:rsidR="00BB3C4B" w14:paraId="15E65E6A" w14:textId="77777777" w:rsidTr="00750387">
        <w:trPr>
          <w:trHeight w:val="454"/>
        </w:trPr>
        <w:tc>
          <w:tcPr>
            <w:tcW w:w="518" w:type="dxa"/>
            <w:vAlign w:val="center"/>
          </w:tcPr>
          <w:p w14:paraId="0C209EB9" w14:textId="77777777" w:rsidR="00BB3C4B" w:rsidRDefault="00BB3C4B" w:rsidP="00750387">
            <w:pPr>
              <w:pStyle w:val="34ff6"/>
            </w:pPr>
          </w:p>
        </w:tc>
        <w:tc>
          <w:tcPr>
            <w:tcW w:w="900" w:type="dxa"/>
            <w:vAlign w:val="center"/>
          </w:tcPr>
          <w:p w14:paraId="5A75D2AE" w14:textId="77777777" w:rsidR="00BB3C4B" w:rsidRDefault="00BB3C4B" w:rsidP="00750387">
            <w:pPr>
              <w:pStyle w:val="34ff6"/>
            </w:pPr>
          </w:p>
        </w:tc>
        <w:tc>
          <w:tcPr>
            <w:tcW w:w="850" w:type="dxa"/>
            <w:vAlign w:val="center"/>
          </w:tcPr>
          <w:p w14:paraId="7520553E" w14:textId="77777777" w:rsidR="00BB3C4B" w:rsidRDefault="00BB3C4B" w:rsidP="00750387">
            <w:pPr>
              <w:pStyle w:val="34ff6"/>
            </w:pPr>
          </w:p>
        </w:tc>
        <w:tc>
          <w:tcPr>
            <w:tcW w:w="851" w:type="dxa"/>
            <w:vAlign w:val="center"/>
          </w:tcPr>
          <w:p w14:paraId="74732B46" w14:textId="77777777" w:rsidR="00BB3C4B" w:rsidRDefault="00BB3C4B" w:rsidP="00750387">
            <w:pPr>
              <w:pStyle w:val="34ff6"/>
            </w:pPr>
          </w:p>
        </w:tc>
        <w:tc>
          <w:tcPr>
            <w:tcW w:w="992" w:type="dxa"/>
            <w:vAlign w:val="center"/>
          </w:tcPr>
          <w:p w14:paraId="01501119" w14:textId="77777777" w:rsidR="00BB3C4B" w:rsidRDefault="00BB3C4B" w:rsidP="00750387">
            <w:pPr>
              <w:pStyle w:val="34ff6"/>
            </w:pPr>
          </w:p>
        </w:tc>
        <w:tc>
          <w:tcPr>
            <w:tcW w:w="1276" w:type="dxa"/>
            <w:vAlign w:val="center"/>
          </w:tcPr>
          <w:p w14:paraId="77AC9883" w14:textId="77777777" w:rsidR="00BB3C4B" w:rsidRDefault="00BB3C4B" w:rsidP="00750387">
            <w:pPr>
              <w:pStyle w:val="34ff6"/>
            </w:pPr>
          </w:p>
        </w:tc>
        <w:tc>
          <w:tcPr>
            <w:tcW w:w="1134" w:type="dxa"/>
            <w:vAlign w:val="center"/>
          </w:tcPr>
          <w:p w14:paraId="3363CEC8" w14:textId="77777777" w:rsidR="00BB3C4B" w:rsidRDefault="00BB3C4B" w:rsidP="00750387">
            <w:pPr>
              <w:pStyle w:val="34ff6"/>
            </w:pPr>
          </w:p>
        </w:tc>
        <w:tc>
          <w:tcPr>
            <w:tcW w:w="1276" w:type="dxa"/>
            <w:vAlign w:val="center"/>
          </w:tcPr>
          <w:p w14:paraId="170090F8" w14:textId="77777777" w:rsidR="00BB3C4B" w:rsidRDefault="00BB3C4B" w:rsidP="00750387">
            <w:pPr>
              <w:pStyle w:val="34ff6"/>
            </w:pPr>
          </w:p>
        </w:tc>
        <w:tc>
          <w:tcPr>
            <w:tcW w:w="1246" w:type="dxa"/>
            <w:vAlign w:val="center"/>
          </w:tcPr>
          <w:p w14:paraId="0BC64A6C" w14:textId="77777777" w:rsidR="00BB3C4B" w:rsidRDefault="00BB3C4B" w:rsidP="00750387">
            <w:pPr>
              <w:pStyle w:val="34ff6"/>
            </w:pPr>
          </w:p>
        </w:tc>
        <w:tc>
          <w:tcPr>
            <w:tcW w:w="882" w:type="dxa"/>
            <w:vAlign w:val="center"/>
          </w:tcPr>
          <w:p w14:paraId="5121B9EB" w14:textId="77777777" w:rsidR="00BB3C4B" w:rsidRDefault="00BB3C4B" w:rsidP="00750387">
            <w:pPr>
              <w:pStyle w:val="34ff6"/>
            </w:pPr>
          </w:p>
        </w:tc>
      </w:tr>
      <w:tr w:rsidR="00BB3C4B" w14:paraId="2616378B" w14:textId="77777777" w:rsidTr="00750387">
        <w:trPr>
          <w:trHeight w:val="454"/>
        </w:trPr>
        <w:tc>
          <w:tcPr>
            <w:tcW w:w="518" w:type="dxa"/>
            <w:vAlign w:val="center"/>
          </w:tcPr>
          <w:p w14:paraId="41C0CD84" w14:textId="77777777" w:rsidR="00BB3C4B" w:rsidRDefault="00BB3C4B" w:rsidP="00750387">
            <w:pPr>
              <w:pStyle w:val="34ff6"/>
            </w:pPr>
          </w:p>
        </w:tc>
        <w:tc>
          <w:tcPr>
            <w:tcW w:w="900" w:type="dxa"/>
            <w:vAlign w:val="center"/>
          </w:tcPr>
          <w:p w14:paraId="1C9925F5" w14:textId="77777777" w:rsidR="00BB3C4B" w:rsidRDefault="00BB3C4B" w:rsidP="00750387">
            <w:pPr>
              <w:pStyle w:val="34ff6"/>
            </w:pPr>
          </w:p>
        </w:tc>
        <w:tc>
          <w:tcPr>
            <w:tcW w:w="850" w:type="dxa"/>
            <w:vAlign w:val="center"/>
          </w:tcPr>
          <w:p w14:paraId="3A51FC26" w14:textId="77777777" w:rsidR="00BB3C4B" w:rsidRDefault="00BB3C4B" w:rsidP="00750387">
            <w:pPr>
              <w:pStyle w:val="34ff6"/>
            </w:pPr>
          </w:p>
        </w:tc>
        <w:tc>
          <w:tcPr>
            <w:tcW w:w="851" w:type="dxa"/>
            <w:vAlign w:val="center"/>
          </w:tcPr>
          <w:p w14:paraId="764316F7" w14:textId="77777777" w:rsidR="00BB3C4B" w:rsidRDefault="00BB3C4B" w:rsidP="00750387">
            <w:pPr>
              <w:pStyle w:val="34ff6"/>
            </w:pPr>
          </w:p>
        </w:tc>
        <w:tc>
          <w:tcPr>
            <w:tcW w:w="992" w:type="dxa"/>
            <w:vAlign w:val="center"/>
          </w:tcPr>
          <w:p w14:paraId="06D507C8" w14:textId="77777777" w:rsidR="00BB3C4B" w:rsidRDefault="00BB3C4B" w:rsidP="00750387">
            <w:pPr>
              <w:pStyle w:val="34ff6"/>
            </w:pPr>
          </w:p>
        </w:tc>
        <w:tc>
          <w:tcPr>
            <w:tcW w:w="1276" w:type="dxa"/>
            <w:vAlign w:val="center"/>
          </w:tcPr>
          <w:p w14:paraId="3598357C" w14:textId="77777777" w:rsidR="00BB3C4B" w:rsidRDefault="00BB3C4B" w:rsidP="00750387">
            <w:pPr>
              <w:pStyle w:val="34ff6"/>
            </w:pPr>
          </w:p>
        </w:tc>
        <w:tc>
          <w:tcPr>
            <w:tcW w:w="1134" w:type="dxa"/>
            <w:vAlign w:val="center"/>
          </w:tcPr>
          <w:p w14:paraId="2B48A7DF" w14:textId="77777777" w:rsidR="00BB3C4B" w:rsidRDefault="00BB3C4B" w:rsidP="00750387">
            <w:pPr>
              <w:pStyle w:val="34ff6"/>
            </w:pPr>
          </w:p>
        </w:tc>
        <w:tc>
          <w:tcPr>
            <w:tcW w:w="1276" w:type="dxa"/>
            <w:vAlign w:val="center"/>
          </w:tcPr>
          <w:p w14:paraId="1D5CD6FA" w14:textId="77777777" w:rsidR="00BB3C4B" w:rsidRDefault="00BB3C4B" w:rsidP="00750387">
            <w:pPr>
              <w:pStyle w:val="34ff6"/>
            </w:pPr>
          </w:p>
        </w:tc>
        <w:tc>
          <w:tcPr>
            <w:tcW w:w="1246" w:type="dxa"/>
            <w:vAlign w:val="center"/>
          </w:tcPr>
          <w:p w14:paraId="0DAFFACF" w14:textId="77777777" w:rsidR="00BB3C4B" w:rsidRDefault="00BB3C4B" w:rsidP="00750387">
            <w:pPr>
              <w:pStyle w:val="34ff6"/>
            </w:pPr>
          </w:p>
        </w:tc>
        <w:tc>
          <w:tcPr>
            <w:tcW w:w="882" w:type="dxa"/>
            <w:vAlign w:val="center"/>
          </w:tcPr>
          <w:p w14:paraId="33357D57" w14:textId="77777777" w:rsidR="00BB3C4B" w:rsidRDefault="00BB3C4B" w:rsidP="00750387">
            <w:pPr>
              <w:pStyle w:val="34ff6"/>
            </w:pPr>
          </w:p>
        </w:tc>
      </w:tr>
      <w:tr w:rsidR="00BB3C4B" w14:paraId="63064038" w14:textId="77777777" w:rsidTr="00750387">
        <w:trPr>
          <w:trHeight w:val="454"/>
        </w:trPr>
        <w:tc>
          <w:tcPr>
            <w:tcW w:w="518" w:type="dxa"/>
            <w:vAlign w:val="center"/>
          </w:tcPr>
          <w:p w14:paraId="3D5D872B" w14:textId="77777777" w:rsidR="00BB3C4B" w:rsidRDefault="00BB3C4B" w:rsidP="00750387">
            <w:pPr>
              <w:pStyle w:val="34ff6"/>
            </w:pPr>
          </w:p>
        </w:tc>
        <w:tc>
          <w:tcPr>
            <w:tcW w:w="900" w:type="dxa"/>
            <w:vAlign w:val="center"/>
          </w:tcPr>
          <w:p w14:paraId="481754E3" w14:textId="77777777" w:rsidR="00BB3C4B" w:rsidRDefault="00BB3C4B" w:rsidP="00750387">
            <w:pPr>
              <w:pStyle w:val="34ff6"/>
            </w:pPr>
          </w:p>
        </w:tc>
        <w:tc>
          <w:tcPr>
            <w:tcW w:w="850" w:type="dxa"/>
            <w:vAlign w:val="center"/>
          </w:tcPr>
          <w:p w14:paraId="42206141" w14:textId="77777777" w:rsidR="00BB3C4B" w:rsidRDefault="00BB3C4B" w:rsidP="00750387">
            <w:pPr>
              <w:pStyle w:val="34ff6"/>
            </w:pPr>
          </w:p>
        </w:tc>
        <w:tc>
          <w:tcPr>
            <w:tcW w:w="851" w:type="dxa"/>
            <w:vAlign w:val="center"/>
          </w:tcPr>
          <w:p w14:paraId="6F3FDDD1" w14:textId="77777777" w:rsidR="00BB3C4B" w:rsidRDefault="00BB3C4B" w:rsidP="00750387">
            <w:pPr>
              <w:pStyle w:val="34ff6"/>
            </w:pPr>
          </w:p>
        </w:tc>
        <w:tc>
          <w:tcPr>
            <w:tcW w:w="992" w:type="dxa"/>
            <w:vAlign w:val="center"/>
          </w:tcPr>
          <w:p w14:paraId="002D87A7" w14:textId="77777777" w:rsidR="00BB3C4B" w:rsidRDefault="00BB3C4B" w:rsidP="00750387">
            <w:pPr>
              <w:pStyle w:val="34ff6"/>
            </w:pPr>
          </w:p>
        </w:tc>
        <w:tc>
          <w:tcPr>
            <w:tcW w:w="1276" w:type="dxa"/>
            <w:vAlign w:val="center"/>
          </w:tcPr>
          <w:p w14:paraId="6DB9B45B" w14:textId="77777777" w:rsidR="00BB3C4B" w:rsidRDefault="00BB3C4B" w:rsidP="00750387">
            <w:pPr>
              <w:pStyle w:val="34ff6"/>
            </w:pPr>
          </w:p>
        </w:tc>
        <w:tc>
          <w:tcPr>
            <w:tcW w:w="1134" w:type="dxa"/>
            <w:vAlign w:val="center"/>
          </w:tcPr>
          <w:p w14:paraId="08490B16" w14:textId="77777777" w:rsidR="00BB3C4B" w:rsidRDefault="00BB3C4B" w:rsidP="00750387">
            <w:pPr>
              <w:pStyle w:val="34ff6"/>
            </w:pPr>
          </w:p>
        </w:tc>
        <w:tc>
          <w:tcPr>
            <w:tcW w:w="1276" w:type="dxa"/>
            <w:vAlign w:val="center"/>
          </w:tcPr>
          <w:p w14:paraId="753B0ECD" w14:textId="77777777" w:rsidR="00BB3C4B" w:rsidRDefault="00BB3C4B" w:rsidP="00750387">
            <w:pPr>
              <w:pStyle w:val="34ff6"/>
            </w:pPr>
          </w:p>
        </w:tc>
        <w:tc>
          <w:tcPr>
            <w:tcW w:w="1246" w:type="dxa"/>
            <w:vAlign w:val="center"/>
          </w:tcPr>
          <w:p w14:paraId="75B3B712" w14:textId="77777777" w:rsidR="00BB3C4B" w:rsidRDefault="00BB3C4B" w:rsidP="00750387">
            <w:pPr>
              <w:pStyle w:val="34ff6"/>
            </w:pPr>
          </w:p>
        </w:tc>
        <w:tc>
          <w:tcPr>
            <w:tcW w:w="882" w:type="dxa"/>
            <w:vAlign w:val="center"/>
          </w:tcPr>
          <w:p w14:paraId="0A831D43" w14:textId="77777777" w:rsidR="00BB3C4B" w:rsidRDefault="00BB3C4B" w:rsidP="00750387">
            <w:pPr>
              <w:pStyle w:val="34ff6"/>
            </w:pPr>
          </w:p>
        </w:tc>
      </w:tr>
      <w:tr w:rsidR="00BB3C4B" w14:paraId="59B8CD5A" w14:textId="77777777" w:rsidTr="00750387">
        <w:trPr>
          <w:trHeight w:val="454"/>
        </w:trPr>
        <w:tc>
          <w:tcPr>
            <w:tcW w:w="518" w:type="dxa"/>
            <w:vAlign w:val="center"/>
          </w:tcPr>
          <w:p w14:paraId="01DA9CFB" w14:textId="77777777" w:rsidR="00BB3C4B" w:rsidRDefault="00BB3C4B" w:rsidP="00750387">
            <w:pPr>
              <w:pStyle w:val="34ff6"/>
            </w:pPr>
          </w:p>
        </w:tc>
        <w:tc>
          <w:tcPr>
            <w:tcW w:w="900" w:type="dxa"/>
            <w:vAlign w:val="center"/>
          </w:tcPr>
          <w:p w14:paraId="3AC50D98" w14:textId="77777777" w:rsidR="00BB3C4B" w:rsidRDefault="00BB3C4B" w:rsidP="00750387">
            <w:pPr>
              <w:pStyle w:val="34ff6"/>
            </w:pPr>
          </w:p>
        </w:tc>
        <w:tc>
          <w:tcPr>
            <w:tcW w:w="850" w:type="dxa"/>
            <w:vAlign w:val="center"/>
          </w:tcPr>
          <w:p w14:paraId="34A753D8" w14:textId="77777777" w:rsidR="00BB3C4B" w:rsidRDefault="00BB3C4B" w:rsidP="00750387">
            <w:pPr>
              <w:pStyle w:val="34ff6"/>
            </w:pPr>
          </w:p>
        </w:tc>
        <w:tc>
          <w:tcPr>
            <w:tcW w:w="851" w:type="dxa"/>
            <w:vAlign w:val="center"/>
          </w:tcPr>
          <w:p w14:paraId="124844DC" w14:textId="77777777" w:rsidR="00BB3C4B" w:rsidRDefault="00BB3C4B" w:rsidP="00750387">
            <w:pPr>
              <w:pStyle w:val="34ff6"/>
            </w:pPr>
          </w:p>
        </w:tc>
        <w:tc>
          <w:tcPr>
            <w:tcW w:w="992" w:type="dxa"/>
            <w:vAlign w:val="center"/>
          </w:tcPr>
          <w:p w14:paraId="79867905" w14:textId="77777777" w:rsidR="00BB3C4B" w:rsidRDefault="00BB3C4B" w:rsidP="00750387">
            <w:pPr>
              <w:pStyle w:val="34ff6"/>
            </w:pPr>
          </w:p>
        </w:tc>
        <w:tc>
          <w:tcPr>
            <w:tcW w:w="1276" w:type="dxa"/>
            <w:vAlign w:val="center"/>
          </w:tcPr>
          <w:p w14:paraId="36DDB17F" w14:textId="77777777" w:rsidR="00BB3C4B" w:rsidRDefault="00BB3C4B" w:rsidP="00750387">
            <w:pPr>
              <w:pStyle w:val="34ff6"/>
            </w:pPr>
          </w:p>
        </w:tc>
        <w:tc>
          <w:tcPr>
            <w:tcW w:w="1134" w:type="dxa"/>
            <w:vAlign w:val="center"/>
          </w:tcPr>
          <w:p w14:paraId="71EF3890" w14:textId="77777777" w:rsidR="00BB3C4B" w:rsidRDefault="00BB3C4B" w:rsidP="00750387">
            <w:pPr>
              <w:pStyle w:val="34ff6"/>
            </w:pPr>
          </w:p>
        </w:tc>
        <w:tc>
          <w:tcPr>
            <w:tcW w:w="1276" w:type="dxa"/>
            <w:vAlign w:val="center"/>
          </w:tcPr>
          <w:p w14:paraId="0159EDF1" w14:textId="77777777" w:rsidR="00BB3C4B" w:rsidRDefault="00BB3C4B" w:rsidP="00750387">
            <w:pPr>
              <w:pStyle w:val="34ff6"/>
            </w:pPr>
          </w:p>
        </w:tc>
        <w:tc>
          <w:tcPr>
            <w:tcW w:w="1246" w:type="dxa"/>
            <w:vAlign w:val="center"/>
          </w:tcPr>
          <w:p w14:paraId="7209F351" w14:textId="77777777" w:rsidR="00BB3C4B" w:rsidRDefault="00BB3C4B" w:rsidP="00750387">
            <w:pPr>
              <w:pStyle w:val="34ff6"/>
            </w:pPr>
          </w:p>
        </w:tc>
        <w:tc>
          <w:tcPr>
            <w:tcW w:w="882" w:type="dxa"/>
            <w:vAlign w:val="center"/>
          </w:tcPr>
          <w:p w14:paraId="02C8502F" w14:textId="77777777" w:rsidR="00BB3C4B" w:rsidRDefault="00BB3C4B" w:rsidP="00750387">
            <w:pPr>
              <w:pStyle w:val="34ff6"/>
            </w:pPr>
          </w:p>
        </w:tc>
      </w:tr>
      <w:tr w:rsidR="00BB3C4B" w14:paraId="2063759B" w14:textId="77777777" w:rsidTr="00750387">
        <w:trPr>
          <w:trHeight w:val="454"/>
        </w:trPr>
        <w:tc>
          <w:tcPr>
            <w:tcW w:w="518" w:type="dxa"/>
            <w:vAlign w:val="center"/>
          </w:tcPr>
          <w:p w14:paraId="21AACAF8" w14:textId="77777777" w:rsidR="00BB3C4B" w:rsidRDefault="00BB3C4B" w:rsidP="00750387">
            <w:pPr>
              <w:pStyle w:val="34ff6"/>
            </w:pPr>
          </w:p>
        </w:tc>
        <w:tc>
          <w:tcPr>
            <w:tcW w:w="900" w:type="dxa"/>
            <w:vAlign w:val="center"/>
          </w:tcPr>
          <w:p w14:paraId="30394B56" w14:textId="77777777" w:rsidR="00BB3C4B" w:rsidRDefault="00BB3C4B" w:rsidP="00750387">
            <w:pPr>
              <w:pStyle w:val="34ff6"/>
            </w:pPr>
          </w:p>
        </w:tc>
        <w:tc>
          <w:tcPr>
            <w:tcW w:w="850" w:type="dxa"/>
            <w:vAlign w:val="center"/>
          </w:tcPr>
          <w:p w14:paraId="210BE169" w14:textId="77777777" w:rsidR="00BB3C4B" w:rsidRDefault="00BB3C4B" w:rsidP="00750387">
            <w:pPr>
              <w:pStyle w:val="34ff6"/>
            </w:pPr>
          </w:p>
        </w:tc>
        <w:tc>
          <w:tcPr>
            <w:tcW w:w="851" w:type="dxa"/>
            <w:vAlign w:val="center"/>
          </w:tcPr>
          <w:p w14:paraId="5FD33157" w14:textId="77777777" w:rsidR="00BB3C4B" w:rsidRDefault="00BB3C4B" w:rsidP="00750387">
            <w:pPr>
              <w:pStyle w:val="34ff6"/>
            </w:pPr>
          </w:p>
        </w:tc>
        <w:tc>
          <w:tcPr>
            <w:tcW w:w="992" w:type="dxa"/>
            <w:vAlign w:val="center"/>
          </w:tcPr>
          <w:p w14:paraId="4418B949" w14:textId="77777777" w:rsidR="00BB3C4B" w:rsidRDefault="00BB3C4B" w:rsidP="00750387">
            <w:pPr>
              <w:pStyle w:val="34ff6"/>
            </w:pPr>
          </w:p>
        </w:tc>
        <w:tc>
          <w:tcPr>
            <w:tcW w:w="1276" w:type="dxa"/>
            <w:vAlign w:val="center"/>
          </w:tcPr>
          <w:p w14:paraId="038907D4" w14:textId="77777777" w:rsidR="00BB3C4B" w:rsidRDefault="00BB3C4B" w:rsidP="00750387">
            <w:pPr>
              <w:pStyle w:val="34ff6"/>
            </w:pPr>
          </w:p>
        </w:tc>
        <w:tc>
          <w:tcPr>
            <w:tcW w:w="1134" w:type="dxa"/>
            <w:vAlign w:val="center"/>
          </w:tcPr>
          <w:p w14:paraId="3AFE0F7B" w14:textId="77777777" w:rsidR="00BB3C4B" w:rsidRDefault="00BB3C4B" w:rsidP="00750387">
            <w:pPr>
              <w:pStyle w:val="34ff6"/>
            </w:pPr>
          </w:p>
        </w:tc>
        <w:tc>
          <w:tcPr>
            <w:tcW w:w="1276" w:type="dxa"/>
            <w:vAlign w:val="center"/>
          </w:tcPr>
          <w:p w14:paraId="3FA4B5C1" w14:textId="77777777" w:rsidR="00BB3C4B" w:rsidRDefault="00BB3C4B" w:rsidP="00750387">
            <w:pPr>
              <w:pStyle w:val="34ff6"/>
            </w:pPr>
          </w:p>
        </w:tc>
        <w:tc>
          <w:tcPr>
            <w:tcW w:w="1246" w:type="dxa"/>
            <w:vAlign w:val="center"/>
          </w:tcPr>
          <w:p w14:paraId="2CDD7F50" w14:textId="77777777" w:rsidR="00BB3C4B" w:rsidRDefault="00BB3C4B" w:rsidP="00750387">
            <w:pPr>
              <w:pStyle w:val="34ff6"/>
            </w:pPr>
          </w:p>
        </w:tc>
        <w:tc>
          <w:tcPr>
            <w:tcW w:w="882" w:type="dxa"/>
            <w:vAlign w:val="center"/>
          </w:tcPr>
          <w:p w14:paraId="4869DD81" w14:textId="77777777" w:rsidR="00BB3C4B" w:rsidRDefault="00BB3C4B" w:rsidP="00750387">
            <w:pPr>
              <w:pStyle w:val="34ff6"/>
            </w:pPr>
          </w:p>
        </w:tc>
      </w:tr>
      <w:tr w:rsidR="00BB3C4B" w14:paraId="2334173A" w14:textId="77777777" w:rsidTr="00750387">
        <w:trPr>
          <w:trHeight w:val="454"/>
        </w:trPr>
        <w:tc>
          <w:tcPr>
            <w:tcW w:w="518" w:type="dxa"/>
            <w:vAlign w:val="center"/>
          </w:tcPr>
          <w:p w14:paraId="22A389B0" w14:textId="77777777" w:rsidR="00BB3C4B" w:rsidRDefault="00BB3C4B" w:rsidP="00750387">
            <w:pPr>
              <w:pStyle w:val="34ff6"/>
            </w:pPr>
          </w:p>
        </w:tc>
        <w:tc>
          <w:tcPr>
            <w:tcW w:w="900" w:type="dxa"/>
            <w:vAlign w:val="center"/>
          </w:tcPr>
          <w:p w14:paraId="76E5D843" w14:textId="77777777" w:rsidR="00BB3C4B" w:rsidRDefault="00BB3C4B" w:rsidP="00750387">
            <w:pPr>
              <w:pStyle w:val="34ff6"/>
            </w:pPr>
          </w:p>
        </w:tc>
        <w:tc>
          <w:tcPr>
            <w:tcW w:w="850" w:type="dxa"/>
            <w:vAlign w:val="center"/>
          </w:tcPr>
          <w:p w14:paraId="6AA66C70" w14:textId="77777777" w:rsidR="00BB3C4B" w:rsidRDefault="00BB3C4B" w:rsidP="00750387">
            <w:pPr>
              <w:pStyle w:val="34ff6"/>
            </w:pPr>
          </w:p>
        </w:tc>
        <w:tc>
          <w:tcPr>
            <w:tcW w:w="851" w:type="dxa"/>
            <w:vAlign w:val="center"/>
          </w:tcPr>
          <w:p w14:paraId="0D9AE653" w14:textId="77777777" w:rsidR="00BB3C4B" w:rsidRDefault="00BB3C4B" w:rsidP="00750387">
            <w:pPr>
              <w:pStyle w:val="34ff6"/>
            </w:pPr>
          </w:p>
        </w:tc>
        <w:tc>
          <w:tcPr>
            <w:tcW w:w="992" w:type="dxa"/>
            <w:vAlign w:val="center"/>
          </w:tcPr>
          <w:p w14:paraId="0A82A545" w14:textId="77777777" w:rsidR="00BB3C4B" w:rsidRDefault="00BB3C4B" w:rsidP="00750387">
            <w:pPr>
              <w:pStyle w:val="34ff6"/>
            </w:pPr>
          </w:p>
        </w:tc>
        <w:tc>
          <w:tcPr>
            <w:tcW w:w="1276" w:type="dxa"/>
            <w:vAlign w:val="center"/>
          </w:tcPr>
          <w:p w14:paraId="510AF480" w14:textId="77777777" w:rsidR="00BB3C4B" w:rsidRDefault="00BB3C4B" w:rsidP="00750387">
            <w:pPr>
              <w:pStyle w:val="34ff6"/>
            </w:pPr>
          </w:p>
        </w:tc>
        <w:tc>
          <w:tcPr>
            <w:tcW w:w="1134" w:type="dxa"/>
            <w:vAlign w:val="center"/>
          </w:tcPr>
          <w:p w14:paraId="2C52A153" w14:textId="77777777" w:rsidR="00BB3C4B" w:rsidRDefault="00BB3C4B" w:rsidP="00750387">
            <w:pPr>
              <w:pStyle w:val="34ff6"/>
            </w:pPr>
          </w:p>
        </w:tc>
        <w:tc>
          <w:tcPr>
            <w:tcW w:w="1276" w:type="dxa"/>
            <w:vAlign w:val="center"/>
          </w:tcPr>
          <w:p w14:paraId="7903CA49" w14:textId="77777777" w:rsidR="00BB3C4B" w:rsidRDefault="00BB3C4B" w:rsidP="00750387">
            <w:pPr>
              <w:pStyle w:val="34ff6"/>
            </w:pPr>
          </w:p>
        </w:tc>
        <w:tc>
          <w:tcPr>
            <w:tcW w:w="1246" w:type="dxa"/>
            <w:vAlign w:val="center"/>
          </w:tcPr>
          <w:p w14:paraId="21744A42" w14:textId="77777777" w:rsidR="00BB3C4B" w:rsidRDefault="00BB3C4B" w:rsidP="00750387">
            <w:pPr>
              <w:pStyle w:val="34ff6"/>
            </w:pPr>
          </w:p>
        </w:tc>
        <w:tc>
          <w:tcPr>
            <w:tcW w:w="882" w:type="dxa"/>
            <w:vAlign w:val="center"/>
          </w:tcPr>
          <w:p w14:paraId="055183A5" w14:textId="77777777" w:rsidR="00BB3C4B" w:rsidRDefault="00BB3C4B" w:rsidP="00750387">
            <w:pPr>
              <w:pStyle w:val="34ff6"/>
            </w:pPr>
          </w:p>
        </w:tc>
      </w:tr>
      <w:tr w:rsidR="00BB3C4B" w14:paraId="73B03272" w14:textId="77777777" w:rsidTr="00750387">
        <w:trPr>
          <w:trHeight w:val="454"/>
        </w:trPr>
        <w:tc>
          <w:tcPr>
            <w:tcW w:w="518" w:type="dxa"/>
            <w:vAlign w:val="center"/>
          </w:tcPr>
          <w:p w14:paraId="206BCE16" w14:textId="77777777" w:rsidR="00BB3C4B" w:rsidRDefault="00BB3C4B" w:rsidP="00750387">
            <w:pPr>
              <w:pStyle w:val="34ff6"/>
            </w:pPr>
          </w:p>
        </w:tc>
        <w:tc>
          <w:tcPr>
            <w:tcW w:w="900" w:type="dxa"/>
            <w:vAlign w:val="center"/>
          </w:tcPr>
          <w:p w14:paraId="62CDD671" w14:textId="77777777" w:rsidR="00BB3C4B" w:rsidRDefault="00BB3C4B" w:rsidP="00750387">
            <w:pPr>
              <w:pStyle w:val="34ff6"/>
            </w:pPr>
          </w:p>
        </w:tc>
        <w:tc>
          <w:tcPr>
            <w:tcW w:w="850" w:type="dxa"/>
            <w:vAlign w:val="center"/>
          </w:tcPr>
          <w:p w14:paraId="0DA88C96" w14:textId="77777777" w:rsidR="00BB3C4B" w:rsidRDefault="00BB3C4B" w:rsidP="00750387">
            <w:pPr>
              <w:pStyle w:val="34ff6"/>
            </w:pPr>
          </w:p>
        </w:tc>
        <w:tc>
          <w:tcPr>
            <w:tcW w:w="851" w:type="dxa"/>
            <w:vAlign w:val="center"/>
          </w:tcPr>
          <w:p w14:paraId="162620AD" w14:textId="77777777" w:rsidR="00BB3C4B" w:rsidRDefault="00BB3C4B" w:rsidP="00750387">
            <w:pPr>
              <w:pStyle w:val="34ff6"/>
            </w:pPr>
          </w:p>
        </w:tc>
        <w:tc>
          <w:tcPr>
            <w:tcW w:w="992" w:type="dxa"/>
            <w:vAlign w:val="center"/>
          </w:tcPr>
          <w:p w14:paraId="4FC03994" w14:textId="77777777" w:rsidR="00BB3C4B" w:rsidRDefault="00BB3C4B" w:rsidP="00750387">
            <w:pPr>
              <w:pStyle w:val="34ff6"/>
            </w:pPr>
          </w:p>
        </w:tc>
        <w:tc>
          <w:tcPr>
            <w:tcW w:w="1276" w:type="dxa"/>
            <w:vAlign w:val="center"/>
          </w:tcPr>
          <w:p w14:paraId="1C6DCD77" w14:textId="77777777" w:rsidR="00BB3C4B" w:rsidRDefault="00BB3C4B" w:rsidP="00750387">
            <w:pPr>
              <w:pStyle w:val="34ff6"/>
            </w:pPr>
          </w:p>
        </w:tc>
        <w:tc>
          <w:tcPr>
            <w:tcW w:w="1134" w:type="dxa"/>
            <w:vAlign w:val="center"/>
          </w:tcPr>
          <w:p w14:paraId="3B701AE2" w14:textId="77777777" w:rsidR="00BB3C4B" w:rsidRDefault="00BB3C4B" w:rsidP="00750387">
            <w:pPr>
              <w:pStyle w:val="34ff6"/>
            </w:pPr>
          </w:p>
        </w:tc>
        <w:tc>
          <w:tcPr>
            <w:tcW w:w="1276" w:type="dxa"/>
            <w:vAlign w:val="center"/>
          </w:tcPr>
          <w:p w14:paraId="56C422F9" w14:textId="77777777" w:rsidR="00BB3C4B" w:rsidRDefault="00BB3C4B" w:rsidP="00750387">
            <w:pPr>
              <w:pStyle w:val="34ff6"/>
            </w:pPr>
          </w:p>
        </w:tc>
        <w:tc>
          <w:tcPr>
            <w:tcW w:w="1246" w:type="dxa"/>
            <w:vAlign w:val="center"/>
          </w:tcPr>
          <w:p w14:paraId="3D7E8040" w14:textId="77777777" w:rsidR="00BB3C4B" w:rsidRDefault="00BB3C4B" w:rsidP="00750387">
            <w:pPr>
              <w:pStyle w:val="34ff6"/>
            </w:pPr>
          </w:p>
        </w:tc>
        <w:tc>
          <w:tcPr>
            <w:tcW w:w="882" w:type="dxa"/>
            <w:vAlign w:val="center"/>
          </w:tcPr>
          <w:p w14:paraId="390AF044" w14:textId="77777777" w:rsidR="00BB3C4B" w:rsidRDefault="00BB3C4B" w:rsidP="00750387">
            <w:pPr>
              <w:pStyle w:val="34ff6"/>
            </w:pPr>
          </w:p>
        </w:tc>
      </w:tr>
      <w:tr w:rsidR="00BB3C4B" w14:paraId="03745CB4" w14:textId="77777777" w:rsidTr="00750387">
        <w:trPr>
          <w:trHeight w:val="454"/>
        </w:trPr>
        <w:tc>
          <w:tcPr>
            <w:tcW w:w="518" w:type="dxa"/>
            <w:vAlign w:val="center"/>
          </w:tcPr>
          <w:p w14:paraId="498C4623" w14:textId="77777777" w:rsidR="00BB3C4B" w:rsidRDefault="00BB3C4B" w:rsidP="00750387">
            <w:pPr>
              <w:pStyle w:val="34ff6"/>
            </w:pPr>
          </w:p>
        </w:tc>
        <w:tc>
          <w:tcPr>
            <w:tcW w:w="900" w:type="dxa"/>
            <w:vAlign w:val="center"/>
          </w:tcPr>
          <w:p w14:paraId="256B76F9" w14:textId="77777777" w:rsidR="00BB3C4B" w:rsidRDefault="00BB3C4B" w:rsidP="00750387">
            <w:pPr>
              <w:pStyle w:val="34ff6"/>
            </w:pPr>
          </w:p>
        </w:tc>
        <w:tc>
          <w:tcPr>
            <w:tcW w:w="850" w:type="dxa"/>
            <w:vAlign w:val="center"/>
          </w:tcPr>
          <w:p w14:paraId="26BFE229" w14:textId="77777777" w:rsidR="00BB3C4B" w:rsidRDefault="00BB3C4B" w:rsidP="00750387">
            <w:pPr>
              <w:pStyle w:val="34ff6"/>
            </w:pPr>
          </w:p>
        </w:tc>
        <w:tc>
          <w:tcPr>
            <w:tcW w:w="851" w:type="dxa"/>
            <w:vAlign w:val="center"/>
          </w:tcPr>
          <w:p w14:paraId="2A53FF1C" w14:textId="77777777" w:rsidR="00BB3C4B" w:rsidRDefault="00BB3C4B" w:rsidP="00750387">
            <w:pPr>
              <w:pStyle w:val="34ff6"/>
            </w:pPr>
          </w:p>
        </w:tc>
        <w:tc>
          <w:tcPr>
            <w:tcW w:w="992" w:type="dxa"/>
            <w:vAlign w:val="center"/>
          </w:tcPr>
          <w:p w14:paraId="736EA232" w14:textId="77777777" w:rsidR="00BB3C4B" w:rsidRDefault="00BB3C4B" w:rsidP="00750387">
            <w:pPr>
              <w:pStyle w:val="34ff6"/>
            </w:pPr>
          </w:p>
        </w:tc>
        <w:tc>
          <w:tcPr>
            <w:tcW w:w="1276" w:type="dxa"/>
            <w:vAlign w:val="center"/>
          </w:tcPr>
          <w:p w14:paraId="76514DE0" w14:textId="77777777" w:rsidR="00BB3C4B" w:rsidRDefault="00BB3C4B" w:rsidP="00750387">
            <w:pPr>
              <w:pStyle w:val="34ff6"/>
            </w:pPr>
          </w:p>
        </w:tc>
        <w:tc>
          <w:tcPr>
            <w:tcW w:w="1134" w:type="dxa"/>
            <w:vAlign w:val="center"/>
          </w:tcPr>
          <w:p w14:paraId="28257201" w14:textId="77777777" w:rsidR="00BB3C4B" w:rsidRDefault="00BB3C4B" w:rsidP="00750387">
            <w:pPr>
              <w:pStyle w:val="34ff6"/>
            </w:pPr>
          </w:p>
        </w:tc>
        <w:tc>
          <w:tcPr>
            <w:tcW w:w="1276" w:type="dxa"/>
            <w:vAlign w:val="center"/>
          </w:tcPr>
          <w:p w14:paraId="3F934BEE" w14:textId="77777777" w:rsidR="00BB3C4B" w:rsidRDefault="00BB3C4B" w:rsidP="00750387">
            <w:pPr>
              <w:pStyle w:val="34ff6"/>
            </w:pPr>
          </w:p>
        </w:tc>
        <w:tc>
          <w:tcPr>
            <w:tcW w:w="1246" w:type="dxa"/>
            <w:vAlign w:val="center"/>
          </w:tcPr>
          <w:p w14:paraId="10D4D2D0" w14:textId="77777777" w:rsidR="00BB3C4B" w:rsidRDefault="00BB3C4B" w:rsidP="00750387">
            <w:pPr>
              <w:pStyle w:val="34ff6"/>
            </w:pPr>
          </w:p>
        </w:tc>
        <w:tc>
          <w:tcPr>
            <w:tcW w:w="882" w:type="dxa"/>
            <w:vAlign w:val="center"/>
          </w:tcPr>
          <w:p w14:paraId="4FA837E0" w14:textId="77777777" w:rsidR="00BB3C4B" w:rsidRDefault="00BB3C4B" w:rsidP="00750387">
            <w:pPr>
              <w:pStyle w:val="34ff6"/>
            </w:pPr>
          </w:p>
        </w:tc>
      </w:tr>
      <w:tr w:rsidR="00BB3C4B" w14:paraId="4A1F7749" w14:textId="77777777" w:rsidTr="00750387">
        <w:trPr>
          <w:trHeight w:val="454"/>
        </w:trPr>
        <w:tc>
          <w:tcPr>
            <w:tcW w:w="518" w:type="dxa"/>
            <w:vAlign w:val="center"/>
          </w:tcPr>
          <w:p w14:paraId="22150E14" w14:textId="77777777" w:rsidR="00BB3C4B" w:rsidRDefault="00BB3C4B" w:rsidP="00750387">
            <w:pPr>
              <w:pStyle w:val="34ff6"/>
            </w:pPr>
          </w:p>
        </w:tc>
        <w:tc>
          <w:tcPr>
            <w:tcW w:w="900" w:type="dxa"/>
            <w:vAlign w:val="center"/>
          </w:tcPr>
          <w:p w14:paraId="1CC9E0F2" w14:textId="77777777" w:rsidR="00BB3C4B" w:rsidRDefault="00BB3C4B" w:rsidP="00750387">
            <w:pPr>
              <w:pStyle w:val="34ff6"/>
            </w:pPr>
          </w:p>
        </w:tc>
        <w:tc>
          <w:tcPr>
            <w:tcW w:w="850" w:type="dxa"/>
            <w:vAlign w:val="center"/>
          </w:tcPr>
          <w:p w14:paraId="07C768ED" w14:textId="77777777" w:rsidR="00BB3C4B" w:rsidRDefault="00BB3C4B" w:rsidP="00750387">
            <w:pPr>
              <w:pStyle w:val="34ff6"/>
            </w:pPr>
          </w:p>
        </w:tc>
        <w:tc>
          <w:tcPr>
            <w:tcW w:w="851" w:type="dxa"/>
            <w:vAlign w:val="center"/>
          </w:tcPr>
          <w:p w14:paraId="08110ABE" w14:textId="77777777" w:rsidR="00BB3C4B" w:rsidRDefault="00BB3C4B" w:rsidP="00750387">
            <w:pPr>
              <w:pStyle w:val="34ff6"/>
            </w:pPr>
          </w:p>
        </w:tc>
        <w:tc>
          <w:tcPr>
            <w:tcW w:w="992" w:type="dxa"/>
            <w:vAlign w:val="center"/>
          </w:tcPr>
          <w:p w14:paraId="10D5C8CF" w14:textId="77777777" w:rsidR="00BB3C4B" w:rsidRDefault="00BB3C4B" w:rsidP="00750387">
            <w:pPr>
              <w:pStyle w:val="34ff6"/>
            </w:pPr>
          </w:p>
        </w:tc>
        <w:tc>
          <w:tcPr>
            <w:tcW w:w="1276" w:type="dxa"/>
            <w:vAlign w:val="center"/>
          </w:tcPr>
          <w:p w14:paraId="74855FFF" w14:textId="77777777" w:rsidR="00BB3C4B" w:rsidRDefault="00BB3C4B" w:rsidP="00750387">
            <w:pPr>
              <w:pStyle w:val="34ff6"/>
            </w:pPr>
          </w:p>
        </w:tc>
        <w:tc>
          <w:tcPr>
            <w:tcW w:w="1134" w:type="dxa"/>
            <w:vAlign w:val="center"/>
          </w:tcPr>
          <w:p w14:paraId="3BC0BFAF" w14:textId="77777777" w:rsidR="00BB3C4B" w:rsidRDefault="00BB3C4B" w:rsidP="00750387">
            <w:pPr>
              <w:pStyle w:val="34ff6"/>
            </w:pPr>
          </w:p>
        </w:tc>
        <w:tc>
          <w:tcPr>
            <w:tcW w:w="1276" w:type="dxa"/>
            <w:vAlign w:val="center"/>
          </w:tcPr>
          <w:p w14:paraId="6C8674C3" w14:textId="77777777" w:rsidR="00BB3C4B" w:rsidRDefault="00BB3C4B" w:rsidP="00750387">
            <w:pPr>
              <w:pStyle w:val="34ff6"/>
            </w:pPr>
          </w:p>
        </w:tc>
        <w:tc>
          <w:tcPr>
            <w:tcW w:w="1246" w:type="dxa"/>
            <w:vAlign w:val="center"/>
          </w:tcPr>
          <w:p w14:paraId="7D3A5505" w14:textId="77777777" w:rsidR="00BB3C4B" w:rsidRDefault="00BB3C4B" w:rsidP="00750387">
            <w:pPr>
              <w:pStyle w:val="34ff6"/>
            </w:pPr>
          </w:p>
        </w:tc>
        <w:tc>
          <w:tcPr>
            <w:tcW w:w="882" w:type="dxa"/>
            <w:vAlign w:val="center"/>
          </w:tcPr>
          <w:p w14:paraId="41DCAE82" w14:textId="77777777" w:rsidR="00BB3C4B" w:rsidRDefault="00BB3C4B" w:rsidP="00750387">
            <w:pPr>
              <w:pStyle w:val="34ff6"/>
            </w:pPr>
          </w:p>
        </w:tc>
      </w:tr>
      <w:tr w:rsidR="00BB3C4B" w14:paraId="243F9453" w14:textId="77777777" w:rsidTr="00750387">
        <w:trPr>
          <w:trHeight w:val="454"/>
        </w:trPr>
        <w:tc>
          <w:tcPr>
            <w:tcW w:w="518" w:type="dxa"/>
            <w:vAlign w:val="center"/>
          </w:tcPr>
          <w:p w14:paraId="342FFEFE" w14:textId="77777777" w:rsidR="00BB3C4B" w:rsidRDefault="00BB3C4B" w:rsidP="00750387">
            <w:pPr>
              <w:pStyle w:val="34ff6"/>
            </w:pPr>
          </w:p>
        </w:tc>
        <w:tc>
          <w:tcPr>
            <w:tcW w:w="900" w:type="dxa"/>
            <w:vAlign w:val="center"/>
          </w:tcPr>
          <w:p w14:paraId="30561716" w14:textId="77777777" w:rsidR="00BB3C4B" w:rsidRDefault="00BB3C4B" w:rsidP="00750387">
            <w:pPr>
              <w:pStyle w:val="34ff6"/>
            </w:pPr>
          </w:p>
        </w:tc>
        <w:tc>
          <w:tcPr>
            <w:tcW w:w="850" w:type="dxa"/>
            <w:vAlign w:val="center"/>
          </w:tcPr>
          <w:p w14:paraId="71C08566" w14:textId="77777777" w:rsidR="00BB3C4B" w:rsidRDefault="00BB3C4B" w:rsidP="00750387">
            <w:pPr>
              <w:pStyle w:val="34ff6"/>
            </w:pPr>
          </w:p>
        </w:tc>
        <w:tc>
          <w:tcPr>
            <w:tcW w:w="851" w:type="dxa"/>
            <w:vAlign w:val="center"/>
          </w:tcPr>
          <w:p w14:paraId="01CA952A" w14:textId="77777777" w:rsidR="00BB3C4B" w:rsidRDefault="00BB3C4B" w:rsidP="00750387">
            <w:pPr>
              <w:pStyle w:val="34ff6"/>
            </w:pPr>
          </w:p>
        </w:tc>
        <w:tc>
          <w:tcPr>
            <w:tcW w:w="992" w:type="dxa"/>
            <w:vAlign w:val="center"/>
          </w:tcPr>
          <w:p w14:paraId="53C93084" w14:textId="77777777" w:rsidR="00BB3C4B" w:rsidRDefault="00BB3C4B" w:rsidP="00750387">
            <w:pPr>
              <w:pStyle w:val="34ff6"/>
            </w:pPr>
          </w:p>
        </w:tc>
        <w:tc>
          <w:tcPr>
            <w:tcW w:w="1276" w:type="dxa"/>
            <w:vAlign w:val="center"/>
          </w:tcPr>
          <w:p w14:paraId="68572400" w14:textId="77777777" w:rsidR="00BB3C4B" w:rsidRDefault="00BB3C4B" w:rsidP="00750387">
            <w:pPr>
              <w:pStyle w:val="34ff6"/>
            </w:pPr>
          </w:p>
        </w:tc>
        <w:tc>
          <w:tcPr>
            <w:tcW w:w="1134" w:type="dxa"/>
            <w:vAlign w:val="center"/>
          </w:tcPr>
          <w:p w14:paraId="720D01FE" w14:textId="77777777" w:rsidR="00BB3C4B" w:rsidRDefault="00BB3C4B" w:rsidP="00750387">
            <w:pPr>
              <w:pStyle w:val="34ff6"/>
            </w:pPr>
          </w:p>
        </w:tc>
        <w:tc>
          <w:tcPr>
            <w:tcW w:w="1276" w:type="dxa"/>
            <w:vAlign w:val="center"/>
          </w:tcPr>
          <w:p w14:paraId="78125FFC" w14:textId="77777777" w:rsidR="00BB3C4B" w:rsidRDefault="00BB3C4B" w:rsidP="00750387">
            <w:pPr>
              <w:pStyle w:val="34ff6"/>
            </w:pPr>
          </w:p>
        </w:tc>
        <w:tc>
          <w:tcPr>
            <w:tcW w:w="1246" w:type="dxa"/>
            <w:vAlign w:val="center"/>
          </w:tcPr>
          <w:p w14:paraId="73F94A58" w14:textId="77777777" w:rsidR="00BB3C4B" w:rsidRDefault="00BB3C4B" w:rsidP="00750387">
            <w:pPr>
              <w:pStyle w:val="34ff6"/>
            </w:pPr>
          </w:p>
        </w:tc>
        <w:tc>
          <w:tcPr>
            <w:tcW w:w="882" w:type="dxa"/>
            <w:vAlign w:val="center"/>
          </w:tcPr>
          <w:p w14:paraId="3DA5FF4A" w14:textId="77777777" w:rsidR="00BB3C4B" w:rsidRDefault="00BB3C4B" w:rsidP="00750387">
            <w:pPr>
              <w:pStyle w:val="34ff6"/>
            </w:pPr>
          </w:p>
        </w:tc>
      </w:tr>
      <w:tr w:rsidR="00BB3C4B" w14:paraId="68D7520B" w14:textId="77777777" w:rsidTr="00750387">
        <w:trPr>
          <w:trHeight w:val="454"/>
        </w:trPr>
        <w:tc>
          <w:tcPr>
            <w:tcW w:w="518" w:type="dxa"/>
            <w:vAlign w:val="center"/>
          </w:tcPr>
          <w:p w14:paraId="3629F0D8" w14:textId="77777777" w:rsidR="00BB3C4B" w:rsidRDefault="00BB3C4B" w:rsidP="00750387">
            <w:pPr>
              <w:pStyle w:val="34ff6"/>
            </w:pPr>
          </w:p>
        </w:tc>
        <w:tc>
          <w:tcPr>
            <w:tcW w:w="900" w:type="dxa"/>
            <w:vAlign w:val="center"/>
          </w:tcPr>
          <w:p w14:paraId="02096D42" w14:textId="77777777" w:rsidR="00BB3C4B" w:rsidRDefault="00BB3C4B" w:rsidP="00750387">
            <w:pPr>
              <w:pStyle w:val="34ff6"/>
            </w:pPr>
          </w:p>
        </w:tc>
        <w:tc>
          <w:tcPr>
            <w:tcW w:w="850" w:type="dxa"/>
            <w:vAlign w:val="center"/>
          </w:tcPr>
          <w:p w14:paraId="3EB127D6" w14:textId="77777777" w:rsidR="00BB3C4B" w:rsidRDefault="00BB3C4B" w:rsidP="00750387">
            <w:pPr>
              <w:pStyle w:val="34ff6"/>
            </w:pPr>
          </w:p>
        </w:tc>
        <w:tc>
          <w:tcPr>
            <w:tcW w:w="851" w:type="dxa"/>
            <w:vAlign w:val="center"/>
          </w:tcPr>
          <w:p w14:paraId="2D5212B0" w14:textId="77777777" w:rsidR="00BB3C4B" w:rsidRDefault="00BB3C4B" w:rsidP="00750387">
            <w:pPr>
              <w:pStyle w:val="34ff6"/>
            </w:pPr>
          </w:p>
        </w:tc>
        <w:tc>
          <w:tcPr>
            <w:tcW w:w="992" w:type="dxa"/>
            <w:vAlign w:val="center"/>
          </w:tcPr>
          <w:p w14:paraId="40A3C187" w14:textId="77777777" w:rsidR="00BB3C4B" w:rsidRDefault="00BB3C4B" w:rsidP="00750387">
            <w:pPr>
              <w:pStyle w:val="34ff6"/>
            </w:pPr>
          </w:p>
        </w:tc>
        <w:tc>
          <w:tcPr>
            <w:tcW w:w="1276" w:type="dxa"/>
            <w:vAlign w:val="center"/>
          </w:tcPr>
          <w:p w14:paraId="65443ED8" w14:textId="77777777" w:rsidR="00BB3C4B" w:rsidRDefault="00BB3C4B" w:rsidP="00750387">
            <w:pPr>
              <w:pStyle w:val="34ff6"/>
            </w:pPr>
          </w:p>
        </w:tc>
        <w:tc>
          <w:tcPr>
            <w:tcW w:w="1134" w:type="dxa"/>
            <w:vAlign w:val="center"/>
          </w:tcPr>
          <w:p w14:paraId="062BC667" w14:textId="77777777" w:rsidR="00BB3C4B" w:rsidRDefault="00BB3C4B" w:rsidP="00750387">
            <w:pPr>
              <w:pStyle w:val="34ff6"/>
            </w:pPr>
          </w:p>
        </w:tc>
        <w:tc>
          <w:tcPr>
            <w:tcW w:w="1276" w:type="dxa"/>
            <w:vAlign w:val="center"/>
          </w:tcPr>
          <w:p w14:paraId="58672067" w14:textId="77777777" w:rsidR="00BB3C4B" w:rsidRDefault="00BB3C4B" w:rsidP="00750387">
            <w:pPr>
              <w:pStyle w:val="34ff6"/>
            </w:pPr>
          </w:p>
        </w:tc>
        <w:tc>
          <w:tcPr>
            <w:tcW w:w="1246" w:type="dxa"/>
            <w:vAlign w:val="center"/>
          </w:tcPr>
          <w:p w14:paraId="0752F819" w14:textId="77777777" w:rsidR="00BB3C4B" w:rsidRDefault="00BB3C4B" w:rsidP="00750387">
            <w:pPr>
              <w:pStyle w:val="34ff6"/>
            </w:pPr>
          </w:p>
        </w:tc>
        <w:tc>
          <w:tcPr>
            <w:tcW w:w="882" w:type="dxa"/>
            <w:vAlign w:val="center"/>
          </w:tcPr>
          <w:p w14:paraId="1504810B" w14:textId="77777777" w:rsidR="00BB3C4B" w:rsidRDefault="00BB3C4B" w:rsidP="00750387">
            <w:pPr>
              <w:pStyle w:val="34ff6"/>
            </w:pPr>
          </w:p>
        </w:tc>
      </w:tr>
      <w:tr w:rsidR="00BB3C4B" w14:paraId="40DC0298" w14:textId="77777777" w:rsidTr="00750387">
        <w:trPr>
          <w:trHeight w:val="454"/>
        </w:trPr>
        <w:tc>
          <w:tcPr>
            <w:tcW w:w="518" w:type="dxa"/>
            <w:vAlign w:val="center"/>
          </w:tcPr>
          <w:p w14:paraId="2773620A" w14:textId="77777777" w:rsidR="00BB3C4B" w:rsidRDefault="00BB3C4B" w:rsidP="00750387">
            <w:pPr>
              <w:pStyle w:val="34ff6"/>
            </w:pPr>
          </w:p>
        </w:tc>
        <w:tc>
          <w:tcPr>
            <w:tcW w:w="900" w:type="dxa"/>
            <w:vAlign w:val="center"/>
          </w:tcPr>
          <w:p w14:paraId="1084DEA5" w14:textId="77777777" w:rsidR="00BB3C4B" w:rsidRDefault="00BB3C4B" w:rsidP="00750387">
            <w:pPr>
              <w:pStyle w:val="34ff6"/>
            </w:pPr>
          </w:p>
        </w:tc>
        <w:tc>
          <w:tcPr>
            <w:tcW w:w="850" w:type="dxa"/>
            <w:vAlign w:val="center"/>
          </w:tcPr>
          <w:p w14:paraId="545E1E95" w14:textId="77777777" w:rsidR="00BB3C4B" w:rsidRDefault="00BB3C4B" w:rsidP="00750387">
            <w:pPr>
              <w:pStyle w:val="34ff6"/>
            </w:pPr>
          </w:p>
        </w:tc>
        <w:tc>
          <w:tcPr>
            <w:tcW w:w="851" w:type="dxa"/>
            <w:vAlign w:val="center"/>
          </w:tcPr>
          <w:p w14:paraId="39C80E46" w14:textId="77777777" w:rsidR="00BB3C4B" w:rsidRDefault="00BB3C4B" w:rsidP="00750387">
            <w:pPr>
              <w:pStyle w:val="34ff6"/>
            </w:pPr>
          </w:p>
        </w:tc>
        <w:tc>
          <w:tcPr>
            <w:tcW w:w="992" w:type="dxa"/>
            <w:vAlign w:val="center"/>
          </w:tcPr>
          <w:p w14:paraId="4AD86C98" w14:textId="77777777" w:rsidR="00BB3C4B" w:rsidRDefault="00BB3C4B" w:rsidP="00750387">
            <w:pPr>
              <w:pStyle w:val="34ff6"/>
            </w:pPr>
          </w:p>
        </w:tc>
        <w:tc>
          <w:tcPr>
            <w:tcW w:w="1276" w:type="dxa"/>
            <w:vAlign w:val="center"/>
          </w:tcPr>
          <w:p w14:paraId="6BCAE2E6" w14:textId="77777777" w:rsidR="00BB3C4B" w:rsidRDefault="00BB3C4B" w:rsidP="00750387">
            <w:pPr>
              <w:pStyle w:val="34ff6"/>
            </w:pPr>
          </w:p>
        </w:tc>
        <w:tc>
          <w:tcPr>
            <w:tcW w:w="1134" w:type="dxa"/>
            <w:vAlign w:val="center"/>
          </w:tcPr>
          <w:p w14:paraId="616F9008" w14:textId="77777777" w:rsidR="00BB3C4B" w:rsidRDefault="00BB3C4B" w:rsidP="00750387">
            <w:pPr>
              <w:pStyle w:val="34ff6"/>
            </w:pPr>
          </w:p>
        </w:tc>
        <w:tc>
          <w:tcPr>
            <w:tcW w:w="1276" w:type="dxa"/>
            <w:vAlign w:val="center"/>
          </w:tcPr>
          <w:p w14:paraId="0FF57420" w14:textId="77777777" w:rsidR="00BB3C4B" w:rsidRDefault="00BB3C4B" w:rsidP="00750387">
            <w:pPr>
              <w:pStyle w:val="34ff6"/>
            </w:pPr>
          </w:p>
        </w:tc>
        <w:tc>
          <w:tcPr>
            <w:tcW w:w="1246" w:type="dxa"/>
            <w:vAlign w:val="center"/>
          </w:tcPr>
          <w:p w14:paraId="5674B4B5" w14:textId="77777777" w:rsidR="00BB3C4B" w:rsidRDefault="00BB3C4B" w:rsidP="00750387">
            <w:pPr>
              <w:pStyle w:val="34ff6"/>
            </w:pPr>
          </w:p>
        </w:tc>
        <w:tc>
          <w:tcPr>
            <w:tcW w:w="882" w:type="dxa"/>
            <w:vAlign w:val="center"/>
          </w:tcPr>
          <w:p w14:paraId="56456FB9" w14:textId="77777777" w:rsidR="00BB3C4B" w:rsidRDefault="00BB3C4B" w:rsidP="00750387">
            <w:pPr>
              <w:pStyle w:val="34ff6"/>
            </w:pPr>
          </w:p>
        </w:tc>
      </w:tr>
    </w:tbl>
    <w:p w14:paraId="535C5AC2" w14:textId="77777777" w:rsidR="00AB28D5" w:rsidRPr="00AB28D5" w:rsidRDefault="00AB28D5" w:rsidP="002C35B5">
      <w:pPr>
        <w:pStyle w:val="34fffa"/>
      </w:pPr>
    </w:p>
    <w:sectPr w:rsidR="00AB28D5" w:rsidRPr="00AB28D5" w:rsidSect="00BA534F">
      <w:headerReference w:type="default" r:id="rId18"/>
      <w:headerReference w:type="first" r:id="rId19"/>
      <w:pgSz w:w="11906" w:h="16838" w:code="9"/>
      <w:pgMar w:top="851" w:right="567" w:bottom="1701" w:left="1418" w:header="283"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37F81" w14:textId="77777777" w:rsidR="00773013" w:rsidRDefault="00773013" w:rsidP="00AD0715">
      <w:r>
        <w:separator/>
      </w:r>
    </w:p>
    <w:p w14:paraId="031F2A5E" w14:textId="77777777" w:rsidR="00773013" w:rsidRDefault="00773013" w:rsidP="00AD0715"/>
  </w:endnote>
  <w:endnote w:type="continuationSeparator" w:id="0">
    <w:p w14:paraId="3BA26E9B" w14:textId="77777777" w:rsidR="00773013" w:rsidRDefault="00773013" w:rsidP="00AD0715">
      <w:r>
        <w:continuationSeparator/>
      </w:r>
    </w:p>
    <w:p w14:paraId="617A10AA" w14:textId="77777777" w:rsidR="00773013" w:rsidRDefault="00773013" w:rsidP="00AD07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FF152" w14:textId="77777777" w:rsidR="005031DD" w:rsidRDefault="005031DD">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Hlk207097261"/>
  <w:bookmarkStart w:id="1" w:name="_Hlk207097262"/>
  <w:p w14:paraId="0290EF7F" w14:textId="77777777" w:rsidR="005031DD" w:rsidRDefault="005031DD" w:rsidP="005031DD">
    <w:pPr>
      <w:pStyle w:val="ab"/>
    </w:pPr>
    <w:r>
      <w:fldChar w:fldCharType="begin"/>
    </w:r>
    <w:r>
      <w:instrText xml:space="preserve"> DOCPROPERTY  год_издания  \* MERGEFORMAT </w:instrText>
    </w:r>
    <w:r>
      <w:fldChar w:fldCharType="separate"/>
    </w:r>
    <w:r>
      <w:t>2025</w:t>
    </w:r>
    <w:r>
      <w:fldChar w:fldCharType="end"/>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98B3" w14:textId="77777777" w:rsidR="005031DD" w:rsidRDefault="005031DD">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1A305" w14:textId="77777777" w:rsidR="00BF3461" w:rsidRDefault="00BF3461">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8ABC" w14:textId="77777777" w:rsidR="00BF3461" w:rsidRDefault="00BF3461" w:rsidP="00BF3461">
    <w:pPr>
      <w:pStyle w:val="341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D7DA0" w14:textId="77777777" w:rsidR="00773013" w:rsidRDefault="00773013" w:rsidP="00AD0715">
      <w:r>
        <w:separator/>
      </w:r>
    </w:p>
    <w:p w14:paraId="4F192117" w14:textId="77777777" w:rsidR="00773013" w:rsidRDefault="00773013" w:rsidP="00AD0715"/>
  </w:footnote>
  <w:footnote w:type="continuationSeparator" w:id="0">
    <w:p w14:paraId="239EF1F2" w14:textId="77777777" w:rsidR="00773013" w:rsidRDefault="00773013" w:rsidP="00AD0715">
      <w:r>
        <w:continuationSeparator/>
      </w:r>
    </w:p>
    <w:p w14:paraId="23B4A536" w14:textId="77777777" w:rsidR="00773013" w:rsidRDefault="00773013" w:rsidP="00AD07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2124" w14:textId="77777777" w:rsidR="005031DD" w:rsidRDefault="005031DD">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49FC" w14:textId="77777777" w:rsidR="00E85E29" w:rsidRDefault="00BF3461">
    <w:pPr>
      <w:pStyle w:val="a9"/>
    </w:pPr>
    <w:r>
      <w:rPr>
        <w:noProof/>
        <w:lang w:eastAsia="ru-RU"/>
      </w:rPr>
      <mc:AlternateContent>
        <mc:Choice Requires="wpg">
          <w:drawing>
            <wp:anchor distT="0" distB="0" distL="114300" distR="114300" simplePos="0" relativeHeight="251679744" behindDoc="0" locked="1" layoutInCell="1" allowOverlap="1" wp14:anchorId="09397934" wp14:editId="7CEB880B">
              <wp:simplePos x="0" y="0"/>
              <wp:positionH relativeFrom="page">
                <wp:posOffset>288290</wp:posOffset>
              </wp:positionH>
              <wp:positionV relativeFrom="page">
                <wp:posOffset>180340</wp:posOffset>
              </wp:positionV>
              <wp:extent cx="7092000" cy="10332000"/>
              <wp:effectExtent l="0" t="0" r="13970" b="12700"/>
              <wp:wrapNone/>
              <wp:docPr id="59" name="Группа 59"/>
              <wp:cNvGraphicFramePr/>
              <a:graphic xmlns:a="http://schemas.openxmlformats.org/drawingml/2006/main">
                <a:graphicData uri="http://schemas.microsoft.com/office/word/2010/wordprocessingGroup">
                  <wpg:wgp>
                    <wpg:cNvGrpSpPr/>
                    <wpg:grpSpPr>
                      <a:xfrm>
                        <a:off x="0" y="0"/>
                        <a:ext cx="7092000" cy="10332000"/>
                        <a:chOff x="0" y="0"/>
                        <a:chExt cx="7091705" cy="10332481"/>
                      </a:xfrm>
                    </wpg:grpSpPr>
                    <wpg:grpSp>
                      <wpg:cNvPr id="60" name="Группа 60"/>
                      <wpg:cNvGrpSpPr/>
                      <wpg:grpSpPr>
                        <a:xfrm>
                          <a:off x="0" y="5112481"/>
                          <a:ext cx="432000" cy="5220000"/>
                          <a:chOff x="0" y="0"/>
                          <a:chExt cx="432000" cy="5220000"/>
                        </a:xfrm>
                      </wpg:grpSpPr>
                      <wpg:grpSp>
                        <wpg:cNvPr id="61" name="Группа 61"/>
                        <wpg:cNvGrpSpPr/>
                        <wpg:grpSpPr>
                          <a:xfrm>
                            <a:off x="0" y="0"/>
                            <a:ext cx="432000" cy="5220000"/>
                            <a:chOff x="0" y="0"/>
                            <a:chExt cx="432000" cy="5220000"/>
                          </a:xfrm>
                        </wpg:grpSpPr>
                        <wps:wsp>
                          <wps:cNvPr id="62"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63" name="Группа 63"/>
                          <wpg:cNvGrpSpPr/>
                          <wpg:grpSpPr>
                            <a:xfrm>
                              <a:off x="0" y="0"/>
                              <a:ext cx="432000" cy="5220000"/>
                              <a:chOff x="0" y="0"/>
                              <a:chExt cx="432000" cy="5220000"/>
                            </a:xfrm>
                          </wpg:grpSpPr>
                          <wpg:grpSp>
                            <wpg:cNvPr id="64" name="Группа 64"/>
                            <wpg:cNvGrpSpPr/>
                            <wpg:grpSpPr>
                              <a:xfrm>
                                <a:off x="0" y="1261068"/>
                                <a:ext cx="432000" cy="3060000"/>
                                <a:chOff x="0" y="0"/>
                                <a:chExt cx="432000" cy="3059723"/>
                              </a:xfrm>
                            </wpg:grpSpPr>
                            <wps:wsp>
                              <wps:cNvPr id="65"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6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70" name="Группа 70"/>
                        <wpg:cNvGrpSpPr/>
                        <wpg:grpSpPr>
                          <a:xfrm>
                            <a:off x="6798" y="37392"/>
                            <a:ext cx="388800" cy="5148000"/>
                            <a:chOff x="0" y="0"/>
                            <a:chExt cx="387355" cy="5148000"/>
                          </a:xfrm>
                        </wpg:grpSpPr>
                        <wpg:grpSp>
                          <wpg:cNvPr id="71" name="Группа 71"/>
                          <wpg:cNvGrpSpPr/>
                          <wpg:grpSpPr>
                            <a:xfrm>
                              <a:off x="0" y="0"/>
                              <a:ext cx="165600" cy="5148000"/>
                              <a:chOff x="0" y="0"/>
                              <a:chExt cx="165600" cy="5148455"/>
                            </a:xfrm>
                          </wpg:grpSpPr>
                          <wps:wsp>
                            <wps:cNvPr id="72"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A03C8B" w14:textId="77777777" w:rsidR="00BF3461" w:rsidRDefault="00BF3461" w:rsidP="00BF3461">
                                  <w:pPr>
                                    <w:pStyle w:val="34f3"/>
                                  </w:pPr>
                                  <w:r>
                                    <w:t>Подп. и дата</w:t>
                                  </w:r>
                                </w:p>
                              </w:txbxContent>
                            </wps:txbx>
                            <wps:bodyPr rot="0" vert="vert270" wrap="square" lIns="14400" tIns="14400" rIns="14400" bIns="14400" anchor="ctr" anchorCtr="0" upright="1">
                              <a:noAutofit/>
                            </wps:bodyPr>
                          </wps:wsp>
                          <wps:wsp>
                            <wps:cNvPr id="74"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1B6CB9" w14:textId="77777777" w:rsidR="00BF3461" w:rsidRDefault="00BF3461" w:rsidP="00BF3461">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83"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38E6B3" w14:textId="77777777" w:rsidR="00BF3461" w:rsidRDefault="00BF3461" w:rsidP="00BF3461">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89"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DEA2B0" w14:textId="77777777" w:rsidR="00BF3461" w:rsidRDefault="00BF3461" w:rsidP="00BF3461">
                                  <w:pPr>
                                    <w:pStyle w:val="34f3"/>
                                  </w:pPr>
                                  <w:r>
                                    <w:t>Взамен инв. №</w:t>
                                  </w:r>
                                </w:p>
                              </w:txbxContent>
                            </wps:txbx>
                            <wps:bodyPr rot="0" vert="vert270" wrap="square" lIns="14400" tIns="14400" rIns="14400" bIns="14400" anchor="ctr" anchorCtr="0" upright="1">
                              <a:noAutofit/>
                            </wps:bodyPr>
                          </wps:wsp>
                          <wps:wsp>
                            <wps:cNvPr id="90"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B7FCF2" w14:textId="77777777" w:rsidR="00BF3461" w:rsidRDefault="00BF3461" w:rsidP="00BF3461">
                                  <w:pPr>
                                    <w:pStyle w:val="34f3"/>
                                  </w:pPr>
                                  <w:r>
                                    <w:t>Подп. и дата</w:t>
                                  </w:r>
                                </w:p>
                              </w:txbxContent>
                            </wps:txbx>
                            <wps:bodyPr rot="0" vert="vert270" wrap="square" lIns="14400" tIns="14400" rIns="14400" bIns="14400" anchor="ctr" anchorCtr="0" upright="1">
                              <a:noAutofit/>
                            </wps:bodyPr>
                          </wps:wsp>
                        </wpg:grpSp>
                        <wpg:grpSp>
                          <wpg:cNvPr id="92" name="Группа 92"/>
                          <wpg:cNvGrpSpPr/>
                          <wpg:grpSpPr>
                            <a:xfrm>
                              <a:off x="207355" y="0"/>
                              <a:ext cx="180000" cy="5148000"/>
                              <a:chOff x="0" y="0"/>
                              <a:chExt cx="180000" cy="5148455"/>
                            </a:xfrm>
                          </wpg:grpSpPr>
                          <wps:wsp>
                            <wps:cNvPr id="93"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E9A8A4D" w14:textId="77777777" w:rsidR="00BF3461" w:rsidRDefault="00BF3461" w:rsidP="00BF3461">
                                  <w:pPr>
                                    <w:pStyle w:val="34f1"/>
                                  </w:pPr>
                                </w:p>
                              </w:txbxContent>
                            </wps:txbx>
                            <wps:bodyPr rot="0" vert="vert270" wrap="square" lIns="0" tIns="0" rIns="0" bIns="0" anchor="ctr" anchorCtr="0" upright="1">
                              <a:noAutofit/>
                            </wps:bodyPr>
                          </wps:wsp>
                          <wps:wsp>
                            <wps:cNvPr id="94"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934143D" w14:textId="77777777" w:rsidR="00BF3461" w:rsidRDefault="00BF3461" w:rsidP="00BF3461">
                                  <w:pPr>
                                    <w:pStyle w:val="34f1"/>
                                  </w:pPr>
                                </w:p>
                              </w:txbxContent>
                            </wps:txbx>
                            <wps:bodyPr rot="0" vert="vert270" wrap="square" lIns="0" tIns="0" rIns="0" bIns="0" anchor="ctr" anchorCtr="0" upright="1">
                              <a:noAutofit/>
                            </wps:bodyPr>
                          </wps:wsp>
                          <wps:wsp>
                            <wps:cNvPr id="96"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0AD5192" w14:textId="77777777" w:rsidR="00BF3461" w:rsidRDefault="00BF3461" w:rsidP="00BF3461">
                                  <w:pPr>
                                    <w:pStyle w:val="34f1"/>
                                  </w:pPr>
                                </w:p>
                              </w:txbxContent>
                            </wps:txbx>
                            <wps:bodyPr rot="0" vert="vert270" wrap="square" lIns="0" tIns="0" rIns="0" bIns="0" anchor="ctr" anchorCtr="0" upright="1">
                              <a:noAutofit/>
                            </wps:bodyPr>
                          </wps:wsp>
                          <wps:wsp>
                            <wps:cNvPr id="97"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7ABF28B" w14:textId="77777777" w:rsidR="00BF3461" w:rsidRDefault="00BF3461" w:rsidP="00BF3461">
                                  <w:pPr>
                                    <w:pStyle w:val="34f1"/>
                                  </w:pPr>
                                </w:p>
                              </w:txbxContent>
                            </wps:txbx>
                            <wps:bodyPr rot="0" vert="vert270" wrap="square" lIns="0" tIns="0" rIns="0" bIns="0" anchor="ctr" anchorCtr="0" upright="1">
                              <a:noAutofit/>
                            </wps:bodyPr>
                          </wps:wsp>
                          <wps:wsp>
                            <wps:cNvPr id="101"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BEECBC0" w14:textId="77777777" w:rsidR="00BF3461" w:rsidRDefault="00BF3461" w:rsidP="00BF3461">
                                  <w:pPr>
                                    <w:pStyle w:val="34f1"/>
                                  </w:pPr>
                                </w:p>
                              </w:txbxContent>
                            </wps:txbx>
                            <wps:bodyPr rot="0" vert="vert270" wrap="square" lIns="0" tIns="0" rIns="0" bIns="0" anchor="ctr" anchorCtr="0" upright="1">
                              <a:noAutofit/>
                            </wps:bodyPr>
                          </wps:wsp>
                        </wpg:grpSp>
                      </wpg:grpSp>
                    </wpg:grpSp>
                    <wps:wsp>
                      <wps:cNvPr id="108"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9397934" id="Группа 59" o:spid="_x0000_s1026" style="position:absolute;left:0;text-align:left;margin-left:22.7pt;margin-top:14.2pt;width:558.45pt;height:813.55pt;z-index:251679744;mso-position-horizontal-relative:page;mso-position-vertical-relative:page;mso-width-relative:margin;mso-height-relative:margin" coordsize="70917,10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">
              <v:group id="Группа 60" o:spid="_x0000_s1027"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Группа 61" o:spid="_x0000_s1028"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Rectangle 91" o:spid="_x0000_s1029"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" filled="f" strokeweight="1.5pt">
                    <v:textbox inset=",1mm"/>
                  </v:rect>
                  <v:group id="Группа 63" o:spid="_x0000_s1030"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group id="Группа 64" o:spid="_x0000_s1031"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line id="Line 76" o:spid="_x0000_s1032"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" strokeweight="1.5pt"/>
                      <v:line id="Line 77" o:spid="_x0000_s1033"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" strokeweight="1.5pt"/>
                      <v:line id="Line 78" o:spid="_x0000_s1034"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" strokeweight="1.5pt"/>
                      <v:line id="Line 79" o:spid="_x0000_s1035"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" strokeweight="1.5pt"/>
                    </v:group>
                    <v:line id="Line 92" o:spid="_x0000_s1036"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" strokeweight="1.5pt"/>
                  </v:group>
                </v:group>
                <v:group id="Группа 70" o:spid="_x0000_s1037"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group id="Группа 71" o:spid="_x0000_s1038"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shapetype id="_x0000_t202" coordsize="21600,21600" o:spt="202" path="m,l,21600r21600,l21600,xe">
                      <v:stroke joinstyle="miter"/>
                      <v:path gradientshapeok="t" o:connecttype="rect"/>
                    </v:shapetype>
                    <v:shape id="Text Box 80" o:spid="_x0000_s1039"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" filled="f" stroked="f" strokeweight="1.5pt">
                      <v:textbox style="layout-flow:vertical;mso-layout-flow-alt:bottom-to-top" inset=".4mm,.4mm,.4mm,.4mm">
                        <w:txbxContent>
                          <w:p w14:paraId="7DA03C8B" w14:textId="77777777" w:rsidR="00BF3461" w:rsidRDefault="00BF3461" w:rsidP="00BF3461">
                            <w:pPr>
                              <w:pStyle w:val="34f3"/>
                            </w:pPr>
                            <w:r>
                              <w:t>Подп. и дата</w:t>
                            </w:r>
                          </w:p>
                        </w:txbxContent>
                      </v:textbox>
                    </v:shape>
                    <v:shape id="Text Box 81" o:spid="_x0000_s1040"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" filled="f" stroked="f" strokeweight="1.5pt">
                      <v:textbox style="layout-flow:vertical;mso-layout-flow-alt:bottom-to-top" inset=".4mm,.4mm,.4mm,.4mm">
                        <w:txbxContent>
                          <w:p w14:paraId="311B6CB9" w14:textId="77777777" w:rsidR="00BF3461" w:rsidRDefault="00BF3461" w:rsidP="00BF3461">
                            <w:pPr>
                              <w:pStyle w:val="34f3"/>
                            </w:pPr>
                            <w:proofErr w:type="spellStart"/>
                            <w:r>
                              <w:t>Инв</w:t>
                            </w:r>
                            <w:proofErr w:type="spellEnd"/>
                            <w:r>
                              <w:t xml:space="preserve"> № </w:t>
                            </w:r>
                            <w:proofErr w:type="spellStart"/>
                            <w:r>
                              <w:t>дубл</w:t>
                            </w:r>
                            <w:proofErr w:type="spellEnd"/>
                            <w:r>
                              <w:t>.</w:t>
                            </w:r>
                          </w:p>
                        </w:txbxContent>
                      </v:textbox>
                    </v:shape>
                    <v:shape id="Text Box 83" o:spid="_x0000_s1041"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" filled="f" stroked="f" strokeweight="1.5pt">
                      <v:textbox style="layout-flow:vertical;mso-layout-flow-alt:bottom-to-top" inset=".4mm,.4mm,.4mm,.4mm">
                        <w:txbxContent>
                          <w:p w14:paraId="5B38E6B3" w14:textId="77777777" w:rsidR="00BF3461" w:rsidRDefault="00BF3461" w:rsidP="00BF3461">
                            <w:pPr>
                              <w:pStyle w:val="34f3"/>
                            </w:pPr>
                            <w:proofErr w:type="spellStart"/>
                            <w:r>
                              <w:t>Инв</w:t>
                            </w:r>
                            <w:proofErr w:type="spellEnd"/>
                            <w:r>
                              <w:t xml:space="preserve"> № подл.</w:t>
                            </w:r>
                          </w:p>
                        </w:txbxContent>
                      </v:textbox>
                    </v:shape>
                    <v:shape id="Text Box 85" o:spid="_x0000_s1042"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" filled="f" stroked="f" strokeweight="1.5pt">
                      <v:textbox style="layout-flow:vertical;mso-layout-flow-alt:bottom-to-top" inset=".4mm,.4mm,.4mm,.4mm">
                        <w:txbxContent>
                          <w:p w14:paraId="1ADEA2B0" w14:textId="77777777" w:rsidR="00BF3461" w:rsidRDefault="00BF3461" w:rsidP="00BF3461">
                            <w:pPr>
                              <w:pStyle w:val="34f3"/>
                            </w:pPr>
                            <w:r>
                              <w:t>Взамен инв. №</w:t>
                            </w:r>
                          </w:p>
                        </w:txbxContent>
                      </v:textbox>
                    </v:shape>
                    <v:shape id="Text Box 86" o:spid="_x0000_s1043"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" filled="f" stroked="f" strokeweight="1.5pt">
                      <v:textbox style="layout-flow:vertical;mso-layout-flow-alt:bottom-to-top" inset=".4mm,.4mm,.4mm,.4mm">
                        <w:txbxContent>
                          <w:p w14:paraId="1DB7FCF2" w14:textId="77777777" w:rsidR="00BF3461" w:rsidRDefault="00BF3461" w:rsidP="00BF3461">
                            <w:pPr>
                              <w:pStyle w:val="34f3"/>
                            </w:pPr>
                            <w:r>
                              <w:t>Подп. и дата</w:t>
                            </w:r>
                          </w:p>
                        </w:txbxContent>
                      </v:textbox>
                    </v:shape>
                  </v:group>
                  <v:group id="Группа 92" o:spid="_x0000_s1044"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Text Box 87" o:spid="_x0000_s1045"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" filled="f" stroked="f" strokeweight="1.5pt">
                      <v:textbox style="layout-flow:vertical;mso-layout-flow-alt:bottom-to-top" inset="0,0,0,0">
                        <w:txbxContent>
                          <w:p w14:paraId="6E9A8A4D" w14:textId="77777777" w:rsidR="00BF3461" w:rsidRDefault="00BF3461" w:rsidP="00BF3461">
                            <w:pPr>
                              <w:pStyle w:val="34f1"/>
                            </w:pPr>
                          </w:p>
                        </w:txbxContent>
                      </v:textbox>
                    </v:shape>
                    <v:shape id="Text Box 88" o:spid="_x0000_s1046"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" filled="f" stroked="f" strokeweight="1.5pt">
                      <v:textbox style="layout-flow:vertical;mso-layout-flow-alt:bottom-to-top" inset="0,0,0,0">
                        <w:txbxContent>
                          <w:p w14:paraId="7934143D" w14:textId="77777777" w:rsidR="00BF3461" w:rsidRDefault="00BF3461" w:rsidP="00BF3461">
                            <w:pPr>
                              <w:pStyle w:val="34f1"/>
                            </w:pPr>
                          </w:p>
                        </w:txbxContent>
                      </v:textbox>
                    </v:shape>
                    <v:shape id="Text Box 89" o:spid="_x0000_s1047"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" filled="f" stroked="f" strokeweight="1.5pt">
                      <v:textbox style="layout-flow:vertical;mso-layout-flow-alt:bottom-to-top" inset="0,0,0,0">
                        <w:txbxContent>
                          <w:p w14:paraId="40AD5192" w14:textId="77777777" w:rsidR="00BF3461" w:rsidRDefault="00BF3461" w:rsidP="00BF3461">
                            <w:pPr>
                              <w:pStyle w:val="34f1"/>
                            </w:pPr>
                          </w:p>
                        </w:txbxContent>
                      </v:textbox>
                    </v:shape>
                    <v:shape id="Text Box 90" o:spid="_x0000_s1048"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" filled="f" stroked="f" strokeweight="1.5pt">
                      <v:textbox style="layout-flow:vertical;mso-layout-flow-alt:bottom-to-top" inset="0,0,0,0">
                        <w:txbxContent>
                          <w:p w14:paraId="47ABF28B" w14:textId="77777777" w:rsidR="00BF3461" w:rsidRDefault="00BF3461" w:rsidP="00BF3461">
                            <w:pPr>
                              <w:pStyle w:val="34f1"/>
                            </w:pPr>
                          </w:p>
                        </w:txbxContent>
                      </v:textbox>
                    </v:shape>
                    <v:shape id="Text Box 87" o:spid="_x0000_s1049"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" filled="f" stroked="f" strokeweight="1.5pt">
                      <v:textbox style="layout-flow:vertical;mso-layout-flow-alt:bottom-to-top" inset="0,0,0,0">
                        <w:txbxContent>
                          <w:p w14:paraId="3BEECBC0" w14:textId="77777777" w:rsidR="00BF3461" w:rsidRDefault="00BF3461" w:rsidP="00BF3461">
                            <w:pPr>
                              <w:pStyle w:val="34f1"/>
                            </w:pPr>
                          </w:p>
                        </w:txbxContent>
                      </v:textbox>
                    </v:shape>
                  </v:group>
                </v:group>
              </v:group>
              <v:rect id="Rectangle 74" o:spid="_x0000_s1050"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" filled="f" strokeweight="1.5pt">
                <v:textbox inset=",1mm"/>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2A749" w14:textId="77777777" w:rsidR="00CD2BB9" w:rsidRDefault="00CD2BB9">
    <w:pPr>
      <w:pStyle w:val="a9"/>
    </w:pPr>
    <w:r>
      <w:rPr>
        <w:noProof/>
        <w:lang w:eastAsia="ru-RU"/>
      </w:rPr>
      <mc:AlternateContent>
        <mc:Choice Requires="wpg">
          <w:drawing>
            <wp:anchor distT="0" distB="0" distL="114300" distR="114300" simplePos="0" relativeHeight="251677696" behindDoc="0" locked="1" layoutInCell="1" allowOverlap="1" wp14:anchorId="72CF0B20" wp14:editId="0BEAB1A8">
              <wp:simplePos x="0" y="0"/>
              <wp:positionH relativeFrom="page">
                <wp:posOffset>288290</wp:posOffset>
              </wp:positionH>
              <wp:positionV relativeFrom="page">
                <wp:posOffset>180340</wp:posOffset>
              </wp:positionV>
              <wp:extent cx="7092000" cy="10332000"/>
              <wp:effectExtent l="0" t="0" r="13970" b="12700"/>
              <wp:wrapNone/>
              <wp:docPr id="1" name="Группа 1"/>
              <wp:cNvGraphicFramePr/>
              <a:graphic xmlns:a="http://schemas.openxmlformats.org/drawingml/2006/main">
                <a:graphicData uri="http://schemas.microsoft.com/office/word/2010/wordprocessingGroup">
                  <wpg:wgp>
                    <wpg:cNvGrpSpPr/>
                    <wpg:grpSpPr>
                      <a:xfrm>
                        <a:off x="0" y="0"/>
                        <a:ext cx="7092000" cy="10332000"/>
                        <a:chOff x="0" y="0"/>
                        <a:chExt cx="7091705" cy="10332481"/>
                      </a:xfrm>
                    </wpg:grpSpPr>
                    <wpg:grpSp>
                      <wpg:cNvPr id="21" name="Группа 21"/>
                      <wpg:cNvGrpSpPr/>
                      <wpg:grpSpPr>
                        <a:xfrm>
                          <a:off x="0" y="5112481"/>
                          <a:ext cx="432000" cy="5220000"/>
                          <a:chOff x="0" y="0"/>
                          <a:chExt cx="432000" cy="5220000"/>
                        </a:xfrm>
                      </wpg:grpSpPr>
                      <wpg:grpSp>
                        <wpg:cNvPr id="24" name="Группа 24"/>
                        <wpg:cNvGrpSpPr/>
                        <wpg:grpSpPr>
                          <a:xfrm>
                            <a:off x="0" y="0"/>
                            <a:ext cx="432000" cy="5220000"/>
                            <a:chOff x="0" y="0"/>
                            <a:chExt cx="432000" cy="5220000"/>
                          </a:xfrm>
                        </wpg:grpSpPr>
                        <wps:wsp>
                          <wps:cNvPr id="25"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27" name="Группа 27"/>
                          <wpg:cNvGrpSpPr/>
                          <wpg:grpSpPr>
                            <a:xfrm>
                              <a:off x="0" y="0"/>
                              <a:ext cx="432000" cy="5220000"/>
                              <a:chOff x="0" y="0"/>
                              <a:chExt cx="432000" cy="5220000"/>
                            </a:xfrm>
                          </wpg:grpSpPr>
                          <wpg:grpSp>
                            <wpg:cNvPr id="29" name="Группа 29"/>
                            <wpg:cNvGrpSpPr/>
                            <wpg:grpSpPr>
                              <a:xfrm>
                                <a:off x="0" y="1261068"/>
                                <a:ext cx="432000" cy="3060000"/>
                                <a:chOff x="0" y="0"/>
                                <a:chExt cx="432000" cy="3059723"/>
                              </a:xfrm>
                            </wpg:grpSpPr>
                            <wps:wsp>
                              <wps:cNvPr id="30"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3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40" name="Группа 40"/>
                        <wpg:cNvGrpSpPr/>
                        <wpg:grpSpPr>
                          <a:xfrm>
                            <a:off x="6798" y="37392"/>
                            <a:ext cx="388800" cy="5148000"/>
                            <a:chOff x="0" y="0"/>
                            <a:chExt cx="387355" cy="5148000"/>
                          </a:xfrm>
                        </wpg:grpSpPr>
                        <wpg:grpSp>
                          <wpg:cNvPr id="42" name="Группа 42"/>
                          <wpg:cNvGrpSpPr/>
                          <wpg:grpSpPr>
                            <a:xfrm>
                              <a:off x="0" y="0"/>
                              <a:ext cx="165600" cy="5148000"/>
                              <a:chOff x="0" y="0"/>
                              <a:chExt cx="165600" cy="5148455"/>
                            </a:xfrm>
                          </wpg:grpSpPr>
                          <wps:wsp>
                            <wps:cNvPr id="43"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58371A" w14:textId="77777777" w:rsidR="00CD2BB9" w:rsidRDefault="00CD2BB9" w:rsidP="00CD2BB9">
                                  <w:pPr>
                                    <w:pStyle w:val="34f3"/>
                                  </w:pPr>
                                  <w:r>
                                    <w:t>Подп. и дата</w:t>
                                  </w:r>
                                </w:p>
                              </w:txbxContent>
                            </wps:txbx>
                            <wps:bodyPr rot="0" vert="vert270" wrap="square" lIns="14400" tIns="14400" rIns="14400" bIns="14400" anchor="ctr" anchorCtr="0" upright="1">
                              <a:noAutofit/>
                            </wps:bodyPr>
                          </wps:wsp>
                          <wps:wsp>
                            <wps:cNvPr id="44"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087EC9" w14:textId="77777777" w:rsidR="00CD2BB9" w:rsidRDefault="00CD2BB9" w:rsidP="00CD2BB9">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46"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604AC4" w14:textId="77777777" w:rsidR="00CD2BB9" w:rsidRDefault="00CD2BB9" w:rsidP="00CD2BB9">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47"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3BF6F2" w14:textId="77777777" w:rsidR="00CD2BB9" w:rsidRDefault="00CD2BB9" w:rsidP="00CD2BB9">
                                  <w:pPr>
                                    <w:pStyle w:val="34f3"/>
                                  </w:pPr>
                                  <w:r>
                                    <w:t>Взамен инв. №</w:t>
                                  </w:r>
                                </w:p>
                              </w:txbxContent>
                            </wps:txbx>
                            <wps:bodyPr rot="0" vert="vert270" wrap="square" lIns="14400" tIns="14400" rIns="14400" bIns="14400" anchor="ctr" anchorCtr="0" upright="1">
                              <a:noAutofit/>
                            </wps:bodyPr>
                          </wps:wsp>
                          <wps:wsp>
                            <wps:cNvPr id="48"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03F5A3" w14:textId="77777777" w:rsidR="00CD2BB9" w:rsidRDefault="00CD2BB9" w:rsidP="00CD2BB9">
                                  <w:pPr>
                                    <w:pStyle w:val="34f3"/>
                                  </w:pPr>
                                  <w:r>
                                    <w:t>Подп. и дата</w:t>
                                  </w:r>
                                </w:p>
                              </w:txbxContent>
                            </wps:txbx>
                            <wps:bodyPr rot="0" vert="vert270" wrap="square" lIns="14400" tIns="14400" rIns="14400" bIns="14400" anchor="ctr" anchorCtr="0" upright="1">
                              <a:noAutofit/>
                            </wps:bodyPr>
                          </wps:wsp>
                        </wpg:grpSp>
                        <wpg:grpSp>
                          <wpg:cNvPr id="49" name="Группа 49"/>
                          <wpg:cNvGrpSpPr/>
                          <wpg:grpSpPr>
                            <a:xfrm>
                              <a:off x="207355" y="0"/>
                              <a:ext cx="180000" cy="5148000"/>
                              <a:chOff x="0" y="0"/>
                              <a:chExt cx="180000" cy="5148455"/>
                            </a:xfrm>
                          </wpg:grpSpPr>
                          <wps:wsp>
                            <wps:cNvPr id="50"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EC1628A" w14:textId="77777777" w:rsidR="00CD2BB9" w:rsidRDefault="00CD2BB9" w:rsidP="00CD2BB9">
                                  <w:pPr>
                                    <w:pStyle w:val="34f1"/>
                                  </w:pPr>
                                </w:p>
                              </w:txbxContent>
                            </wps:txbx>
                            <wps:bodyPr rot="0" vert="vert270" wrap="square" lIns="0" tIns="0" rIns="0" bIns="0" anchor="ctr" anchorCtr="0" upright="1">
                              <a:noAutofit/>
                            </wps:bodyPr>
                          </wps:wsp>
                          <wps:wsp>
                            <wps:cNvPr id="54"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46466A3" w14:textId="77777777" w:rsidR="00CD2BB9" w:rsidRDefault="00CD2BB9" w:rsidP="00CD2BB9">
                                  <w:pPr>
                                    <w:pStyle w:val="34f1"/>
                                  </w:pPr>
                                </w:p>
                              </w:txbxContent>
                            </wps:txbx>
                            <wps:bodyPr rot="0" vert="vert270" wrap="square" lIns="0" tIns="0" rIns="0" bIns="0" anchor="ctr" anchorCtr="0" upright="1">
                              <a:noAutofit/>
                            </wps:bodyPr>
                          </wps:wsp>
                          <wps:wsp>
                            <wps:cNvPr id="55"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D808DA3" w14:textId="77777777" w:rsidR="00CD2BB9" w:rsidRDefault="00CD2BB9" w:rsidP="00CD2BB9">
                                  <w:pPr>
                                    <w:pStyle w:val="34f1"/>
                                  </w:pPr>
                                </w:p>
                              </w:txbxContent>
                            </wps:txbx>
                            <wps:bodyPr rot="0" vert="vert270" wrap="square" lIns="0" tIns="0" rIns="0" bIns="0" anchor="ctr" anchorCtr="0" upright="1">
                              <a:noAutofit/>
                            </wps:bodyPr>
                          </wps:wsp>
                          <wps:wsp>
                            <wps:cNvPr id="56"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14317C4" w14:textId="77777777" w:rsidR="00CD2BB9" w:rsidRDefault="00CD2BB9" w:rsidP="00CD2BB9">
                                  <w:pPr>
                                    <w:pStyle w:val="34f1"/>
                                  </w:pPr>
                                </w:p>
                              </w:txbxContent>
                            </wps:txbx>
                            <wps:bodyPr rot="0" vert="vert270" wrap="square" lIns="0" tIns="0" rIns="0" bIns="0" anchor="ctr" anchorCtr="0" upright="1">
                              <a:noAutofit/>
                            </wps:bodyPr>
                          </wps:wsp>
                          <wps:wsp>
                            <wps:cNvPr id="57"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8E5A550" w14:textId="77777777" w:rsidR="00CD2BB9" w:rsidRDefault="00CD2BB9" w:rsidP="00CD2BB9">
                                  <w:pPr>
                                    <w:pStyle w:val="34f1"/>
                                  </w:pPr>
                                </w:p>
                              </w:txbxContent>
                            </wps:txbx>
                            <wps:bodyPr rot="0" vert="vert270" wrap="square" lIns="0" tIns="0" rIns="0" bIns="0" anchor="ctr" anchorCtr="0" upright="1">
                              <a:noAutofit/>
                            </wps:bodyPr>
                          </wps:wsp>
                        </wpg:grpSp>
                      </wpg:grpSp>
                    </wpg:grpSp>
                    <wps:wsp>
                      <wps:cNvPr id="58"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2CF0B20" id="Группа 1" o:spid="_x0000_s1051" style="position:absolute;left:0;text-align:left;margin-left:22.7pt;margin-top:14.2pt;width:558.45pt;height:813.55pt;z-index:251677696;mso-position-horizontal-relative:page;mso-position-vertical-relative:page;mso-width-relative:margin;mso-height-relative:margin" coordsize="70917,10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">
              <v:group id="Группа 21" o:spid="_x0000_s1052"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Группа 24" o:spid="_x0000_s1053"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91" o:spid="_x0000_s1054"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" filled="f" strokeweight="1.5pt">
                    <v:textbox inset=",1mm"/>
                  </v:rect>
                  <v:group id="Группа 27" o:spid="_x0000_s1055"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Группа 29" o:spid="_x0000_s1056"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line id="Line 76" o:spid="_x0000_s1057"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" strokeweight="1.5pt"/>
                      <v:line id="Line 77" o:spid="_x0000_s1058"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" strokeweight="1.5pt"/>
                      <v:line id="Line 78" o:spid="_x0000_s1059"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" strokeweight="1.5pt"/>
                      <v:line id="Line 79" o:spid="_x0000_s1060"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" strokeweight="1.5pt"/>
                    </v:group>
                    <v:line id="Line 92" o:spid="_x0000_s1061"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" strokeweight="1.5pt"/>
                  </v:group>
                </v:group>
                <v:group id="Группа 40" o:spid="_x0000_s1062"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Группа 42" o:spid="_x0000_s1063"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type id="_x0000_t202" coordsize="21600,21600" o:spt="202" path="m,l,21600r21600,l21600,xe">
                      <v:stroke joinstyle="miter"/>
                      <v:path gradientshapeok="t" o:connecttype="rect"/>
                    </v:shapetype>
                    <v:shape id="Text Box 80" o:spid="_x0000_s1064"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" filled="f" stroked="f" strokeweight="1.5pt">
                      <v:textbox style="layout-flow:vertical;mso-layout-flow-alt:bottom-to-top" inset=".4mm,.4mm,.4mm,.4mm">
                        <w:txbxContent>
                          <w:p w14:paraId="7658371A" w14:textId="77777777" w:rsidR="00CD2BB9" w:rsidRDefault="00CD2BB9" w:rsidP="00CD2BB9">
                            <w:pPr>
                              <w:pStyle w:val="34f3"/>
                            </w:pPr>
                            <w:r>
                              <w:t>Подп. и дата</w:t>
                            </w:r>
                          </w:p>
                        </w:txbxContent>
                      </v:textbox>
                    </v:shape>
                    <v:shape id="Text Box 81" o:spid="_x0000_s1065"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" filled="f" stroked="f" strokeweight="1.5pt">
                      <v:textbox style="layout-flow:vertical;mso-layout-flow-alt:bottom-to-top" inset=".4mm,.4mm,.4mm,.4mm">
                        <w:txbxContent>
                          <w:p w14:paraId="06087EC9" w14:textId="77777777" w:rsidR="00CD2BB9" w:rsidRDefault="00CD2BB9" w:rsidP="00CD2BB9">
                            <w:pPr>
                              <w:pStyle w:val="34f3"/>
                            </w:pPr>
                            <w:proofErr w:type="spellStart"/>
                            <w:r>
                              <w:t>Инв</w:t>
                            </w:r>
                            <w:proofErr w:type="spellEnd"/>
                            <w:r>
                              <w:t xml:space="preserve"> № </w:t>
                            </w:r>
                            <w:proofErr w:type="spellStart"/>
                            <w:r>
                              <w:t>дубл</w:t>
                            </w:r>
                            <w:proofErr w:type="spellEnd"/>
                            <w:r>
                              <w:t>.</w:t>
                            </w:r>
                          </w:p>
                        </w:txbxContent>
                      </v:textbox>
                    </v:shape>
                    <v:shape id="Text Box 83" o:spid="_x0000_s1066"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" filled="f" stroked="f" strokeweight="1.5pt">
                      <v:textbox style="layout-flow:vertical;mso-layout-flow-alt:bottom-to-top" inset=".4mm,.4mm,.4mm,.4mm">
                        <w:txbxContent>
                          <w:p w14:paraId="56604AC4" w14:textId="77777777" w:rsidR="00CD2BB9" w:rsidRDefault="00CD2BB9" w:rsidP="00CD2BB9">
                            <w:pPr>
                              <w:pStyle w:val="34f3"/>
                            </w:pPr>
                            <w:proofErr w:type="spellStart"/>
                            <w:r>
                              <w:t>Инв</w:t>
                            </w:r>
                            <w:proofErr w:type="spellEnd"/>
                            <w:r>
                              <w:t xml:space="preserve"> № подл.</w:t>
                            </w:r>
                          </w:p>
                        </w:txbxContent>
                      </v:textbox>
                    </v:shape>
                    <v:shape id="Text Box 85" o:spid="_x0000_s1067"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" filled="f" stroked="f" strokeweight="1.5pt">
                      <v:textbox style="layout-flow:vertical;mso-layout-flow-alt:bottom-to-top" inset=".4mm,.4mm,.4mm,.4mm">
                        <w:txbxContent>
                          <w:p w14:paraId="603BF6F2" w14:textId="77777777" w:rsidR="00CD2BB9" w:rsidRDefault="00CD2BB9" w:rsidP="00CD2BB9">
                            <w:pPr>
                              <w:pStyle w:val="34f3"/>
                            </w:pPr>
                            <w:r>
                              <w:t>Взамен инв. №</w:t>
                            </w:r>
                          </w:p>
                        </w:txbxContent>
                      </v:textbox>
                    </v:shape>
                    <v:shape id="Text Box 86" o:spid="_x0000_s1068"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" filled="f" stroked="f" strokeweight="1.5pt">
                      <v:textbox style="layout-flow:vertical;mso-layout-flow-alt:bottom-to-top" inset=".4mm,.4mm,.4mm,.4mm">
                        <w:txbxContent>
                          <w:p w14:paraId="2603F5A3" w14:textId="77777777" w:rsidR="00CD2BB9" w:rsidRDefault="00CD2BB9" w:rsidP="00CD2BB9">
                            <w:pPr>
                              <w:pStyle w:val="34f3"/>
                            </w:pPr>
                            <w:r>
                              <w:t>Подп. и дата</w:t>
                            </w:r>
                          </w:p>
                        </w:txbxContent>
                      </v:textbox>
                    </v:shape>
                  </v:group>
                  <v:group id="Группа 49" o:spid="_x0000_s1069"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Text Box 87" o:spid="_x0000_s1070"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" filled="f" stroked="f" strokeweight="1.5pt">
                      <v:textbox style="layout-flow:vertical;mso-layout-flow-alt:bottom-to-top" inset="0,0,0,0">
                        <w:txbxContent>
                          <w:p w14:paraId="0EC1628A" w14:textId="77777777" w:rsidR="00CD2BB9" w:rsidRDefault="00CD2BB9" w:rsidP="00CD2BB9">
                            <w:pPr>
                              <w:pStyle w:val="34f1"/>
                            </w:pPr>
                          </w:p>
                        </w:txbxContent>
                      </v:textbox>
                    </v:shape>
                    <v:shape id="Text Box 88" o:spid="_x0000_s1071"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" filled="f" stroked="f" strokeweight="1.5pt">
                      <v:textbox style="layout-flow:vertical;mso-layout-flow-alt:bottom-to-top" inset="0,0,0,0">
                        <w:txbxContent>
                          <w:p w14:paraId="646466A3" w14:textId="77777777" w:rsidR="00CD2BB9" w:rsidRDefault="00CD2BB9" w:rsidP="00CD2BB9">
                            <w:pPr>
                              <w:pStyle w:val="34f1"/>
                            </w:pPr>
                          </w:p>
                        </w:txbxContent>
                      </v:textbox>
                    </v:shape>
                    <v:shape id="Text Box 89" o:spid="_x0000_s1072"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" filled="f" stroked="f" strokeweight="1.5pt">
                      <v:textbox style="layout-flow:vertical;mso-layout-flow-alt:bottom-to-top" inset="0,0,0,0">
                        <w:txbxContent>
                          <w:p w14:paraId="0D808DA3" w14:textId="77777777" w:rsidR="00CD2BB9" w:rsidRDefault="00CD2BB9" w:rsidP="00CD2BB9">
                            <w:pPr>
                              <w:pStyle w:val="34f1"/>
                            </w:pPr>
                          </w:p>
                        </w:txbxContent>
                      </v:textbox>
                    </v:shape>
                    <v:shape id="Text Box 90" o:spid="_x0000_s1073"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" filled="f" stroked="f" strokeweight="1.5pt">
                      <v:textbox style="layout-flow:vertical;mso-layout-flow-alt:bottom-to-top" inset="0,0,0,0">
                        <w:txbxContent>
                          <w:p w14:paraId="314317C4" w14:textId="77777777" w:rsidR="00CD2BB9" w:rsidRDefault="00CD2BB9" w:rsidP="00CD2BB9">
                            <w:pPr>
                              <w:pStyle w:val="34f1"/>
                            </w:pPr>
                          </w:p>
                        </w:txbxContent>
                      </v:textbox>
                    </v:shape>
                    <v:shape id="Text Box 87" o:spid="_x0000_s1074"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" filled="f" stroked="f" strokeweight="1.5pt">
                      <v:textbox style="layout-flow:vertical;mso-layout-flow-alt:bottom-to-top" inset="0,0,0,0">
                        <w:txbxContent>
                          <w:p w14:paraId="18E5A550" w14:textId="77777777" w:rsidR="00CD2BB9" w:rsidRDefault="00CD2BB9" w:rsidP="00CD2BB9">
                            <w:pPr>
                              <w:pStyle w:val="34f1"/>
                            </w:pPr>
                          </w:p>
                        </w:txbxContent>
                      </v:textbox>
                    </v:shape>
                  </v:group>
                </v:group>
              </v:group>
              <v:rect id="Rectangle 74" o:spid="_x0000_s1075"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" filled="f" strokeweight="1.5pt">
                <v:textbox inset=",1mm"/>
              </v:rect>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FE768" w14:textId="77777777" w:rsidR="000611C2" w:rsidRDefault="0087617A">
    <w:pPr>
      <w:pStyle w:val="a9"/>
    </w:pPr>
    <w:r>
      <w:rPr>
        <w:noProof/>
        <w:lang w:eastAsia="ru-RU"/>
      </w:rPr>
      <mc:AlternateContent>
        <mc:Choice Requires="wpg">
          <w:drawing>
            <wp:anchor distT="0" distB="0" distL="114300" distR="114300" simplePos="0" relativeHeight="251683840" behindDoc="0" locked="1" layoutInCell="1" allowOverlap="1" wp14:anchorId="45AE2437" wp14:editId="44B035EF">
              <wp:simplePos x="0" y="0"/>
              <wp:positionH relativeFrom="page">
                <wp:posOffset>288290</wp:posOffset>
              </wp:positionH>
              <wp:positionV relativeFrom="page">
                <wp:posOffset>180340</wp:posOffset>
              </wp:positionV>
              <wp:extent cx="7092000" cy="10497600"/>
              <wp:effectExtent l="0" t="0" r="33020" b="0"/>
              <wp:wrapNone/>
              <wp:docPr id="138" name="Группа 138"/>
              <wp:cNvGraphicFramePr/>
              <a:graphic xmlns:a="http://schemas.openxmlformats.org/drawingml/2006/main">
                <a:graphicData uri="http://schemas.microsoft.com/office/word/2010/wordprocessingGroup">
                  <wpg:wgp>
                    <wpg:cNvGrpSpPr/>
                    <wpg:grpSpPr>
                      <a:xfrm>
                        <a:off x="0" y="0"/>
                        <a:ext cx="7092000" cy="10497600"/>
                        <a:chOff x="0" y="0"/>
                        <a:chExt cx="7092000" cy="10498320"/>
                      </a:xfrm>
                    </wpg:grpSpPr>
                    <wpg:grpSp>
                      <wpg:cNvPr id="2" name="Группа 2"/>
                      <wpg:cNvGrpSpPr/>
                      <wpg:grpSpPr>
                        <a:xfrm>
                          <a:off x="0" y="0"/>
                          <a:ext cx="7092000" cy="10332000"/>
                          <a:chOff x="0" y="0"/>
                          <a:chExt cx="7092079" cy="10332119"/>
                        </a:xfrm>
                      </wpg:grpSpPr>
                      <wpg:grpSp>
                        <wpg:cNvPr id="3" name="Группа 3"/>
                        <wpg:cNvGrpSpPr/>
                        <wpg:grpSpPr>
                          <a:xfrm>
                            <a:off x="0" y="0"/>
                            <a:ext cx="7092000" cy="10332000"/>
                            <a:chOff x="0" y="0"/>
                            <a:chExt cx="7091705" cy="10332481"/>
                          </a:xfrm>
                        </wpg:grpSpPr>
                        <wpg:grpSp>
                          <wpg:cNvPr id="4" name="Группа 4"/>
                          <wpg:cNvGrpSpPr/>
                          <wpg:grpSpPr>
                            <a:xfrm>
                              <a:off x="0" y="5112481"/>
                              <a:ext cx="432000" cy="5220000"/>
                              <a:chOff x="0" y="0"/>
                              <a:chExt cx="432000" cy="5220000"/>
                            </a:xfrm>
                          </wpg:grpSpPr>
                          <wpg:grpSp>
                            <wpg:cNvPr id="5" name="Группа 5"/>
                            <wpg:cNvGrpSpPr/>
                            <wpg:grpSpPr>
                              <a:xfrm>
                                <a:off x="0" y="0"/>
                                <a:ext cx="432000" cy="5220000"/>
                                <a:chOff x="0" y="0"/>
                                <a:chExt cx="432000" cy="5220000"/>
                              </a:xfrm>
                            </wpg:grpSpPr>
                            <wps:wsp>
                              <wps:cNvPr id="6"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7" name="Группа 7"/>
                              <wpg:cNvGrpSpPr/>
                              <wpg:grpSpPr>
                                <a:xfrm>
                                  <a:off x="0" y="0"/>
                                  <a:ext cx="432000" cy="5220000"/>
                                  <a:chOff x="0" y="0"/>
                                  <a:chExt cx="432000" cy="5220000"/>
                                </a:xfrm>
                              </wpg:grpSpPr>
                              <wpg:grpSp>
                                <wpg:cNvPr id="8" name="Группа 8"/>
                                <wpg:cNvGrpSpPr/>
                                <wpg:grpSpPr>
                                  <a:xfrm>
                                    <a:off x="0" y="1261068"/>
                                    <a:ext cx="432000" cy="3060000"/>
                                    <a:chOff x="0" y="0"/>
                                    <a:chExt cx="432000" cy="3059723"/>
                                  </a:xfrm>
                                </wpg:grpSpPr>
                                <wps:wsp>
                                  <wps:cNvPr id="9"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3"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14" name="Группа 14"/>
                            <wpg:cNvGrpSpPr/>
                            <wpg:grpSpPr>
                              <a:xfrm>
                                <a:off x="6798" y="37392"/>
                                <a:ext cx="388800" cy="5148000"/>
                                <a:chOff x="0" y="0"/>
                                <a:chExt cx="387355" cy="5148000"/>
                              </a:xfrm>
                            </wpg:grpSpPr>
                            <wpg:grpSp>
                              <wpg:cNvPr id="15" name="Группа 15"/>
                              <wpg:cNvGrpSpPr/>
                              <wpg:grpSpPr>
                                <a:xfrm>
                                  <a:off x="0" y="0"/>
                                  <a:ext cx="165600" cy="5148000"/>
                                  <a:chOff x="0" y="0"/>
                                  <a:chExt cx="165600" cy="5148455"/>
                                </a:xfrm>
                              </wpg:grpSpPr>
                              <wps:wsp>
                                <wps:cNvPr id="16"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ABD686" w14:textId="77777777" w:rsidR="00E32508" w:rsidRDefault="00E32508" w:rsidP="00E32508">
                                      <w:pPr>
                                        <w:pStyle w:val="34f3"/>
                                      </w:pPr>
                                      <w:r>
                                        <w:t>Подп. и дата</w:t>
                                      </w:r>
                                    </w:p>
                                  </w:txbxContent>
                                </wps:txbx>
                                <wps:bodyPr rot="0" vert="vert270" wrap="square" lIns="14400" tIns="14400" rIns="14400" bIns="14400" anchor="ctr" anchorCtr="0" upright="1">
                                  <a:noAutofit/>
                                </wps:bodyPr>
                              </wps:wsp>
                              <wps:wsp>
                                <wps:cNvPr id="17"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6DEF50" w14:textId="77777777" w:rsidR="00E32508" w:rsidRDefault="00E32508" w:rsidP="00E32508">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18"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633612" w14:textId="77777777" w:rsidR="00E32508" w:rsidRDefault="00E32508" w:rsidP="00E32508">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19"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3BB4B5" w14:textId="77777777" w:rsidR="00E32508" w:rsidRDefault="00E32508" w:rsidP="00E32508">
                                      <w:pPr>
                                        <w:pStyle w:val="34f3"/>
                                      </w:pPr>
                                      <w:r>
                                        <w:t>Взамен инв. №</w:t>
                                      </w:r>
                                    </w:p>
                                  </w:txbxContent>
                                </wps:txbx>
                                <wps:bodyPr rot="0" vert="vert270" wrap="square" lIns="14400" tIns="14400" rIns="14400" bIns="14400" anchor="ctr" anchorCtr="0" upright="1">
                                  <a:noAutofit/>
                                </wps:bodyPr>
                              </wps:wsp>
                              <wps:wsp>
                                <wps:cNvPr id="20"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F9322F" w14:textId="77777777" w:rsidR="00E32508" w:rsidRDefault="00E32508" w:rsidP="00E32508">
                                      <w:pPr>
                                        <w:pStyle w:val="34f3"/>
                                      </w:pPr>
                                      <w:r>
                                        <w:t>Подп. и дата</w:t>
                                      </w:r>
                                    </w:p>
                                  </w:txbxContent>
                                </wps:txbx>
                                <wps:bodyPr rot="0" vert="vert270" wrap="square" lIns="14400" tIns="14400" rIns="14400" bIns="14400" anchor="ctr" anchorCtr="0" upright="1">
                                  <a:noAutofit/>
                                </wps:bodyPr>
                              </wps:wsp>
                            </wpg:grpSp>
                            <wpg:grpSp>
                              <wpg:cNvPr id="22" name="Группа 22"/>
                              <wpg:cNvGrpSpPr/>
                              <wpg:grpSpPr>
                                <a:xfrm>
                                  <a:off x="207355" y="0"/>
                                  <a:ext cx="180000" cy="5148000"/>
                                  <a:chOff x="0" y="0"/>
                                  <a:chExt cx="180000" cy="5148455"/>
                                </a:xfrm>
                              </wpg:grpSpPr>
                              <wps:wsp>
                                <wps:cNvPr id="23"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AD65619" w14:textId="77777777" w:rsidR="00E32508" w:rsidRDefault="00E32508" w:rsidP="00E32508">
                                      <w:pPr>
                                        <w:pStyle w:val="34f1"/>
                                      </w:pPr>
                                    </w:p>
                                  </w:txbxContent>
                                </wps:txbx>
                                <wps:bodyPr rot="0" vert="vert270" wrap="square" lIns="0" tIns="0" rIns="0" bIns="0" anchor="ctr" anchorCtr="0" upright="1">
                                  <a:noAutofit/>
                                </wps:bodyPr>
                              </wps:wsp>
                              <wps:wsp>
                                <wps:cNvPr id="26"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CFFB667" w14:textId="77777777" w:rsidR="00E32508" w:rsidRDefault="00E32508" w:rsidP="00E32508">
                                      <w:pPr>
                                        <w:pStyle w:val="34f1"/>
                                      </w:pPr>
                                    </w:p>
                                  </w:txbxContent>
                                </wps:txbx>
                                <wps:bodyPr rot="0" vert="vert270" wrap="square" lIns="0" tIns="0" rIns="0" bIns="0" anchor="ctr" anchorCtr="0" upright="1">
                                  <a:noAutofit/>
                                </wps:bodyPr>
                              </wps:wsp>
                              <wps:wsp>
                                <wps:cNvPr id="28"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F937DEF" w14:textId="77777777" w:rsidR="00E32508" w:rsidRDefault="00E32508" w:rsidP="00E32508">
                                      <w:pPr>
                                        <w:pStyle w:val="34f1"/>
                                      </w:pPr>
                                    </w:p>
                                  </w:txbxContent>
                                </wps:txbx>
                                <wps:bodyPr rot="0" vert="vert270" wrap="square" lIns="0" tIns="0" rIns="0" bIns="0" anchor="ctr" anchorCtr="0" upright="1">
                                  <a:noAutofit/>
                                </wps:bodyPr>
                              </wps:wsp>
                              <wps:wsp>
                                <wps:cNvPr id="32"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49C6426" w14:textId="77777777" w:rsidR="00E32508" w:rsidRDefault="00E32508" w:rsidP="00E32508">
                                      <w:pPr>
                                        <w:pStyle w:val="34f1"/>
                                      </w:pPr>
                                    </w:p>
                                  </w:txbxContent>
                                </wps:txbx>
                                <wps:bodyPr rot="0" vert="vert270" wrap="square" lIns="0" tIns="0" rIns="0" bIns="0" anchor="ctr" anchorCtr="0" upright="1">
                                  <a:noAutofit/>
                                </wps:bodyPr>
                              </wps:wsp>
                              <wps:wsp>
                                <wps:cNvPr id="33"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0708225" w14:textId="77777777" w:rsidR="00E32508" w:rsidRDefault="00E32508" w:rsidP="00E32508">
                                      <w:pPr>
                                        <w:pStyle w:val="34f1"/>
                                      </w:pPr>
                                    </w:p>
                                  </w:txbxContent>
                                </wps:txbx>
                                <wps:bodyPr rot="0" vert="vert270" wrap="square" lIns="0" tIns="0" rIns="0" bIns="0" anchor="ctr" anchorCtr="0" upright="1">
                                  <a:noAutofit/>
                                </wps:bodyPr>
                              </wps:wsp>
                            </wpg:grpSp>
                          </wpg:grpSp>
                        </wpg:grpSp>
                        <wps:wsp>
                          <wps:cNvPr id="34"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37" name="Группа 37"/>
                        <wpg:cNvGrpSpPr/>
                        <wpg:grpSpPr>
                          <a:xfrm>
                            <a:off x="432079" y="9792119"/>
                            <a:ext cx="6660000" cy="540000"/>
                            <a:chOff x="0" y="0"/>
                            <a:chExt cx="6660000" cy="541424"/>
                          </a:xfrm>
                        </wpg:grpSpPr>
                        <wpg:grpSp>
                          <wpg:cNvPr id="38" name="Группа 38"/>
                          <wpg:cNvGrpSpPr/>
                          <wpg:grpSpPr>
                            <a:xfrm>
                              <a:off x="0" y="0"/>
                              <a:ext cx="6660000" cy="540000"/>
                              <a:chOff x="0" y="0"/>
                              <a:chExt cx="6660317" cy="540000"/>
                            </a:xfrm>
                          </wpg:grpSpPr>
                          <wps:wsp>
                            <wps:cNvPr id="41" name="Line 102"/>
                            <wps:cNvCnPr/>
                            <wps:spPr bwMode="auto">
                              <a:xfrm flipH="1">
                                <a:off x="2341266"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 name="Line 112"/>
                            <wps:cNvCnPr/>
                            <wps:spPr bwMode="auto">
                              <a:xfrm>
                                <a:off x="6300317"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 name="Line 113"/>
                            <wps:cNvCnPr/>
                            <wps:spPr bwMode="auto">
                              <a:xfrm>
                                <a:off x="6300317" y="251209"/>
                                <a:ext cx="36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3" name="Line 98"/>
                            <wps:cNvCnPr/>
                            <wps:spPr bwMode="auto">
                              <a:xfrm flipH="1">
                                <a:off x="6129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2" name="Line 99"/>
                            <wps:cNvCnPr/>
                            <wps:spPr bwMode="auto">
                              <a:xfrm>
                                <a:off x="256233"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3" name="Line 100"/>
                            <wps:cNvCnPr/>
                            <wps:spPr bwMode="auto">
                              <a:xfrm>
                                <a:off x="1441939"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4" name="Line 101"/>
                            <wps:cNvCnPr/>
                            <wps:spPr bwMode="auto">
                              <a:xfrm flipH="1">
                                <a:off x="19845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5" name="Line 103"/>
                            <wps:cNvCnPr/>
                            <wps:spPr bwMode="auto">
                              <a:xfrm>
                                <a:off x="0" y="18087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8" name="Line 133"/>
                            <wps:cNvCnPr/>
                            <wps:spPr bwMode="auto">
                              <a:xfrm>
                                <a:off x="0" y="36174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479" name="Группа 479"/>
                          <wpg:cNvGrpSpPr/>
                          <wpg:grpSpPr>
                            <a:xfrm>
                              <a:off x="20097" y="5024"/>
                              <a:ext cx="6624000" cy="536400"/>
                              <a:chOff x="0" y="0"/>
                              <a:chExt cx="6624039" cy="536400"/>
                            </a:xfrm>
                          </wpg:grpSpPr>
                          <wpg:grpSp>
                            <wpg:cNvPr id="480" name="Группа 480"/>
                            <wpg:cNvGrpSpPr/>
                            <wpg:grpSpPr>
                              <a:xfrm>
                                <a:off x="2502039" y="0"/>
                                <a:ext cx="4122000" cy="536400"/>
                                <a:chOff x="0" y="0"/>
                                <a:chExt cx="4122277" cy="537033"/>
                              </a:xfrm>
                            </wpg:grpSpPr>
                            <wps:wsp>
                              <wps:cNvPr id="481" name="Rectangle 123"/>
                              <wps:cNvSpPr>
                                <a:spLocks noChangeArrowheads="1"/>
                              </wps:cNvSpPr>
                              <wps:spPr bwMode="auto">
                                <a:xfrm>
                                  <a:off x="3798277" y="0"/>
                                  <a:ext cx="324000" cy="237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883335" w14:textId="77777777" w:rsidR="00E32508" w:rsidRPr="00CB1016" w:rsidRDefault="00E32508" w:rsidP="00E32508">
                                    <w:pPr>
                                      <w:pStyle w:val="34f3"/>
                                    </w:pPr>
                                    <w:r w:rsidRPr="00CB1016">
                                      <w:t>Лист</w:t>
                                    </w:r>
                                  </w:p>
                                </w:txbxContent>
                              </wps:txbx>
                              <wps:bodyPr rot="0" vert="horz" wrap="square" lIns="12700" tIns="14400" rIns="12700" bIns="12700" anchor="ctr" anchorCtr="0" upright="1">
                                <a:noAutofit/>
                              </wps:bodyPr>
                            </wps:wsp>
                            <wps:wsp>
                              <wps:cNvPr id="482" name="Rectangle 126"/>
                              <wps:cNvSpPr>
                                <a:spLocks noChangeArrowheads="1"/>
                              </wps:cNvSpPr>
                              <wps:spPr bwMode="auto">
                                <a:xfrm>
                                  <a:off x="3798277" y="256233"/>
                                  <a:ext cx="324000" cy="280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6EB5E2" w14:textId="77777777" w:rsidR="00E32508" w:rsidRPr="005374BE" w:rsidRDefault="00E32508" w:rsidP="00E32508">
                                    <w:pPr>
                                      <w:pStyle w:val="34f1"/>
                                    </w:pPr>
                                    <w:r>
                                      <w:rPr>
                                        <w:lang w:val="en-US"/>
                                      </w:rPr>
                                      <w:fldChar w:fldCharType="begin"/>
                                    </w:r>
                                    <w:r>
                                      <w:rPr>
                                        <w:lang w:val="en-US"/>
                                      </w:rPr>
                                      <w:instrText xml:space="preserve"> PAGE  \* Arabic  \* MERGEFORMAT </w:instrText>
                                    </w:r>
                                    <w:r>
                                      <w:rPr>
                                        <w:lang w:val="en-US"/>
                                      </w:rPr>
                                      <w:fldChar w:fldCharType="separate"/>
                                    </w:r>
                                    <w:r w:rsidR="00B04851">
                                      <w:rPr>
                                        <w:noProof/>
                                        <w:lang w:val="en-US"/>
                                      </w:rPr>
                                      <w:t>3</w:t>
                                    </w:r>
                                    <w:r>
                                      <w:rPr>
                                        <w:lang w:val="en-US"/>
                                      </w:rPr>
                                      <w:fldChar w:fldCharType="end"/>
                                    </w:r>
                                  </w:p>
                                </w:txbxContent>
                              </wps:txbx>
                              <wps:bodyPr rot="0" vert="horz" wrap="square" lIns="12700" tIns="14400" rIns="12700" bIns="12700" anchor="ctr" anchorCtr="0" upright="1">
                                <a:noAutofit/>
                              </wps:bodyPr>
                            </wps:wsp>
                            <wps:wsp>
                              <wps:cNvPr id="483" name="Rectangle 128"/>
                              <wps:cNvSpPr>
                                <a:spLocks noChangeArrowheads="1"/>
                              </wps:cNvSpPr>
                              <wps:spPr bwMode="auto">
                                <a:xfrm>
                                  <a:off x="0" y="140677"/>
                                  <a:ext cx="3600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89718E" w14:textId="77777777" w:rsidR="00E32508" w:rsidRDefault="00E32508" w:rsidP="00E32508">
                                    <w:pPr>
                                      <w:pStyle w:val="34f1"/>
                                    </w:pPr>
                                    <w:r>
                                      <w:fldChar w:fldCharType="begin"/>
                                    </w:r>
                                    <w:r>
                                      <w:instrText xml:space="preserve"> DOCPROPERTY  </w:instrText>
                                    </w:r>
                                    <w:r w:rsidR="00BF1A6F" w:rsidRPr="00BF1A6F">
                                      <w:instrText>обозначение</w:instrText>
                                    </w:r>
                                    <w:r>
                                      <w:instrText xml:space="preserve">_документа  \* MERGEFORMAT </w:instrText>
                                    </w:r>
                                    <w:r>
                                      <w:fldChar w:fldCharType="separate"/>
                                    </w:r>
                                    <w:r w:rsidR="00B04851">
                                      <w:t>A.B.XXX.П2.XX.</w:t>
                                    </w:r>
                                    <w:proofErr w:type="gramStart"/>
                                    <w:r w:rsidR="00B04851">
                                      <w:t>X-X</w:t>
                                    </w:r>
                                    <w:proofErr w:type="gramEnd"/>
                                    <w:r w:rsidR="00B04851">
                                      <w:t>.М</w:t>
                                    </w:r>
                                    <w:r>
                                      <w:fldChar w:fldCharType="end"/>
                                    </w:r>
                                  </w:p>
                                </w:txbxContent>
                              </wps:txbx>
                              <wps:bodyPr rot="0" vert="horz" wrap="square" lIns="12700" tIns="14400" rIns="12700" bIns="12700" anchor="ctr" anchorCtr="0" upright="1">
                                <a:noAutofit/>
                              </wps:bodyPr>
                            </wps:wsp>
                          </wpg:grpSp>
                          <wpg:grpSp>
                            <wpg:cNvPr id="484" name="Группа 484"/>
                            <wpg:cNvGrpSpPr/>
                            <wpg:grpSpPr>
                              <a:xfrm>
                                <a:off x="0" y="0"/>
                                <a:ext cx="2304000" cy="525600"/>
                                <a:chOff x="0" y="0"/>
                                <a:chExt cx="2303525" cy="527340"/>
                              </a:xfrm>
                            </wpg:grpSpPr>
                            <wps:wsp>
                              <wps:cNvPr id="485"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58E475" w14:textId="77777777" w:rsidR="00E32508" w:rsidRPr="00945CCC" w:rsidRDefault="00E32508" w:rsidP="00E32508">
                                    <w:pPr>
                                      <w:pStyle w:val="34f3"/>
                                    </w:pPr>
                                    <w:r w:rsidRPr="00945CCC">
                                      <w:t>Лист</w:t>
                                    </w:r>
                                  </w:p>
                                </w:txbxContent>
                              </wps:txbx>
                              <wps:bodyPr rot="0" vert="horz" wrap="square" lIns="0" tIns="0" rIns="0" bIns="0" anchor="ctr" anchorCtr="0" upright="1">
                                <a:noAutofit/>
                              </wps:bodyPr>
                            </wps:wsp>
                            <wps:wsp>
                              <wps:cNvPr id="486" name="Rectangle 115"/>
                              <wps:cNvSpPr>
                                <a:spLocks noChangeArrowheads="1"/>
                              </wps:cNvSpPr>
                              <wps:spPr bwMode="auto">
                                <a:xfrm>
                                  <a:off x="0" y="361740"/>
                                  <a:ext cx="23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283E2A" w14:textId="77777777" w:rsidR="00E32508" w:rsidRDefault="00E32508" w:rsidP="00E32508">
                                    <w:pPr>
                                      <w:pStyle w:val="34f3"/>
                                    </w:pPr>
                                    <w:r w:rsidRPr="00736406">
                                      <w:t>Изм</w:t>
                                    </w:r>
                                    <w:r w:rsidRPr="000411E6">
                                      <w:t>.</w:t>
                                    </w:r>
                                  </w:p>
                                </w:txbxContent>
                              </wps:txbx>
                              <wps:bodyPr rot="0" vert="horz" wrap="square" lIns="0" tIns="0" rIns="0" bIns="0" anchor="ctr" anchorCtr="0" upright="1">
                                <a:noAutofit/>
                              </wps:bodyPr>
                            </wps:wsp>
                            <wps:wsp>
                              <wps:cNvPr id="487" name="Rectangle 120"/>
                              <wps:cNvSpPr>
                                <a:spLocks noChangeArrowheads="1"/>
                              </wps:cNvSpPr>
                              <wps:spPr bwMode="auto">
                                <a:xfrm>
                                  <a:off x="628022" y="36174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161B78" w14:textId="77777777" w:rsidR="00E32508" w:rsidRPr="005E4A3B" w:rsidRDefault="00E32508" w:rsidP="00E32508">
                                    <w:pPr>
                                      <w:pStyle w:val="34f3"/>
                                    </w:pPr>
                                    <w:r w:rsidRPr="005E4A3B">
                                      <w:t>№ докум.</w:t>
                                    </w:r>
                                  </w:p>
                                </w:txbxContent>
                              </wps:txbx>
                              <wps:bodyPr rot="0" vert="horz" wrap="square" lIns="0" tIns="0" rIns="0" bIns="0" anchor="ctr" anchorCtr="0" upright="1">
                                <a:noAutofit/>
                              </wps:bodyPr>
                            </wps:wsp>
                            <wps:wsp>
                              <wps:cNvPr id="488" name="Rectangle 121"/>
                              <wps:cNvSpPr>
                                <a:spLocks noChangeArrowheads="1"/>
                              </wps:cNvSpPr>
                              <wps:spPr bwMode="auto">
                                <a:xfrm>
                                  <a:off x="1979525"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2E368D" w14:textId="77777777" w:rsidR="00E32508" w:rsidRPr="000411E6" w:rsidRDefault="00E32508" w:rsidP="00E32508">
                                    <w:pPr>
                                      <w:pStyle w:val="34f3"/>
                                    </w:pPr>
                                    <w:r w:rsidRPr="000411E6">
                                      <w:t>Дата</w:t>
                                    </w:r>
                                  </w:p>
                                </w:txbxContent>
                              </wps:txbx>
                              <wps:bodyPr rot="0" vert="horz" wrap="square" lIns="0" tIns="0" rIns="0" bIns="0" anchor="ctr" anchorCtr="0" upright="1">
                                <a:noAutofit/>
                              </wps:bodyPr>
                            </wps:wsp>
                            <wps:wsp>
                              <wps:cNvPr id="489" name="Rectangle 143"/>
                              <wps:cNvSpPr>
                                <a:spLocks noChangeArrowheads="1"/>
                              </wps:cNvSpPr>
                              <wps:spPr bwMode="auto">
                                <a:xfrm>
                                  <a:off x="1457011" y="361740"/>
                                  <a:ext cx="468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A12083" w14:textId="77777777" w:rsidR="00E32508" w:rsidRPr="005E4A3B" w:rsidRDefault="00E32508" w:rsidP="00E32508">
                                    <w:pPr>
                                      <w:pStyle w:val="34f3"/>
                                    </w:pPr>
                                    <w:r w:rsidRPr="005E4A3B">
                                      <w:t>Подп.</w:t>
                                    </w:r>
                                  </w:p>
                                </w:txbxContent>
                              </wps:txbx>
                              <wps:bodyPr rot="0" vert="horz" wrap="square" lIns="0" tIns="0" rIns="0" bIns="0" anchor="ctr" anchorCtr="0" upright="1">
                                <a:noAutofit/>
                              </wps:bodyPr>
                            </wps:wsp>
                            <wps:wsp>
                              <wps:cNvPr id="490"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FA3DED" w14:textId="77777777" w:rsidR="00E32508" w:rsidRDefault="00E32508" w:rsidP="00E32508">
                                    <w:pPr>
                                      <w:pStyle w:val="34f1"/>
                                    </w:pPr>
                                  </w:p>
                                </w:txbxContent>
                              </wps:txbx>
                              <wps:bodyPr rot="0" vert="horz" wrap="square" lIns="0" tIns="0" rIns="0" bIns="0" anchor="ctr" anchorCtr="0" upright="1">
                                <a:noAutofit/>
                              </wps:bodyPr>
                            </wps:wsp>
                            <wps:wsp>
                              <wps:cNvPr id="491" name="Rectangle 115"/>
                              <wps:cNvSpPr>
                                <a:spLocks noChangeArrowheads="1"/>
                              </wps:cNvSpPr>
                              <wps:spPr bwMode="auto">
                                <a:xfrm>
                                  <a:off x="0" y="18087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8BAEE5" w14:textId="77777777" w:rsidR="00E32508" w:rsidRDefault="00E32508" w:rsidP="00E32508">
                                    <w:pPr>
                                      <w:pStyle w:val="34f1"/>
                                    </w:pPr>
                                  </w:p>
                                </w:txbxContent>
                              </wps:txbx>
                              <wps:bodyPr rot="0" vert="horz" wrap="square" lIns="0" tIns="0" rIns="0" bIns="0" anchor="ctr" anchorCtr="0" upright="1">
                                <a:noAutofit/>
                              </wps:bodyPr>
                            </wps:wsp>
                            <wps:wsp>
                              <wps:cNvPr id="492" name="Rectangle 119"/>
                              <wps:cNvSpPr>
                                <a:spLocks noChangeArrowheads="1"/>
                              </wps:cNvSpPr>
                              <wps:spPr bwMode="auto">
                                <a:xfrm>
                                  <a:off x="251209"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462CF1" w14:textId="77777777" w:rsidR="00E32508" w:rsidRPr="00945CCC" w:rsidRDefault="00E32508" w:rsidP="00E32508">
                                    <w:pPr>
                                      <w:pStyle w:val="34f1"/>
                                    </w:pPr>
                                  </w:p>
                                </w:txbxContent>
                              </wps:txbx>
                              <wps:bodyPr rot="0" vert="horz" wrap="square" lIns="0" tIns="0" rIns="0" bIns="0" anchor="ctr" anchorCtr="0" upright="1">
                                <a:noAutofit/>
                              </wps:bodyPr>
                            </wps:wsp>
                            <wps:wsp>
                              <wps:cNvPr id="493" name="Rectangle 119"/>
                              <wps:cNvSpPr>
                                <a:spLocks noChangeArrowheads="1"/>
                              </wps:cNvSpPr>
                              <wps:spPr bwMode="auto">
                                <a:xfrm>
                                  <a:off x="251209"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ADE347" w14:textId="77777777" w:rsidR="00E32508" w:rsidRPr="00945CCC" w:rsidRDefault="00E32508" w:rsidP="00E32508">
                                    <w:pPr>
                                      <w:pStyle w:val="34f1"/>
                                    </w:pPr>
                                  </w:p>
                                </w:txbxContent>
                              </wps:txbx>
                              <wps:bodyPr rot="0" vert="horz" wrap="square" lIns="0" tIns="0" rIns="0" bIns="0" anchor="ctr" anchorCtr="0" upright="1">
                                <a:noAutofit/>
                              </wps:bodyPr>
                            </wps:wsp>
                            <wps:wsp>
                              <wps:cNvPr id="494" name="Rectangle 120"/>
                              <wps:cNvSpPr>
                                <a:spLocks noChangeArrowheads="1"/>
                              </wps:cNvSpPr>
                              <wps:spPr bwMode="auto">
                                <a:xfrm>
                                  <a:off x="628022" y="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A9087B" w14:textId="77777777" w:rsidR="00E32508" w:rsidRPr="005E4A3B" w:rsidRDefault="00E32508" w:rsidP="00E32508">
                                    <w:pPr>
                                      <w:pStyle w:val="34f1"/>
                                    </w:pPr>
                                  </w:p>
                                </w:txbxContent>
                              </wps:txbx>
                              <wps:bodyPr rot="0" vert="horz" wrap="square" lIns="0" tIns="0" rIns="0" bIns="0" anchor="ctr" anchorCtr="0" upright="1">
                                <a:noAutofit/>
                              </wps:bodyPr>
                            </wps:wsp>
                            <wps:wsp>
                              <wps:cNvPr id="495" name="Rectangle 120"/>
                              <wps:cNvSpPr>
                                <a:spLocks noChangeArrowheads="1"/>
                              </wps:cNvSpPr>
                              <wps:spPr bwMode="auto">
                                <a:xfrm>
                                  <a:off x="628022" y="18087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375A8D" w14:textId="77777777" w:rsidR="00E32508" w:rsidRPr="005E4A3B" w:rsidRDefault="00E32508" w:rsidP="00E32508">
                                    <w:pPr>
                                      <w:pStyle w:val="34f1"/>
                                    </w:pPr>
                                  </w:p>
                                </w:txbxContent>
                              </wps:txbx>
                              <wps:bodyPr rot="0" vert="horz" wrap="square" lIns="0" tIns="0" rIns="0" bIns="0" anchor="ctr" anchorCtr="0" upright="1">
                                <a:noAutofit/>
                              </wps:bodyPr>
                            </wps:wsp>
                            <wps:wsp>
                              <wps:cNvPr id="496" name="Rectangle 121"/>
                              <wps:cNvSpPr>
                                <a:spLocks noChangeArrowheads="1"/>
                              </wps:cNvSpPr>
                              <wps:spPr bwMode="auto">
                                <a:xfrm>
                                  <a:off x="1979525"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3339CF" w14:textId="77777777" w:rsidR="00E32508" w:rsidRPr="000411E6" w:rsidRDefault="00E32508" w:rsidP="00E32508">
                                    <w:pPr>
                                      <w:pStyle w:val="34f1"/>
                                    </w:pPr>
                                  </w:p>
                                </w:txbxContent>
                              </wps:txbx>
                              <wps:bodyPr rot="0" vert="horz" wrap="square" lIns="0" tIns="0" rIns="0" bIns="0" anchor="ctr" anchorCtr="0" upright="1">
                                <a:noAutofit/>
                              </wps:bodyPr>
                            </wps:wsp>
                            <wps:wsp>
                              <wps:cNvPr id="497" name="Rectangle 121"/>
                              <wps:cNvSpPr>
                                <a:spLocks noChangeArrowheads="1"/>
                              </wps:cNvSpPr>
                              <wps:spPr bwMode="auto">
                                <a:xfrm>
                                  <a:off x="1979525"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8C79F2" w14:textId="77777777" w:rsidR="00E32508" w:rsidRPr="000411E6" w:rsidRDefault="00E32508" w:rsidP="00E32508">
                                    <w:pPr>
                                      <w:pStyle w:val="34f1"/>
                                    </w:pPr>
                                  </w:p>
                                </w:txbxContent>
                              </wps:txbx>
                              <wps:bodyPr rot="0" vert="horz" wrap="square" lIns="0" tIns="0" rIns="0" bIns="0" anchor="ctr" anchorCtr="0" upright="1">
                                <a:noAutofit/>
                              </wps:bodyPr>
                            </wps:wsp>
                          </wpg:grpSp>
                        </wpg:grpSp>
                      </wpg:grpSp>
                    </wpg:grpSp>
                    <wpg:grpSp>
                      <wpg:cNvPr id="134" name="Группа 134"/>
                      <wpg:cNvGrpSpPr/>
                      <wpg:grpSpPr>
                        <a:xfrm>
                          <a:off x="3383280" y="10332720"/>
                          <a:ext cx="3240000" cy="165600"/>
                          <a:chOff x="-216376" y="0"/>
                          <a:chExt cx="3240772" cy="165600"/>
                        </a:xfrm>
                      </wpg:grpSpPr>
                      <wps:wsp>
                        <wps:cNvPr id="135"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1ABCDD" w14:textId="77777777" w:rsidR="00501E06" w:rsidRPr="006C5C53" w:rsidRDefault="00501E06" w:rsidP="00501E06">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136"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3B5052" w14:textId="77777777" w:rsidR="00501E06" w:rsidRPr="006C5C53" w:rsidRDefault="00501E06" w:rsidP="00501E06">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45AE2437" id="Группа 138" o:spid="_x0000_s1076" style="position:absolute;left:0;text-align:left;margin-left:22.7pt;margin-top:14.2pt;width:558.45pt;height:826.6pt;z-index:251683840;mso-position-horizontal-relative:page;mso-position-vertical-relative:page;mso-width-relative:margin;mso-height-relative:margin" coordsize="70920,104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">
              <v:group id="Группа 2" o:spid="_x0000_s1077" style="position:absolute;width:70920;height:103320" coordsize="70920,10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Группа 3" o:spid="_x0000_s1078"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Группа 4" o:spid="_x0000_s1079"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Группа 5" o:spid="_x0000_s1080"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91" o:spid="_x0000_s1081"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" filled="f" strokeweight="1.5pt">
                        <v:textbox inset=",1mm"/>
                      </v:rect>
                      <v:group id="Группа 7" o:spid="_x0000_s1082"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Группа 8" o:spid="_x0000_s1083"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Line 76" o:spid="_x0000_s1084"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" strokeweight="1.5pt"/>
                          <v:line id="Line 77" o:spid="_x0000_s1085"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" strokeweight="1.5pt"/>
                          <v:line id="Line 78" o:spid="_x0000_s1086"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" strokeweight="1.5pt"/>
                          <v:line id="Line 79" o:spid="_x0000_s1087"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" strokeweight="1.5pt"/>
                        </v:group>
                        <v:line id="Line 92" o:spid="_x0000_s1088"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" strokeweight="1.5pt"/>
                      </v:group>
                    </v:group>
                    <v:group id="Группа 14" o:spid="_x0000_s1089"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Группа 15" o:spid="_x0000_s1090"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202" coordsize="21600,21600" o:spt="202" path="m,l,21600r21600,l21600,xe">
                          <v:stroke joinstyle="miter"/>
                          <v:path gradientshapeok="t" o:connecttype="rect"/>
                        </v:shapetype>
                        <v:shape id="Text Box 80" o:spid="_x0000_s1091"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" filled="f" stroked="f" strokeweight="1.5pt">
                          <v:textbox style="layout-flow:vertical;mso-layout-flow-alt:bottom-to-top" inset=".4mm,.4mm,.4mm,.4mm">
                            <w:txbxContent>
                              <w:p w14:paraId="52ABD686" w14:textId="77777777" w:rsidR="00E32508" w:rsidRDefault="00E32508" w:rsidP="00E32508">
                                <w:pPr>
                                  <w:pStyle w:val="34f3"/>
                                </w:pPr>
                                <w:r>
                                  <w:t>Подп. и дата</w:t>
                                </w:r>
                              </w:p>
                            </w:txbxContent>
                          </v:textbox>
                        </v:shape>
                        <v:shape id="Text Box 81" o:spid="_x0000_s1092"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" filled="f" stroked="f" strokeweight="1.5pt">
                          <v:textbox style="layout-flow:vertical;mso-layout-flow-alt:bottom-to-top" inset=".4mm,.4mm,.4mm,.4mm">
                            <w:txbxContent>
                              <w:p w14:paraId="4A6DEF50" w14:textId="77777777" w:rsidR="00E32508" w:rsidRDefault="00E32508" w:rsidP="00E32508">
                                <w:pPr>
                                  <w:pStyle w:val="34f3"/>
                                </w:pPr>
                                <w:proofErr w:type="spellStart"/>
                                <w:r>
                                  <w:t>Инв</w:t>
                                </w:r>
                                <w:proofErr w:type="spellEnd"/>
                                <w:r>
                                  <w:t xml:space="preserve"> № </w:t>
                                </w:r>
                                <w:proofErr w:type="spellStart"/>
                                <w:r>
                                  <w:t>дубл</w:t>
                                </w:r>
                                <w:proofErr w:type="spellEnd"/>
                                <w:r>
                                  <w:t>.</w:t>
                                </w:r>
                              </w:p>
                            </w:txbxContent>
                          </v:textbox>
                        </v:shape>
                        <v:shape id="Text Box 83" o:spid="_x0000_s1093"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" filled="f" stroked="f" strokeweight="1.5pt">
                          <v:textbox style="layout-flow:vertical;mso-layout-flow-alt:bottom-to-top" inset=".4mm,.4mm,.4mm,.4mm">
                            <w:txbxContent>
                              <w:p w14:paraId="10633612" w14:textId="77777777" w:rsidR="00E32508" w:rsidRDefault="00E32508" w:rsidP="00E32508">
                                <w:pPr>
                                  <w:pStyle w:val="34f3"/>
                                </w:pPr>
                                <w:proofErr w:type="spellStart"/>
                                <w:r>
                                  <w:t>Инв</w:t>
                                </w:r>
                                <w:proofErr w:type="spellEnd"/>
                                <w:r>
                                  <w:t xml:space="preserve"> № подл.</w:t>
                                </w:r>
                              </w:p>
                            </w:txbxContent>
                          </v:textbox>
                        </v:shape>
                        <v:shape id="Text Box 85" o:spid="_x0000_s1094"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" filled="f" stroked="f" strokeweight="1.5pt">
                          <v:textbox style="layout-flow:vertical;mso-layout-flow-alt:bottom-to-top" inset=".4mm,.4mm,.4mm,.4mm">
                            <w:txbxContent>
                              <w:p w14:paraId="233BB4B5" w14:textId="77777777" w:rsidR="00E32508" w:rsidRDefault="00E32508" w:rsidP="00E32508">
                                <w:pPr>
                                  <w:pStyle w:val="34f3"/>
                                </w:pPr>
                                <w:r>
                                  <w:t>Взамен инв. №</w:t>
                                </w:r>
                              </w:p>
                            </w:txbxContent>
                          </v:textbox>
                        </v:shape>
                        <v:shape id="Text Box 86" o:spid="_x0000_s1095"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" filled="f" stroked="f" strokeweight="1.5pt">
                          <v:textbox style="layout-flow:vertical;mso-layout-flow-alt:bottom-to-top" inset=".4mm,.4mm,.4mm,.4mm">
                            <w:txbxContent>
                              <w:p w14:paraId="6FF9322F" w14:textId="77777777" w:rsidR="00E32508" w:rsidRDefault="00E32508" w:rsidP="00E32508">
                                <w:pPr>
                                  <w:pStyle w:val="34f3"/>
                                </w:pPr>
                                <w:r>
                                  <w:t>Подп. и дата</w:t>
                                </w:r>
                              </w:p>
                            </w:txbxContent>
                          </v:textbox>
                        </v:shape>
                      </v:group>
                      <v:group id="Группа 22" o:spid="_x0000_s1096"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Text Box 87" o:spid="_x0000_s1097"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" filled="f" stroked="f" strokeweight="1.5pt">
                          <v:textbox style="layout-flow:vertical;mso-layout-flow-alt:bottom-to-top" inset="0,0,0,0">
                            <w:txbxContent>
                              <w:p w14:paraId="1AD65619" w14:textId="77777777" w:rsidR="00E32508" w:rsidRDefault="00E32508" w:rsidP="00E32508">
                                <w:pPr>
                                  <w:pStyle w:val="34f1"/>
                                </w:pPr>
                              </w:p>
                            </w:txbxContent>
                          </v:textbox>
                        </v:shape>
                        <v:shape id="Text Box 88" o:spid="_x0000_s1098"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" filled="f" stroked="f" strokeweight="1.5pt">
                          <v:textbox style="layout-flow:vertical;mso-layout-flow-alt:bottom-to-top" inset="0,0,0,0">
                            <w:txbxContent>
                              <w:p w14:paraId="5CFFB667" w14:textId="77777777" w:rsidR="00E32508" w:rsidRDefault="00E32508" w:rsidP="00E32508">
                                <w:pPr>
                                  <w:pStyle w:val="34f1"/>
                                </w:pPr>
                              </w:p>
                            </w:txbxContent>
                          </v:textbox>
                        </v:shape>
                        <v:shape id="Text Box 89" o:spid="_x0000_s1099"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" filled="f" stroked="f" strokeweight="1.5pt">
                          <v:textbox style="layout-flow:vertical;mso-layout-flow-alt:bottom-to-top" inset="0,0,0,0">
                            <w:txbxContent>
                              <w:p w14:paraId="3F937DEF" w14:textId="77777777" w:rsidR="00E32508" w:rsidRDefault="00E32508" w:rsidP="00E32508">
                                <w:pPr>
                                  <w:pStyle w:val="34f1"/>
                                </w:pPr>
                              </w:p>
                            </w:txbxContent>
                          </v:textbox>
                        </v:shape>
                        <v:shape id="Text Box 90" o:spid="_x0000_s1100"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" filled="f" stroked="f" strokeweight="1.5pt">
                          <v:textbox style="layout-flow:vertical;mso-layout-flow-alt:bottom-to-top" inset="0,0,0,0">
                            <w:txbxContent>
                              <w:p w14:paraId="449C6426" w14:textId="77777777" w:rsidR="00E32508" w:rsidRDefault="00E32508" w:rsidP="00E32508">
                                <w:pPr>
                                  <w:pStyle w:val="34f1"/>
                                </w:pPr>
                              </w:p>
                            </w:txbxContent>
                          </v:textbox>
                        </v:shape>
                        <v:shape id="Text Box 87" o:spid="_x0000_s1101"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" filled="f" stroked="f" strokeweight="1.5pt">
                          <v:textbox style="layout-flow:vertical;mso-layout-flow-alt:bottom-to-top" inset="0,0,0,0">
                            <w:txbxContent>
                              <w:p w14:paraId="20708225" w14:textId="77777777" w:rsidR="00E32508" w:rsidRDefault="00E32508" w:rsidP="00E32508">
                                <w:pPr>
                                  <w:pStyle w:val="34f1"/>
                                </w:pPr>
                              </w:p>
                            </w:txbxContent>
                          </v:textbox>
                        </v:shape>
                      </v:group>
                    </v:group>
                  </v:group>
                  <v:rect id="Rectangle 74" o:spid="_x0000_s1102"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" filled="f" strokeweight="1.5pt">
                    <v:textbox inset=",1mm"/>
                  </v:rect>
                </v:group>
                <v:group id="Группа 37" o:spid="_x0000_s1103" style="position:absolute;left:4320;top:97921;width:66600;height:5400" coordsize="66600,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Группа 38" o:spid="_x0000_s1104" style="position:absolute;width:66600;height:5400" coordsize="6660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line id="Line 102" o:spid="_x0000_s1105" style="position:absolute;flip:x;visibility:visible;mso-wrap-style:square" from="23412,0" to="2341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" strokeweight="1.5pt">
                      <v:stroke startarrowwidth="narrow" startarrowlength="short" endarrowwidth="narrow" endarrowlength="short"/>
                    </v:line>
                    <v:line id="Line 112" o:spid="_x0000_s1106" style="position:absolute;visibility:visible;mso-wrap-style:square" from="63003,0" to="63003,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" strokeweight="1.5pt">
                      <v:stroke startarrowwidth="narrow" startarrowlength="short" endarrowwidth="narrow" endarrowlength="short"/>
                    </v:line>
                    <v:line id="Line 113" o:spid="_x0000_s1107" style="position:absolute;visibility:visible;mso-wrap-style:square" from="63003,2512" to="66603,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" strokeweight="1.5pt">
                      <v:stroke startarrowwidth="narrow" startarrowlength="short" endarrowwidth="narrow" endarrowlength="short"/>
                    </v:line>
                    <v:line id="Прямая соединительная линия 18" o:spid="_x0000_s1108"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" strokecolor="windowText" strokeweight="1.5pt"/>
                    <v:line id="Line 98" o:spid="_x0000_s1109" style="position:absolute;flip:x;visibility:visible;mso-wrap-style:square" from="6129,0" to="612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" strokeweight="1.5pt">
                      <v:stroke startarrowwidth="narrow" startarrowlength="short" endarrowwidth="narrow" endarrowlength="short"/>
                    </v:line>
                    <v:line id="Line 99" o:spid="_x0000_s1110" style="position:absolute;visibility:visible;mso-wrap-style:square" from="2562,0" to="256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" strokeweight="1.5pt">
                      <v:stroke startarrowwidth="narrow" startarrowlength="short" endarrowwidth="narrow" endarrowlength="short"/>
                    </v:line>
                    <v:line id="Line 100" o:spid="_x0000_s1111" style="position:absolute;visibility:visible;mso-wrap-style:square" from="14419,0" to="1441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" strokeweight="1.5pt">
                      <v:stroke startarrowwidth="narrow" startarrowlength="short" endarrowwidth="narrow" endarrowlength="short"/>
                    </v:line>
                    <v:line id="Line 101" o:spid="_x0000_s1112" style="position:absolute;flip:x;visibility:visible;mso-wrap-style:square" from="19845,0" to="1984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" strokeweight="1.5pt">
                      <v:stroke startarrowwidth="narrow" startarrowlength="short" endarrowwidth="narrow" endarrowlength="short"/>
                    </v:line>
                    <v:line id="Line 103" o:spid="_x0000_s1113" style="position:absolute;visibility:visible;mso-wrap-style:square" from="0,1808" to="23400,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">
                      <v:stroke startarrowwidth="narrow" startarrowlength="short" endarrowwidth="narrow" endarrowlength="short"/>
                    </v:line>
                    <v:line id="Line 133" o:spid="_x0000_s1114" style="position:absolute;visibility:visible;mso-wrap-style:square" from="0,3617" to="23400,3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" strokeweight="1.5pt">
                      <v:stroke startarrowwidth="narrow" startarrowlength="short" endarrowwidth="narrow" endarrowlength="short"/>
                    </v:line>
                  </v:group>
                  <v:group id="Группа 479" o:spid="_x0000_s1115" style="position:absolute;left:200;top:50;width:66240;height:5364" coordsize="66240,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">
                    <v:group id="Группа 480" o:spid="_x0000_s1116" style="position:absolute;left:25020;width:41220;height:5364" coordsize="41222,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">
                      <v:rect id="Rectangle 123" o:spid="_x0000_s1117" style="position:absolute;left:37982;width:3240;height:2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" filled="f" stroked="f">
                        <v:textbox inset="1pt,.4mm,1pt,1pt">
                          <w:txbxContent>
                            <w:p w14:paraId="2D883335" w14:textId="77777777" w:rsidR="00E32508" w:rsidRPr="00CB1016" w:rsidRDefault="00E32508" w:rsidP="00E32508">
                              <w:pPr>
                                <w:pStyle w:val="34f3"/>
                              </w:pPr>
                              <w:r w:rsidRPr="00CB1016">
                                <w:t>Лист</w:t>
                              </w:r>
                            </w:p>
                          </w:txbxContent>
                        </v:textbox>
                      </v:rect>
                      <v:rect id="Rectangle 126" o:spid="_x0000_s1118" style="position:absolute;left:37982;top:2562;width:3240;height:2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" filled="f" stroked="f">
                        <v:textbox inset="1pt,.4mm,1pt,1pt">
                          <w:txbxContent>
                            <w:p w14:paraId="5F6EB5E2" w14:textId="77777777" w:rsidR="00E32508" w:rsidRPr="005374BE" w:rsidRDefault="00E32508" w:rsidP="00E32508">
                              <w:pPr>
                                <w:pStyle w:val="34f1"/>
                              </w:pPr>
                              <w:r>
                                <w:rPr>
                                  <w:lang w:val="en-US"/>
                                </w:rPr>
                                <w:fldChar w:fldCharType="begin"/>
                              </w:r>
                              <w:r>
                                <w:rPr>
                                  <w:lang w:val="en-US"/>
                                </w:rPr>
                                <w:instrText xml:space="preserve"> PAGE  \* Arabic  \* MERGEFORMAT </w:instrText>
                              </w:r>
                              <w:r>
                                <w:rPr>
                                  <w:lang w:val="en-US"/>
                                </w:rPr>
                                <w:fldChar w:fldCharType="separate"/>
                              </w:r>
                              <w:r w:rsidR="00B04851">
                                <w:rPr>
                                  <w:noProof/>
                                  <w:lang w:val="en-US"/>
                                </w:rPr>
                                <w:t>3</w:t>
                              </w:r>
                              <w:r>
                                <w:rPr>
                                  <w:lang w:val="en-US"/>
                                </w:rPr>
                                <w:fldChar w:fldCharType="end"/>
                              </w:r>
                            </w:p>
                          </w:txbxContent>
                        </v:textbox>
                      </v:rect>
                      <v:rect id="Rectangle 128" o:spid="_x0000_s1119" style="position:absolute;top:140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" filled="f" stroked="f">
                        <v:textbox inset="1pt,.4mm,1pt,1pt">
                          <w:txbxContent>
                            <w:p w14:paraId="2389718E" w14:textId="77777777" w:rsidR="00E32508" w:rsidRDefault="00E32508" w:rsidP="00E32508">
                              <w:pPr>
                                <w:pStyle w:val="34f1"/>
                              </w:pPr>
                              <w:r>
                                <w:fldChar w:fldCharType="begin"/>
                              </w:r>
                              <w:r>
                                <w:instrText xml:space="preserve"> DOCPROPERTY  </w:instrText>
                              </w:r>
                              <w:r w:rsidR="00BF1A6F" w:rsidRPr="00BF1A6F">
                                <w:instrText>обозначение</w:instrText>
                              </w:r>
                              <w:r>
                                <w:instrText xml:space="preserve">_документа  \* MERGEFORMAT </w:instrText>
                              </w:r>
                              <w:r>
                                <w:fldChar w:fldCharType="separate"/>
                              </w:r>
                              <w:r w:rsidR="00B04851">
                                <w:t>A.B.XXX.П2.XX.</w:t>
                              </w:r>
                              <w:proofErr w:type="gramStart"/>
                              <w:r w:rsidR="00B04851">
                                <w:t>X-X</w:t>
                              </w:r>
                              <w:proofErr w:type="gramEnd"/>
                              <w:r w:rsidR="00B04851">
                                <w:t>.М</w:t>
                              </w:r>
                              <w:r>
                                <w:fldChar w:fldCharType="end"/>
                              </w:r>
                            </w:p>
                          </w:txbxContent>
                        </v:textbox>
                      </v:rect>
                    </v:group>
                    <v:group id="Группа 484" o:spid="_x0000_s1120" style="position:absolute;width:23040;height:5256" coordsize="23035,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">
                      <v:rect id="Rectangle 119" o:spid="_x0000_s1121"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" filled="f" stroked="f">
                        <v:textbox inset="0,0,0,0">
                          <w:txbxContent>
                            <w:p w14:paraId="3258E475" w14:textId="77777777" w:rsidR="00E32508" w:rsidRPr="00945CCC" w:rsidRDefault="00E32508" w:rsidP="00E32508">
                              <w:pPr>
                                <w:pStyle w:val="34f3"/>
                              </w:pPr>
                              <w:r w:rsidRPr="00945CCC">
                                <w:t>Лист</w:t>
                              </w:r>
                            </w:p>
                          </w:txbxContent>
                        </v:textbox>
                      </v:rect>
                      <v:rect id="Rectangle 115" o:spid="_x0000_s1122" style="position:absolute;top:3617;width:23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" filled="f" stroked="f">
                        <v:textbox inset="0,0,0,0">
                          <w:txbxContent>
                            <w:p w14:paraId="39283E2A" w14:textId="77777777" w:rsidR="00E32508" w:rsidRDefault="00E32508" w:rsidP="00E32508">
                              <w:pPr>
                                <w:pStyle w:val="34f3"/>
                              </w:pPr>
                              <w:r w:rsidRPr="00736406">
                                <w:t>Изм</w:t>
                              </w:r>
                              <w:r w:rsidRPr="000411E6">
                                <w:t>.</w:t>
                              </w:r>
                            </w:p>
                          </w:txbxContent>
                        </v:textbox>
                      </v:rect>
                      <v:rect id="Rectangle 120" o:spid="_x0000_s1123" style="position:absolute;left:6280;top:361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" filled="f" stroked="f">
                        <v:textbox inset="0,0,0,0">
                          <w:txbxContent>
                            <w:p w14:paraId="1D161B78" w14:textId="77777777" w:rsidR="00E32508" w:rsidRPr="005E4A3B" w:rsidRDefault="00E32508" w:rsidP="00E32508">
                              <w:pPr>
                                <w:pStyle w:val="34f3"/>
                              </w:pPr>
                              <w:r w:rsidRPr="005E4A3B">
                                <w:t>№ докум.</w:t>
                              </w:r>
                            </w:p>
                          </w:txbxContent>
                        </v:textbox>
                      </v:rect>
                      <v:rect id="Rectangle 121" o:spid="_x0000_s1124" style="position:absolute;left:19795;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" filled="f" stroked="f">
                        <v:textbox inset="0,0,0,0">
                          <w:txbxContent>
                            <w:p w14:paraId="522E368D" w14:textId="77777777" w:rsidR="00E32508" w:rsidRPr="000411E6" w:rsidRDefault="00E32508" w:rsidP="00E32508">
                              <w:pPr>
                                <w:pStyle w:val="34f3"/>
                              </w:pPr>
                              <w:r w:rsidRPr="000411E6">
                                <w:t>Дата</w:t>
                              </w:r>
                            </w:p>
                          </w:txbxContent>
                        </v:textbox>
                      </v:rect>
                      <v:rect id="Rectangle 143" o:spid="_x0000_s1125" style="position:absolute;left:14570;top:361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" filled="f" stroked="f">
                        <v:textbox inset="0,0,0,0">
                          <w:txbxContent>
                            <w:p w14:paraId="73A12083" w14:textId="77777777" w:rsidR="00E32508" w:rsidRPr="005E4A3B" w:rsidRDefault="00E32508" w:rsidP="00E32508">
                              <w:pPr>
                                <w:pStyle w:val="34f3"/>
                              </w:pPr>
                              <w:r w:rsidRPr="005E4A3B">
                                <w:t>Подп.</w:t>
                              </w:r>
                            </w:p>
                          </w:txbxContent>
                        </v:textbox>
                      </v:rect>
                      <v:rect id="Rectangle 115" o:spid="_x0000_s1126"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" filled="f" stroked="f">
                        <v:textbox inset="0,0,0,0">
                          <w:txbxContent>
                            <w:p w14:paraId="68FA3DED" w14:textId="77777777" w:rsidR="00E32508" w:rsidRDefault="00E32508" w:rsidP="00E32508">
                              <w:pPr>
                                <w:pStyle w:val="34f1"/>
                              </w:pPr>
                            </w:p>
                          </w:txbxContent>
                        </v:textbox>
                      </v:rect>
                      <v:rect id="Rectangle 115" o:spid="_x0000_s1127" style="position:absolute;top:1808;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" filled="f" stroked="f">
                        <v:textbox inset="0,0,0,0">
                          <w:txbxContent>
                            <w:p w14:paraId="5B8BAEE5" w14:textId="77777777" w:rsidR="00E32508" w:rsidRDefault="00E32508" w:rsidP="00E32508">
                              <w:pPr>
                                <w:pStyle w:val="34f1"/>
                              </w:pPr>
                            </w:p>
                          </w:txbxContent>
                        </v:textbox>
                      </v:rect>
                      <v:rect id="Rectangle 119" o:spid="_x0000_s1128"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" filled="f" stroked="f">
                        <v:textbox inset="0,0,0,0">
                          <w:txbxContent>
                            <w:p w14:paraId="52462CF1" w14:textId="77777777" w:rsidR="00E32508" w:rsidRPr="00945CCC" w:rsidRDefault="00E32508" w:rsidP="00E32508">
                              <w:pPr>
                                <w:pStyle w:val="34f1"/>
                              </w:pPr>
                            </w:p>
                          </w:txbxContent>
                        </v:textbox>
                      </v:rect>
                      <v:rect id="Rectangle 119" o:spid="_x0000_s1129" style="position:absolute;left:2512;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" filled="f" stroked="f">
                        <v:textbox inset="0,0,0,0">
                          <w:txbxContent>
                            <w:p w14:paraId="7DADE347" w14:textId="77777777" w:rsidR="00E32508" w:rsidRPr="00945CCC" w:rsidRDefault="00E32508" w:rsidP="00E32508">
                              <w:pPr>
                                <w:pStyle w:val="34f1"/>
                              </w:pPr>
                            </w:p>
                          </w:txbxContent>
                        </v:textbox>
                      </v:rect>
                      <v:rect id="Rectangle 120" o:spid="_x0000_s1130" style="position:absolute;left:628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" filled="f" stroked="f">
                        <v:textbox inset="0,0,0,0">
                          <w:txbxContent>
                            <w:p w14:paraId="61A9087B" w14:textId="77777777" w:rsidR="00E32508" w:rsidRPr="005E4A3B" w:rsidRDefault="00E32508" w:rsidP="00E32508">
                              <w:pPr>
                                <w:pStyle w:val="34f1"/>
                              </w:pPr>
                            </w:p>
                          </w:txbxContent>
                        </v:textbox>
                      </v:rect>
                      <v:rect id="Rectangle 120" o:spid="_x0000_s1131" style="position:absolute;left:6280;top:180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" filled="f" stroked="f">
                        <v:textbox inset="0,0,0,0">
                          <w:txbxContent>
                            <w:p w14:paraId="0D375A8D" w14:textId="77777777" w:rsidR="00E32508" w:rsidRPr="005E4A3B" w:rsidRDefault="00E32508" w:rsidP="00E32508">
                              <w:pPr>
                                <w:pStyle w:val="34f1"/>
                              </w:pPr>
                            </w:p>
                          </w:txbxContent>
                        </v:textbox>
                      </v:rect>
                      <v:rect id="Rectangle 121" o:spid="_x0000_s1132"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" filled="f" stroked="f">
                        <v:textbox inset="0,0,0,0">
                          <w:txbxContent>
                            <w:p w14:paraId="5F3339CF" w14:textId="77777777" w:rsidR="00E32508" w:rsidRPr="000411E6" w:rsidRDefault="00E32508" w:rsidP="00E32508">
                              <w:pPr>
                                <w:pStyle w:val="34f1"/>
                              </w:pPr>
                            </w:p>
                          </w:txbxContent>
                        </v:textbox>
                      </v:rect>
                      <v:rect id="Rectangle 121" o:spid="_x0000_s1133" style="position:absolute;left:19795;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" filled="f" stroked="f">
                        <v:textbox inset="0,0,0,0">
                          <w:txbxContent>
                            <w:p w14:paraId="198C79F2" w14:textId="77777777" w:rsidR="00E32508" w:rsidRPr="000411E6" w:rsidRDefault="00E32508" w:rsidP="00E32508">
                              <w:pPr>
                                <w:pStyle w:val="34f1"/>
                              </w:pPr>
                            </w:p>
                          </w:txbxContent>
                        </v:textbox>
                      </v:rect>
                    </v:group>
                  </v:group>
                </v:group>
              </v:group>
              <v:group id="Группа 134" o:spid="_x0000_s1134" style="position:absolute;left:33832;top:10332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rect id="Rectangle 122" o:spid="_x0000_s1135"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" filled="f" stroked="f">
                  <v:textbox inset="1pt,.4mm,1pt,1pt">
                    <w:txbxContent>
                      <w:p w14:paraId="501ABCDD" w14:textId="77777777" w:rsidR="00501E06" w:rsidRPr="006C5C53" w:rsidRDefault="00501E06" w:rsidP="00501E06">
                        <w:pPr>
                          <w:pStyle w:val="34f3"/>
                          <w:rPr>
                            <w:lang w:val="ru-RU"/>
                          </w:rPr>
                        </w:pPr>
                        <w:r>
                          <w:rPr>
                            <w:lang w:val="ru-RU"/>
                          </w:rPr>
                          <w:t>Копировал</w:t>
                        </w:r>
                      </w:p>
                    </w:txbxContent>
                  </v:textbox>
                </v:rect>
                <v:rect id="Rectangle 122" o:spid="_x0000_s1136"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" filled="f" stroked="f">
                  <v:textbox inset="1pt,.4mm,1pt,1pt">
                    <w:txbxContent>
                      <w:p w14:paraId="363B5052" w14:textId="77777777" w:rsidR="00501E06" w:rsidRPr="006C5C53" w:rsidRDefault="00501E06" w:rsidP="00501E06">
                        <w:pPr>
                          <w:pStyle w:val="34f3"/>
                          <w:rPr>
                            <w:lang w:val="ru-RU"/>
                          </w:rPr>
                        </w:pPr>
                        <w:r>
                          <w:rPr>
                            <w:lang w:val="ru-RU"/>
                          </w:rPr>
                          <w:t>Формат А4</w:t>
                        </w:r>
                      </w:p>
                    </w:txbxContent>
                  </v:textbox>
                </v:rect>
              </v:group>
              <w10:wrap anchorx="page" anchory="page"/>
              <w10:anchorlock/>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3A45F" w14:textId="77777777" w:rsidR="00BC6B0F" w:rsidRDefault="0087617A">
    <w:pPr>
      <w:pStyle w:val="a9"/>
    </w:pPr>
    <w:r>
      <w:rPr>
        <w:noProof/>
        <w:lang w:eastAsia="ru-RU"/>
      </w:rPr>
      <mc:AlternateContent>
        <mc:Choice Requires="wpg">
          <w:drawing>
            <wp:anchor distT="0" distB="0" distL="114300" distR="114300" simplePos="0" relativeHeight="251681792" behindDoc="0" locked="1" layoutInCell="1" allowOverlap="1" wp14:anchorId="3711F781" wp14:editId="3E259372">
              <wp:simplePos x="0" y="0"/>
              <wp:positionH relativeFrom="page">
                <wp:posOffset>288290</wp:posOffset>
              </wp:positionH>
              <wp:positionV relativeFrom="page">
                <wp:posOffset>180340</wp:posOffset>
              </wp:positionV>
              <wp:extent cx="7092000" cy="10497600"/>
              <wp:effectExtent l="0" t="0" r="33020" b="0"/>
              <wp:wrapNone/>
              <wp:docPr id="137" name="Группа 137"/>
              <wp:cNvGraphicFramePr/>
              <a:graphic xmlns:a="http://schemas.openxmlformats.org/drawingml/2006/main">
                <a:graphicData uri="http://schemas.microsoft.com/office/word/2010/wordprocessingGroup">
                  <wpg:wgp>
                    <wpg:cNvGrpSpPr/>
                    <wpg:grpSpPr>
                      <a:xfrm>
                        <a:off x="0" y="0"/>
                        <a:ext cx="7092000" cy="10497600"/>
                        <a:chOff x="0" y="0"/>
                        <a:chExt cx="7092000" cy="10498320"/>
                      </a:xfrm>
                    </wpg:grpSpPr>
                    <wpg:grpSp>
                      <wpg:cNvPr id="448" name="Группа 448"/>
                      <wpg:cNvGrpSpPr/>
                      <wpg:grpSpPr>
                        <a:xfrm>
                          <a:off x="0" y="0"/>
                          <a:ext cx="7092000" cy="10332000"/>
                          <a:chOff x="0" y="0"/>
                          <a:chExt cx="7092000" cy="10332455"/>
                        </a:xfrm>
                      </wpg:grpSpPr>
                      <wpg:grpSp>
                        <wpg:cNvPr id="449" name="Группа 449"/>
                        <wpg:cNvGrpSpPr/>
                        <wpg:grpSpPr>
                          <a:xfrm>
                            <a:off x="0" y="0"/>
                            <a:ext cx="7092000" cy="10332000"/>
                            <a:chOff x="0" y="0"/>
                            <a:chExt cx="7091705" cy="10332481"/>
                          </a:xfrm>
                        </wpg:grpSpPr>
                        <wpg:grpSp>
                          <wpg:cNvPr id="450" name="Группа 450"/>
                          <wpg:cNvGrpSpPr/>
                          <wpg:grpSpPr>
                            <a:xfrm>
                              <a:off x="0" y="5112481"/>
                              <a:ext cx="432000" cy="5220000"/>
                              <a:chOff x="0" y="0"/>
                              <a:chExt cx="432000" cy="5220000"/>
                            </a:xfrm>
                          </wpg:grpSpPr>
                          <wpg:grpSp>
                            <wpg:cNvPr id="451" name="Группа 451"/>
                            <wpg:cNvGrpSpPr/>
                            <wpg:grpSpPr>
                              <a:xfrm>
                                <a:off x="0" y="0"/>
                                <a:ext cx="432000" cy="5220000"/>
                                <a:chOff x="0" y="0"/>
                                <a:chExt cx="432000" cy="5220000"/>
                              </a:xfrm>
                            </wpg:grpSpPr>
                            <wps:wsp>
                              <wps:cNvPr id="452"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453" name="Группа 453"/>
                              <wpg:cNvGrpSpPr/>
                              <wpg:grpSpPr>
                                <a:xfrm>
                                  <a:off x="0" y="0"/>
                                  <a:ext cx="432000" cy="5220000"/>
                                  <a:chOff x="0" y="0"/>
                                  <a:chExt cx="432000" cy="5220000"/>
                                </a:xfrm>
                              </wpg:grpSpPr>
                              <wpg:grpSp>
                                <wpg:cNvPr id="454" name="Группа 454"/>
                                <wpg:cNvGrpSpPr/>
                                <wpg:grpSpPr>
                                  <a:xfrm>
                                    <a:off x="0" y="1261068"/>
                                    <a:ext cx="432000" cy="3060000"/>
                                    <a:chOff x="0" y="0"/>
                                    <a:chExt cx="432000" cy="3059723"/>
                                  </a:xfrm>
                                </wpg:grpSpPr>
                                <wps:wsp>
                                  <wps:cNvPr id="455"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6"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7"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8"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45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460" name="Группа 460"/>
                            <wpg:cNvGrpSpPr/>
                            <wpg:grpSpPr>
                              <a:xfrm>
                                <a:off x="6798" y="37392"/>
                                <a:ext cx="388800" cy="5148000"/>
                                <a:chOff x="0" y="0"/>
                                <a:chExt cx="387355" cy="5148000"/>
                              </a:xfrm>
                            </wpg:grpSpPr>
                            <wpg:grpSp>
                              <wpg:cNvPr id="461" name="Группа 461"/>
                              <wpg:cNvGrpSpPr/>
                              <wpg:grpSpPr>
                                <a:xfrm>
                                  <a:off x="0" y="0"/>
                                  <a:ext cx="165600" cy="5148000"/>
                                  <a:chOff x="0" y="0"/>
                                  <a:chExt cx="165600" cy="5148455"/>
                                </a:xfrm>
                              </wpg:grpSpPr>
                              <wps:wsp>
                                <wps:cNvPr id="462"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C773EE" w14:textId="77777777" w:rsidR="00BC6B0F" w:rsidRDefault="00BC6B0F" w:rsidP="00B2745D">
                                      <w:pPr>
                                        <w:pStyle w:val="34f3"/>
                                      </w:pPr>
                                      <w:r>
                                        <w:t>Подп. и дата</w:t>
                                      </w:r>
                                    </w:p>
                                  </w:txbxContent>
                                </wps:txbx>
                                <wps:bodyPr rot="0" vert="vert270" wrap="square" lIns="14400" tIns="14400" rIns="14400" bIns="14400" anchor="ctr" anchorCtr="0" upright="1">
                                  <a:noAutofit/>
                                </wps:bodyPr>
                              </wps:wsp>
                              <wps:wsp>
                                <wps:cNvPr id="463"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1B2BC5" w14:textId="77777777" w:rsidR="00BC6B0F" w:rsidRDefault="00BC6B0F" w:rsidP="00B2745D">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464"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54E36D" w14:textId="77777777" w:rsidR="00BC6B0F" w:rsidRDefault="00BC6B0F" w:rsidP="00B2745D">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465"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9F5107" w14:textId="77777777" w:rsidR="00BC6B0F" w:rsidRDefault="00BC6B0F" w:rsidP="00B2745D">
                                      <w:pPr>
                                        <w:pStyle w:val="34f3"/>
                                      </w:pPr>
                                      <w:r>
                                        <w:t>Взамен инв. №</w:t>
                                      </w:r>
                                    </w:p>
                                  </w:txbxContent>
                                </wps:txbx>
                                <wps:bodyPr rot="0" vert="vert270" wrap="square" lIns="14400" tIns="14400" rIns="14400" bIns="14400" anchor="ctr" anchorCtr="0" upright="1">
                                  <a:noAutofit/>
                                </wps:bodyPr>
                              </wps:wsp>
                              <wps:wsp>
                                <wps:cNvPr id="466"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15C971" w14:textId="77777777" w:rsidR="00BC6B0F" w:rsidRDefault="00BC6B0F" w:rsidP="00B2745D">
                                      <w:pPr>
                                        <w:pStyle w:val="34f3"/>
                                      </w:pPr>
                                      <w:r>
                                        <w:t>Подп. и дата</w:t>
                                      </w:r>
                                    </w:p>
                                  </w:txbxContent>
                                </wps:txbx>
                                <wps:bodyPr rot="0" vert="vert270" wrap="square" lIns="14400" tIns="14400" rIns="14400" bIns="14400" anchor="ctr" anchorCtr="0" upright="1">
                                  <a:noAutofit/>
                                </wps:bodyPr>
                              </wps:wsp>
                            </wpg:grpSp>
                            <wpg:grpSp>
                              <wpg:cNvPr id="467" name="Группа 467"/>
                              <wpg:cNvGrpSpPr/>
                              <wpg:grpSpPr>
                                <a:xfrm>
                                  <a:off x="207355" y="0"/>
                                  <a:ext cx="180000" cy="5148000"/>
                                  <a:chOff x="0" y="0"/>
                                  <a:chExt cx="180000" cy="5148455"/>
                                </a:xfrm>
                              </wpg:grpSpPr>
                              <wps:wsp>
                                <wps:cNvPr id="468"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52EB1B0" w14:textId="77777777" w:rsidR="00BC6B0F" w:rsidRDefault="00BC6B0F" w:rsidP="00B2745D">
                                      <w:pPr>
                                        <w:pStyle w:val="34f1"/>
                                      </w:pPr>
                                    </w:p>
                                  </w:txbxContent>
                                </wps:txbx>
                                <wps:bodyPr rot="0" vert="vert270" wrap="square" lIns="0" tIns="0" rIns="0" bIns="0" anchor="ctr" anchorCtr="0" upright="1">
                                  <a:noAutofit/>
                                </wps:bodyPr>
                              </wps:wsp>
                              <wps:wsp>
                                <wps:cNvPr id="469"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B4380D2" w14:textId="77777777" w:rsidR="00BC6B0F" w:rsidRDefault="00BC6B0F" w:rsidP="00B2745D">
                                      <w:pPr>
                                        <w:pStyle w:val="34f1"/>
                                      </w:pPr>
                                    </w:p>
                                  </w:txbxContent>
                                </wps:txbx>
                                <wps:bodyPr rot="0" vert="vert270" wrap="square" lIns="0" tIns="0" rIns="0" bIns="0" anchor="ctr" anchorCtr="0" upright="1">
                                  <a:noAutofit/>
                                </wps:bodyPr>
                              </wps:wsp>
                              <wps:wsp>
                                <wps:cNvPr id="470"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FEA7EB8" w14:textId="77777777" w:rsidR="00BC6B0F" w:rsidRDefault="00BC6B0F" w:rsidP="00B2745D">
                                      <w:pPr>
                                        <w:pStyle w:val="34f1"/>
                                      </w:pPr>
                                    </w:p>
                                  </w:txbxContent>
                                </wps:txbx>
                                <wps:bodyPr rot="0" vert="vert270" wrap="square" lIns="0" tIns="0" rIns="0" bIns="0" anchor="ctr" anchorCtr="0" upright="1">
                                  <a:noAutofit/>
                                </wps:bodyPr>
                              </wps:wsp>
                              <wps:wsp>
                                <wps:cNvPr id="471"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338D7DA" w14:textId="77777777" w:rsidR="00BC6B0F" w:rsidRDefault="00BC6B0F" w:rsidP="00B2745D">
                                      <w:pPr>
                                        <w:pStyle w:val="34f1"/>
                                      </w:pPr>
                                    </w:p>
                                  </w:txbxContent>
                                </wps:txbx>
                                <wps:bodyPr rot="0" vert="vert270" wrap="square" lIns="0" tIns="0" rIns="0" bIns="0" anchor="ctr" anchorCtr="0" upright="1">
                                  <a:noAutofit/>
                                </wps:bodyPr>
                              </wps:wsp>
                              <wps:wsp>
                                <wps:cNvPr id="476"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FBA9898" w14:textId="77777777" w:rsidR="00BC6B0F" w:rsidRDefault="00BC6B0F" w:rsidP="00B2745D">
                                      <w:pPr>
                                        <w:pStyle w:val="34f1"/>
                                      </w:pPr>
                                    </w:p>
                                  </w:txbxContent>
                                </wps:txbx>
                                <wps:bodyPr rot="0" vert="vert270" wrap="square" lIns="0" tIns="0" rIns="0" bIns="0" anchor="ctr" anchorCtr="0" upright="1">
                                  <a:noAutofit/>
                                </wps:bodyPr>
                              </wps:wsp>
                            </wpg:grpSp>
                          </wpg:grpSp>
                        </wpg:grpSp>
                        <wps:wsp>
                          <wps:cNvPr id="477"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498" name="Группа 498"/>
                        <wpg:cNvGrpSpPr/>
                        <wpg:grpSpPr>
                          <a:xfrm>
                            <a:off x="431705" y="8892455"/>
                            <a:ext cx="6660000" cy="1440000"/>
                            <a:chOff x="0" y="0"/>
                            <a:chExt cx="6660000" cy="1440000"/>
                          </a:xfrm>
                        </wpg:grpSpPr>
                        <wpg:grpSp>
                          <wpg:cNvPr id="499" name="Группа 499"/>
                          <wpg:cNvGrpSpPr/>
                          <wpg:grpSpPr>
                            <a:xfrm>
                              <a:off x="0" y="0"/>
                              <a:ext cx="6660000" cy="1440000"/>
                              <a:chOff x="0" y="0"/>
                              <a:chExt cx="6660937" cy="1440482"/>
                            </a:xfrm>
                          </wpg:grpSpPr>
                          <wps:wsp>
                            <wps:cNvPr id="500" name="Line 102"/>
                            <wps:cNvCnPr/>
                            <wps:spPr bwMode="auto">
                              <a:xfrm flipH="1">
                                <a:off x="2338689"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1" name="Line 111"/>
                            <wps:cNvCnPr/>
                            <wps:spPr bwMode="auto">
                              <a:xfrm flipH="1">
                                <a:off x="5401419"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2" name="Line 109"/>
                            <wps:cNvCnPr/>
                            <wps:spPr bwMode="auto">
                              <a:xfrm>
                                <a:off x="2338689" y="540482"/>
                                <a:ext cx="432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3" name="Line 110"/>
                            <wps:cNvCnPr/>
                            <wps:spPr bwMode="auto">
                              <a:xfrm>
                                <a:off x="4860937" y="540482"/>
                                <a:ext cx="0" cy="90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4" name="Line 112"/>
                            <wps:cNvCnPr/>
                            <wps:spPr bwMode="auto">
                              <a:xfrm>
                                <a:off x="5941901"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5" name="Line 113"/>
                            <wps:cNvCnPr/>
                            <wps:spPr bwMode="auto">
                              <a:xfrm>
                                <a:off x="4860937" y="720642"/>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6" name="Line 130"/>
                            <wps:cNvCnPr/>
                            <wps:spPr bwMode="auto">
                              <a:xfrm>
                                <a:off x="4860937" y="900803"/>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7" name="Line 134"/>
                            <wps:cNvCnPr/>
                            <wps:spPr bwMode="auto">
                              <a:xfrm>
                                <a:off x="504109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8" name="Line 135"/>
                            <wps:cNvCnPr/>
                            <wps:spPr bwMode="auto">
                              <a:xfrm>
                                <a:off x="522125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9"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10" name="Line 98"/>
                            <wps:cNvCnPr/>
                            <wps:spPr bwMode="auto">
                              <a:xfrm flipH="1">
                                <a:off x="611867"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1" name="Line 99"/>
                            <wps:cNvCnPr/>
                            <wps:spPr bwMode="auto">
                              <a:xfrm>
                                <a:off x="251545"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 name="Line 100"/>
                            <wps:cNvCnPr/>
                            <wps:spPr bwMode="auto">
                              <a:xfrm>
                                <a:off x="1441285"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 name="Line 101"/>
                            <wps:cNvCnPr/>
                            <wps:spPr bwMode="auto">
                              <a:xfrm flipH="1">
                                <a:off x="1978368"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 name="Line 103"/>
                            <wps:cNvCnPr/>
                            <wps:spPr bwMode="auto">
                              <a:xfrm>
                                <a:off x="0" y="18016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 name="Line 104"/>
                            <wps:cNvCnPr/>
                            <wps:spPr bwMode="auto">
                              <a:xfrm>
                                <a:off x="0" y="540482"/>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 name="Line 105"/>
                            <wps:cNvCnPr/>
                            <wps:spPr bwMode="auto">
                              <a:xfrm>
                                <a:off x="0" y="900803"/>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 name="Line 107"/>
                            <wps:cNvCnPr/>
                            <wps:spPr bwMode="auto">
                              <a:xfrm>
                                <a:off x="0" y="720642"/>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 name="Line 108"/>
                            <wps:cNvCnPr/>
                            <wps:spPr bwMode="auto">
                              <a:xfrm>
                                <a:off x="0" y="108096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 name="Line 133"/>
                            <wps:cNvCnPr/>
                            <wps:spPr bwMode="auto">
                              <a:xfrm>
                                <a:off x="0" y="36032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 name="Line 108"/>
                            <wps:cNvCnPr/>
                            <wps:spPr bwMode="auto">
                              <a:xfrm>
                                <a:off x="0" y="126112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84" name="Группа 84"/>
                          <wpg:cNvGrpSpPr/>
                          <wpg:grpSpPr>
                            <a:xfrm>
                              <a:off x="16997" y="6798"/>
                              <a:ext cx="6627600" cy="1425600"/>
                              <a:chOff x="0" y="0"/>
                              <a:chExt cx="6627600" cy="1426695"/>
                            </a:xfrm>
                          </wpg:grpSpPr>
                          <wps:wsp>
                            <wps:cNvPr id="85"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18CC33" w14:textId="77777777" w:rsidR="00BC6B0F" w:rsidRPr="00945CCC" w:rsidRDefault="00BC6B0F" w:rsidP="00B2745D">
                                  <w:pPr>
                                    <w:pStyle w:val="34f3"/>
                                  </w:pPr>
                                  <w:r w:rsidRPr="00945CCC">
                                    <w:t>Лист</w:t>
                                  </w:r>
                                </w:p>
                              </w:txbxContent>
                            </wps:txbx>
                            <wps:bodyPr rot="0" vert="horz" wrap="square" lIns="0" tIns="0" rIns="0" bIns="0" anchor="ctr" anchorCtr="0" upright="1">
                              <a:noAutofit/>
                            </wps:bodyPr>
                          </wps:wsp>
                          <wps:wsp>
                            <wps:cNvPr id="86" name="Rectangle 114"/>
                            <wps:cNvSpPr>
                              <a:spLocks noChangeArrowheads="1"/>
                            </wps:cNvSpPr>
                            <wps:spPr bwMode="auto">
                              <a:xfrm>
                                <a:off x="20097" y="108019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8B775E" w14:textId="77777777" w:rsidR="00BC6B0F" w:rsidRDefault="00BC6B0F" w:rsidP="00B2745D">
                                  <w:pPr>
                                    <w:pStyle w:val="34f3"/>
                                  </w:pPr>
                                  <w:r>
                                    <w:t>Н. контр.</w:t>
                                  </w:r>
                                </w:p>
                              </w:txbxContent>
                            </wps:txbx>
                            <wps:bodyPr rot="0" vert="horz" wrap="square" lIns="0" tIns="0" rIns="0" bIns="0" anchor="ctr" anchorCtr="0" upright="1">
                              <a:noAutofit/>
                            </wps:bodyPr>
                          </wps:wsp>
                          <wps:wsp>
                            <wps:cNvPr id="87" name="Rectangle 115"/>
                            <wps:cNvSpPr>
                              <a:spLocks noChangeArrowheads="1"/>
                            </wps:cNvSpPr>
                            <wps:spPr bwMode="auto">
                              <a:xfrm>
                                <a:off x="0" y="356716"/>
                                <a:ext cx="235024"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C3A349" w14:textId="77777777" w:rsidR="00BC6B0F" w:rsidRDefault="00BC6B0F" w:rsidP="00B2745D">
                                  <w:pPr>
                                    <w:pStyle w:val="34f3"/>
                                  </w:pPr>
                                  <w:r w:rsidRPr="00736406">
                                    <w:t>Изм</w:t>
                                  </w:r>
                                  <w:r w:rsidRPr="000411E6">
                                    <w:t>.</w:t>
                                  </w:r>
                                </w:p>
                              </w:txbxContent>
                            </wps:txbx>
                            <wps:bodyPr rot="0" vert="horz" wrap="square" lIns="0" tIns="0" rIns="0" bIns="0" anchor="ctr" anchorCtr="0" upright="1">
                              <a:noAutofit/>
                            </wps:bodyPr>
                          </wps:wsp>
                          <wps:wsp>
                            <wps:cNvPr id="88" name="Rectangle 120"/>
                            <wps:cNvSpPr>
                              <a:spLocks noChangeArrowheads="1"/>
                            </wps:cNvSpPr>
                            <wps:spPr bwMode="auto">
                              <a:xfrm>
                                <a:off x="633046" y="35671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CBBD20" w14:textId="77777777" w:rsidR="00BC6B0F" w:rsidRPr="005E4A3B" w:rsidRDefault="00BC6B0F" w:rsidP="00B2745D">
                                  <w:pPr>
                                    <w:pStyle w:val="34f3"/>
                                  </w:pPr>
                                  <w:r w:rsidRPr="005E4A3B">
                                    <w:t>№ докум.</w:t>
                                  </w:r>
                                </w:p>
                              </w:txbxContent>
                            </wps:txbx>
                            <wps:bodyPr rot="0" vert="horz" wrap="square" lIns="0" tIns="0" rIns="0" bIns="0" anchor="ctr" anchorCtr="0" upright="1">
                              <a:noAutofit/>
                            </wps:bodyPr>
                          </wps:wsp>
                          <wps:wsp>
                            <wps:cNvPr id="91" name="Rectangle 121"/>
                            <wps:cNvSpPr>
                              <a:spLocks noChangeArrowheads="1"/>
                            </wps:cNvSpPr>
                            <wps:spPr bwMode="auto">
                              <a:xfrm>
                                <a:off x="1979525" y="356716"/>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CBFEDD" w14:textId="77777777" w:rsidR="00BC6B0F" w:rsidRPr="000411E6" w:rsidRDefault="00BC6B0F" w:rsidP="00B2745D">
                                  <w:pPr>
                                    <w:pStyle w:val="34f3"/>
                                  </w:pPr>
                                  <w:r w:rsidRPr="000411E6">
                                    <w:t>Дата</w:t>
                                  </w:r>
                                </w:p>
                              </w:txbxContent>
                            </wps:txbx>
                            <wps:bodyPr rot="0" vert="horz" wrap="square" lIns="0" tIns="0" rIns="0" bIns="0" anchor="ctr" anchorCtr="0" upright="1">
                              <a:noAutofit/>
                            </wps:bodyPr>
                          </wps:wsp>
                          <wps:wsp>
                            <wps:cNvPr id="95" name="Text Box 131"/>
                            <wps:cNvSpPr txBox="1">
                              <a:spLocks noChangeArrowheads="1"/>
                            </wps:cNvSpPr>
                            <wps:spPr bwMode="auto">
                              <a:xfrm>
                                <a:off x="20097" y="54261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37F483" w14:textId="77777777" w:rsidR="00BC6B0F" w:rsidRDefault="00BC6B0F" w:rsidP="00B2745D">
                                  <w:pPr>
                                    <w:pStyle w:val="34f3"/>
                                  </w:pPr>
                                  <w:proofErr w:type="spellStart"/>
                                  <w:r>
                                    <w:t>Разраб</w:t>
                                  </w:r>
                                  <w:proofErr w:type="spellEnd"/>
                                  <w:r>
                                    <w:t>.</w:t>
                                  </w:r>
                                </w:p>
                              </w:txbxContent>
                            </wps:txbx>
                            <wps:bodyPr rot="0" vert="horz" wrap="square" lIns="0" tIns="0" rIns="0" bIns="0" anchor="ctr" anchorCtr="0" upright="1">
                              <a:noAutofit/>
                            </wps:bodyPr>
                          </wps:wsp>
                          <wps:wsp>
                            <wps:cNvPr id="98" name="Text Box 132"/>
                            <wps:cNvSpPr txBox="1">
                              <a:spLocks noChangeArrowheads="1"/>
                            </wps:cNvSpPr>
                            <wps:spPr bwMode="auto">
                              <a:xfrm>
                                <a:off x="20097" y="72348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D3B2E4" w14:textId="77777777" w:rsidR="00BC6B0F" w:rsidRDefault="00BC6B0F" w:rsidP="00B2745D">
                                  <w:pPr>
                                    <w:pStyle w:val="34f3"/>
                                  </w:pPr>
                                  <w:r>
                                    <w:t>Пров.</w:t>
                                  </w:r>
                                </w:p>
                              </w:txbxContent>
                            </wps:txbx>
                            <wps:bodyPr rot="0" vert="horz" wrap="square" lIns="0" tIns="0" rIns="0" bIns="0" anchor="ctr" anchorCtr="0" upright="1">
                              <a:noAutofit/>
                            </wps:bodyPr>
                          </wps:wsp>
                          <wps:wsp>
                            <wps:cNvPr id="99" name="Rectangle 143"/>
                            <wps:cNvSpPr>
                              <a:spLocks noChangeArrowheads="1"/>
                            </wps:cNvSpPr>
                            <wps:spPr bwMode="auto">
                              <a:xfrm>
                                <a:off x="1462035" y="356716"/>
                                <a:ext cx="468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51D763" w14:textId="77777777" w:rsidR="00BC6B0F" w:rsidRPr="005E4A3B" w:rsidRDefault="00BC6B0F" w:rsidP="00B2745D">
                                  <w:pPr>
                                    <w:pStyle w:val="34f3"/>
                                  </w:pPr>
                                  <w:r w:rsidRPr="005E4A3B">
                                    <w:t>Подп.</w:t>
                                  </w:r>
                                </w:p>
                              </w:txbxContent>
                            </wps:txbx>
                            <wps:bodyPr rot="0" vert="horz" wrap="square" lIns="0" tIns="0" rIns="0" bIns="0" anchor="ctr" anchorCtr="0" upright="1">
                              <a:noAutofit/>
                            </wps:bodyPr>
                          </wps:wsp>
                          <wps:wsp>
                            <wps:cNvPr id="100" name="Text Box 132"/>
                            <wps:cNvSpPr txBox="1">
                              <a:spLocks noChangeArrowheads="1"/>
                            </wps:cNvSpPr>
                            <wps:spPr bwMode="auto">
                              <a:xfrm>
                                <a:off x="20097" y="899327"/>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6DF253" w14:textId="77777777" w:rsidR="00BC6B0F" w:rsidRPr="00931BFC" w:rsidRDefault="00BC6B0F" w:rsidP="00B2745D">
                                  <w:pPr>
                                    <w:pStyle w:val="34f1"/>
                                  </w:pPr>
                                </w:p>
                              </w:txbxContent>
                            </wps:txbx>
                            <wps:bodyPr rot="0" vert="horz" wrap="square" lIns="0" tIns="0" rIns="0" bIns="0" anchor="ctr" anchorCtr="0" upright="1">
                              <a:noAutofit/>
                            </wps:bodyPr>
                          </wps:wsp>
                          <wps:wsp>
                            <wps:cNvPr id="102" name="Text Box 132"/>
                            <wps:cNvSpPr txBox="1">
                              <a:spLocks noChangeArrowheads="1"/>
                            </wps:cNvSpPr>
                            <wps:spPr bwMode="auto">
                              <a:xfrm>
                                <a:off x="20097" y="126106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D70FBF" w14:textId="7B2C2580" w:rsidR="00BC6B0F" w:rsidRPr="00A32665" w:rsidRDefault="00BC6B0F" w:rsidP="00B2745D">
                                  <w:pPr>
                                    <w:pStyle w:val="34f3"/>
                                  </w:pPr>
                                </w:p>
                              </w:txbxContent>
                            </wps:txbx>
                            <wps:bodyPr rot="0" vert="horz" wrap="square" lIns="0" tIns="0" rIns="0" bIns="0" anchor="ctr" anchorCtr="0" upright="1">
                              <a:noAutofit/>
                            </wps:bodyPr>
                          </wps:wsp>
                          <wps:wsp>
                            <wps:cNvPr id="103" name="Rectangle 120"/>
                            <wps:cNvSpPr>
                              <a:spLocks noChangeArrowheads="1"/>
                            </wps:cNvSpPr>
                            <wps:spPr bwMode="auto">
                              <a:xfrm>
                                <a:off x="633046" y="542611"/>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86B2BB" w14:textId="69A4B545" w:rsidR="00BC6B0F" w:rsidRPr="005E4A3B" w:rsidRDefault="005031DD" w:rsidP="00B2745D">
                                  <w:pPr>
                                    <w:pStyle w:val="34f1"/>
                                  </w:pPr>
                                  <w:r>
                                    <w:t>Чураков</w:t>
                                  </w:r>
                                </w:p>
                              </w:txbxContent>
                            </wps:txbx>
                            <wps:bodyPr rot="0" vert="horz" wrap="square" lIns="0" tIns="0" rIns="0" bIns="0" anchor="ctr" anchorCtr="0" upright="1">
                              <a:noAutofit/>
                            </wps:bodyPr>
                          </wps:wsp>
                          <wps:wsp>
                            <wps:cNvPr id="104" name="Rectangle 120"/>
                            <wps:cNvSpPr>
                              <a:spLocks noChangeArrowheads="1"/>
                            </wps:cNvSpPr>
                            <wps:spPr bwMode="auto">
                              <a:xfrm>
                                <a:off x="633046" y="723481"/>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46374C" w14:textId="6A822DF0" w:rsidR="00BC6B0F" w:rsidRPr="005E4A3B" w:rsidRDefault="005031DD" w:rsidP="00B2745D">
                                  <w:pPr>
                                    <w:pStyle w:val="34f1"/>
                                  </w:pPr>
                                  <w:r>
                                    <w:t>Агафонов</w:t>
                                  </w:r>
                                </w:p>
                              </w:txbxContent>
                            </wps:txbx>
                            <wps:bodyPr rot="0" vert="horz" wrap="square" lIns="0" tIns="0" rIns="0" bIns="0" anchor="ctr" anchorCtr="0" upright="1">
                              <a:noAutofit/>
                            </wps:bodyPr>
                          </wps:wsp>
                          <wps:wsp>
                            <wps:cNvPr id="105" name="Rectangle 120"/>
                            <wps:cNvSpPr>
                              <a:spLocks noChangeArrowheads="1"/>
                            </wps:cNvSpPr>
                            <wps:spPr bwMode="auto">
                              <a:xfrm>
                                <a:off x="633046" y="899327"/>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159833" w14:textId="77777777" w:rsidR="00BC6B0F" w:rsidRPr="005E4A3B" w:rsidRDefault="00BC6B0F" w:rsidP="00B2745D">
                                  <w:pPr>
                                    <w:pStyle w:val="34f1"/>
                                  </w:pPr>
                                </w:p>
                              </w:txbxContent>
                            </wps:txbx>
                            <wps:bodyPr rot="0" vert="horz" wrap="square" lIns="0" tIns="0" rIns="0" bIns="0" anchor="ctr" anchorCtr="0" upright="1">
                              <a:noAutofit/>
                            </wps:bodyPr>
                          </wps:wsp>
                          <wps:wsp>
                            <wps:cNvPr id="106" name="Rectangle 120"/>
                            <wps:cNvSpPr>
                              <a:spLocks noChangeArrowheads="1"/>
                            </wps:cNvSpPr>
                            <wps:spPr bwMode="auto">
                              <a:xfrm>
                                <a:off x="633046" y="108019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ABC071" w14:textId="7A246533" w:rsidR="00BC6B0F" w:rsidRPr="005E4A3B" w:rsidRDefault="005031DD" w:rsidP="00B2745D">
                                  <w:pPr>
                                    <w:pStyle w:val="34f1"/>
                                  </w:pPr>
                                  <w:r>
                                    <w:t>Корепанов</w:t>
                                  </w:r>
                                </w:p>
                              </w:txbxContent>
                            </wps:txbx>
                            <wps:bodyPr rot="0" vert="horz" wrap="square" lIns="0" tIns="0" rIns="0" bIns="0" anchor="ctr" anchorCtr="0" upright="1">
                              <a:noAutofit/>
                            </wps:bodyPr>
                          </wps:wsp>
                          <wps:wsp>
                            <wps:cNvPr id="107" name="Rectangle 120"/>
                            <wps:cNvSpPr>
                              <a:spLocks noChangeArrowheads="1"/>
                            </wps:cNvSpPr>
                            <wps:spPr bwMode="auto">
                              <a:xfrm>
                                <a:off x="633046" y="126106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B6C62F" w14:textId="77777777" w:rsidR="00BC6B0F" w:rsidRPr="005E4A3B" w:rsidRDefault="00BC6B0F" w:rsidP="00B2745D">
                                  <w:pPr>
                                    <w:pStyle w:val="34f1"/>
                                  </w:pPr>
                                </w:p>
                              </w:txbxContent>
                            </wps:txbx>
                            <wps:bodyPr rot="0" vert="horz" wrap="square" lIns="0" tIns="0" rIns="0" bIns="0" anchor="ctr" anchorCtr="0" upright="1">
                              <a:noAutofit/>
                            </wps:bodyPr>
                          </wps:wsp>
                          <wps:wsp>
                            <wps:cNvPr id="109" name="Rectangle 121"/>
                            <wps:cNvSpPr>
                              <a:spLocks noChangeArrowheads="1"/>
                            </wps:cNvSpPr>
                            <wps:spPr bwMode="auto">
                              <a:xfrm>
                                <a:off x="1979525" y="542611"/>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A02DEB" w14:textId="6B52F9F7" w:rsidR="00BC6B0F" w:rsidRPr="000411E6" w:rsidRDefault="005031DD" w:rsidP="00B2745D">
                                  <w:pPr>
                                    <w:pStyle w:val="34f1"/>
                                  </w:pPr>
                                  <w:r>
                                    <w:t>08.25</w:t>
                                  </w:r>
                                </w:p>
                              </w:txbxContent>
                            </wps:txbx>
                            <wps:bodyPr rot="0" vert="horz" wrap="square" lIns="0" tIns="0" rIns="0" bIns="0" anchor="ctr" anchorCtr="0" upright="1">
                              <a:noAutofit/>
                            </wps:bodyPr>
                          </wps:wsp>
                          <wps:wsp>
                            <wps:cNvPr id="110" name="Rectangle 121"/>
                            <wps:cNvSpPr>
                              <a:spLocks noChangeArrowheads="1"/>
                            </wps:cNvSpPr>
                            <wps:spPr bwMode="auto">
                              <a:xfrm>
                                <a:off x="1979525" y="723481"/>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F2DE91" w14:textId="4DC0B14E" w:rsidR="00BC6B0F" w:rsidRPr="000411E6" w:rsidRDefault="005031DD" w:rsidP="00B2745D">
                                  <w:pPr>
                                    <w:pStyle w:val="34f1"/>
                                  </w:pPr>
                                  <w:r>
                                    <w:t>08.25</w:t>
                                  </w:r>
                                </w:p>
                              </w:txbxContent>
                            </wps:txbx>
                            <wps:bodyPr rot="0" vert="horz" wrap="square" lIns="0" tIns="0" rIns="0" bIns="0" anchor="ctr" anchorCtr="0" upright="1">
                              <a:noAutofit/>
                            </wps:bodyPr>
                          </wps:wsp>
                          <wps:wsp>
                            <wps:cNvPr id="111" name="Rectangle 121"/>
                            <wps:cNvSpPr>
                              <a:spLocks noChangeArrowheads="1"/>
                            </wps:cNvSpPr>
                            <wps:spPr bwMode="auto">
                              <a:xfrm>
                                <a:off x="1979525" y="899327"/>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EF08CC" w14:textId="77777777" w:rsidR="00BC6B0F" w:rsidRPr="000411E6" w:rsidRDefault="00BC6B0F" w:rsidP="00B2745D">
                                  <w:pPr>
                                    <w:pStyle w:val="34f1"/>
                                  </w:pPr>
                                </w:p>
                              </w:txbxContent>
                            </wps:txbx>
                            <wps:bodyPr rot="0" vert="horz" wrap="square" lIns="0" tIns="0" rIns="0" bIns="0" anchor="ctr" anchorCtr="0" upright="1">
                              <a:noAutofit/>
                            </wps:bodyPr>
                          </wps:wsp>
                          <wps:wsp>
                            <wps:cNvPr id="112" name="Rectangle 121"/>
                            <wps:cNvSpPr>
                              <a:spLocks noChangeArrowheads="1"/>
                            </wps:cNvSpPr>
                            <wps:spPr bwMode="auto">
                              <a:xfrm>
                                <a:off x="1979525" y="108019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465045" w14:textId="61DA8077" w:rsidR="00BC6B0F" w:rsidRPr="000411E6" w:rsidRDefault="005031DD" w:rsidP="00B2745D">
                                  <w:pPr>
                                    <w:pStyle w:val="34f1"/>
                                  </w:pPr>
                                  <w:r>
                                    <w:t>08.25</w:t>
                                  </w:r>
                                </w:p>
                              </w:txbxContent>
                            </wps:txbx>
                            <wps:bodyPr rot="0" vert="horz" wrap="square" lIns="0" tIns="0" rIns="0" bIns="0" anchor="ctr" anchorCtr="0" upright="1">
                              <a:noAutofit/>
                            </wps:bodyPr>
                          </wps:wsp>
                          <wps:wsp>
                            <wps:cNvPr id="113" name="Rectangle 121"/>
                            <wps:cNvSpPr>
                              <a:spLocks noChangeArrowheads="1"/>
                            </wps:cNvSpPr>
                            <wps:spPr bwMode="auto">
                              <a:xfrm>
                                <a:off x="1979525" y="126106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4E8977" w14:textId="77777777" w:rsidR="00BC6B0F" w:rsidRPr="000411E6" w:rsidRDefault="00BC6B0F" w:rsidP="00B2745D">
                                  <w:pPr>
                                    <w:pStyle w:val="34f1"/>
                                  </w:pPr>
                                </w:p>
                              </w:txbxContent>
                            </wps:txbx>
                            <wps:bodyPr rot="0" vert="horz" wrap="square" lIns="0" tIns="0" rIns="0" bIns="0" anchor="ctr" anchorCtr="0" upright="1">
                              <a:noAutofit/>
                            </wps:bodyPr>
                          </wps:wsp>
                          <wps:wsp>
                            <wps:cNvPr id="114" name="Rectangle 96"/>
                            <wps:cNvSpPr>
                              <a:spLocks noChangeArrowheads="1"/>
                            </wps:cNvSpPr>
                            <wps:spPr bwMode="auto">
                              <a:xfrm>
                                <a:off x="4918668" y="964641"/>
                                <a:ext cx="1656000" cy="3960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233209" w14:textId="6ED0E031" w:rsidR="00BC6B0F" w:rsidRPr="0079077B" w:rsidRDefault="005031DD" w:rsidP="00B2745D">
                                  <w:pPr>
                                    <w:pStyle w:val="34f1"/>
                                  </w:pPr>
                                  <w:fldSimple w:instr=" DOCPROPERTY  Company  \* MERGEFORMAT ">
                                    <w:r>
                                      <w:t>ООО НПП «ЭСН»</w:t>
                                    </w:r>
                                  </w:fldSimple>
                                </w:p>
                              </w:txbxContent>
                            </wps:txbx>
                            <wps:bodyPr rot="0" vert="horz" wrap="square" lIns="12700" tIns="14400" rIns="12700" bIns="12700" anchor="ctr" anchorCtr="0" upright="1">
                              <a:noAutofit/>
                            </wps:bodyPr>
                          </wps:wsp>
                          <wps:wsp>
                            <wps:cNvPr id="118" name="Rectangle 122"/>
                            <wps:cNvSpPr>
                              <a:spLocks noChangeArrowheads="1"/>
                            </wps:cNvSpPr>
                            <wps:spPr bwMode="auto">
                              <a:xfrm>
                                <a:off x="4858378"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F7C09D" w14:textId="56A651EB" w:rsidR="00BC6B0F" w:rsidRPr="00A32665" w:rsidRDefault="005031DD" w:rsidP="00B2745D">
                                  <w:pPr>
                                    <w:pStyle w:val="34f3"/>
                                    <w:rPr>
                                      <w:lang w:val="ru-RU"/>
                                    </w:rPr>
                                  </w:pPr>
                                  <w:r>
                                    <w:rPr>
                                      <w:lang w:val="ru-RU"/>
                                    </w:rPr>
                                    <w:t>Стадия</w:t>
                                  </w:r>
                                </w:p>
                              </w:txbxContent>
                            </wps:txbx>
                            <wps:bodyPr rot="0" vert="horz" wrap="square" lIns="12700" tIns="14400" rIns="12700" bIns="12700" anchor="ctr" anchorCtr="0" upright="1">
                              <a:noAutofit/>
                            </wps:bodyPr>
                          </wps:wsp>
                          <wps:wsp>
                            <wps:cNvPr id="119" name="Rectangle 123"/>
                            <wps:cNvSpPr>
                              <a:spLocks noChangeArrowheads="1"/>
                            </wps:cNvSpPr>
                            <wps:spPr bwMode="auto">
                              <a:xfrm>
                                <a:off x="5400989"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772EAB" w14:textId="77777777" w:rsidR="00BC6B0F" w:rsidRPr="00CB1016" w:rsidRDefault="00BC6B0F" w:rsidP="00B2745D">
                                  <w:pPr>
                                    <w:pStyle w:val="34f3"/>
                                  </w:pPr>
                                  <w:r w:rsidRPr="00CB1016">
                                    <w:t>Лист</w:t>
                                  </w:r>
                                </w:p>
                              </w:txbxContent>
                            </wps:txbx>
                            <wps:bodyPr rot="0" vert="horz" wrap="square" lIns="12700" tIns="14400" rIns="12700" bIns="12700" anchor="ctr" anchorCtr="0" upright="1">
                              <a:noAutofit/>
                            </wps:bodyPr>
                          </wps:wsp>
                          <wps:wsp>
                            <wps:cNvPr id="120" name="Rectangle 124"/>
                            <wps:cNvSpPr>
                              <a:spLocks noChangeArrowheads="1"/>
                            </wps:cNvSpPr>
                            <wps:spPr bwMode="auto">
                              <a:xfrm>
                                <a:off x="5943600" y="54261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70C218" w14:textId="77777777" w:rsidR="00BC6B0F" w:rsidRPr="00CB1016" w:rsidRDefault="00BC6B0F" w:rsidP="00B2745D">
                                  <w:pPr>
                                    <w:pStyle w:val="34f3"/>
                                  </w:pPr>
                                  <w:r w:rsidRPr="00CB1016">
                                    <w:t>Листов</w:t>
                                  </w:r>
                                </w:p>
                              </w:txbxContent>
                            </wps:txbx>
                            <wps:bodyPr rot="0" vert="horz" wrap="square" lIns="12700" tIns="14400" rIns="12700" bIns="12700" anchor="ctr" anchorCtr="0" upright="1">
                              <a:noAutofit/>
                            </wps:bodyPr>
                          </wps:wsp>
                          <wps:wsp>
                            <wps:cNvPr id="121" name="Rectangle 125"/>
                            <wps:cNvSpPr>
                              <a:spLocks noChangeArrowheads="1"/>
                            </wps:cNvSpPr>
                            <wps:spPr bwMode="auto">
                              <a:xfrm>
                                <a:off x="5943600" y="72348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67BD7D" w14:textId="69CF0083" w:rsidR="00BC6B0F" w:rsidRPr="005374BE" w:rsidRDefault="00BC6B0F" w:rsidP="00B2745D">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D9529E" w:rsidRPr="00D9529E">
                                    <w:rPr>
                                      <w:noProof/>
                                    </w:rPr>
                                    <w:instrText>34</w:instrText>
                                  </w:r>
                                  <w:r>
                                    <w:rPr>
                                      <w:lang w:val="en-US"/>
                                    </w:rPr>
                                    <w:fldChar w:fldCharType="end"/>
                                  </w:r>
                                  <w:r>
                                    <w:rPr>
                                      <w:lang w:val="en-US"/>
                                    </w:rPr>
                                    <w:fldChar w:fldCharType="separate"/>
                                  </w:r>
                                  <w:r w:rsidR="00D9529E">
                                    <w:rPr>
                                      <w:noProof/>
                                    </w:rPr>
                                    <w:t>34</w:t>
                                  </w:r>
                                  <w:r>
                                    <w:rPr>
                                      <w:lang w:val="en-US"/>
                                    </w:rPr>
                                    <w:fldChar w:fldCharType="end"/>
                                  </w:r>
                                </w:p>
                              </w:txbxContent>
                            </wps:txbx>
                            <wps:bodyPr rot="0" vert="horz" wrap="square" lIns="12700" tIns="14400" rIns="12700" bIns="12700" anchor="ctr" anchorCtr="0" upright="1">
                              <a:noAutofit/>
                            </wps:bodyPr>
                          </wps:wsp>
                          <wps:wsp>
                            <wps:cNvPr id="122" name="Rectangle 126"/>
                            <wps:cNvSpPr>
                              <a:spLocks noChangeArrowheads="1"/>
                            </wps:cNvSpPr>
                            <wps:spPr bwMode="auto">
                              <a:xfrm>
                                <a:off x="5400989"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6D91A4" w14:textId="77777777" w:rsidR="00BC6B0F" w:rsidRPr="005374BE" w:rsidRDefault="00BC6B0F" w:rsidP="00B2745D">
                                  <w:pPr>
                                    <w:pStyle w:val="34f1"/>
                                  </w:pPr>
                                  <w:r>
                                    <w:rPr>
                                      <w:lang w:val="en-US"/>
                                    </w:rPr>
                                    <w:fldChar w:fldCharType="begin"/>
                                  </w:r>
                                  <w:r>
                                    <w:rPr>
                                      <w:lang w:val="en-US"/>
                                    </w:rPr>
                                    <w:instrText xml:space="preserve"> PAGE  \* Arabic  \* MERGEFORMAT </w:instrText>
                                  </w:r>
                                  <w:r>
                                    <w:rPr>
                                      <w:lang w:val="en-US"/>
                                    </w:rPr>
                                    <w:fldChar w:fldCharType="separate"/>
                                  </w:r>
                                  <w:r w:rsidR="00B04851">
                                    <w:rPr>
                                      <w:noProof/>
                                      <w:lang w:val="en-US"/>
                                    </w:rPr>
                                    <w:t>2</w:t>
                                  </w:r>
                                  <w:r>
                                    <w:rPr>
                                      <w:lang w:val="en-US"/>
                                    </w:rPr>
                                    <w:fldChar w:fldCharType="end"/>
                                  </w:r>
                                </w:p>
                              </w:txbxContent>
                            </wps:txbx>
                            <wps:bodyPr rot="0" vert="horz" wrap="square" lIns="12700" tIns="14400" rIns="12700" bIns="12700" anchor="ctr" anchorCtr="0" upright="1">
                              <a:noAutofit/>
                            </wps:bodyPr>
                          </wps:wsp>
                          <wps:wsp>
                            <wps:cNvPr id="123" name="Rectangle 127"/>
                            <wps:cNvSpPr>
                              <a:spLocks noChangeArrowheads="1"/>
                            </wps:cNvSpPr>
                            <wps:spPr bwMode="auto">
                              <a:xfrm>
                                <a:off x="4858378"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9EDE98" w14:textId="34A6A60A" w:rsidR="00BC6B0F" w:rsidRDefault="005031DD" w:rsidP="00B2745D">
                                  <w:pPr>
                                    <w:pStyle w:val="34f1"/>
                                  </w:pPr>
                                  <w:r>
                                    <w:t>Р</w:t>
                                  </w:r>
                                </w:p>
                              </w:txbxContent>
                            </wps:txbx>
                            <wps:bodyPr rot="0" vert="horz" wrap="square" lIns="12700" tIns="14400" rIns="12700" bIns="12700" anchor="ctr" anchorCtr="0" upright="1">
                              <a:noAutofit/>
                            </wps:bodyPr>
                          </wps:wsp>
                          <wps:wsp>
                            <wps:cNvPr id="124" name="Rectangle 128"/>
                            <wps:cNvSpPr>
                              <a:spLocks noChangeArrowheads="1"/>
                            </wps:cNvSpPr>
                            <wps:spPr bwMode="auto">
                              <a:xfrm>
                                <a:off x="2682910" y="135652"/>
                                <a:ext cx="3600000" cy="2520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021938" w14:textId="552929F0" w:rsidR="00BC6B0F" w:rsidRDefault="00BC6B0F" w:rsidP="00B2745D">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5031DD">
                                    <w:t>878.2023-АСУ ТП.П2</w:t>
                                  </w:r>
                                  <w:r>
                                    <w:fldChar w:fldCharType="end"/>
                                  </w:r>
                                </w:p>
                              </w:txbxContent>
                            </wps:txbx>
                            <wps:bodyPr rot="0" vert="horz" wrap="square" lIns="12700" tIns="14400" rIns="12700" bIns="12700" anchor="ctr" anchorCtr="0" upright="1">
                              <a:noAutofit/>
                            </wps:bodyPr>
                          </wps:wsp>
                          <wps:wsp>
                            <wps:cNvPr id="125" name="Rectangle 129"/>
                            <wps:cNvSpPr>
                              <a:spLocks noChangeArrowheads="1"/>
                            </wps:cNvSpPr>
                            <wps:spPr bwMode="auto">
                              <a:xfrm>
                                <a:off x="2502039" y="612949"/>
                                <a:ext cx="2160000" cy="7561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02D945" w14:textId="5EC75C3C" w:rsidR="00BC6B0F" w:rsidRDefault="00B04851" w:rsidP="00B2745D">
                                  <w:pPr>
                                    <w:pStyle w:val="34f1"/>
                                  </w:pPr>
                                  <w:r>
                                    <w:fldChar w:fldCharType="begin"/>
                                  </w:r>
                                  <w:r>
                                    <w:instrText xml:space="preserve"> DOCPROPERTY  полное_название_системы  \* MERGEFORMAT </w:instrText>
                                  </w:r>
                                  <w:r>
                                    <w:fldChar w:fldCharType="separate"/>
                                  </w:r>
                                  <w:r w:rsidR="005031DD">
                                    <w:t xml:space="preserve">Строительство водогрейной котельной 400 </w:t>
                                  </w:r>
                                  <w:proofErr w:type="spellStart"/>
                                  <w:r w:rsidR="005031DD">
                                    <w:t>гкал</w:t>
                                  </w:r>
                                  <w:proofErr w:type="spellEnd"/>
                                  <w:r w:rsidR="005031DD">
                                    <w:t>/час на территории ивановской тэц-2</w:t>
                                  </w:r>
                                  <w:r>
                                    <w:fldChar w:fldCharType="end"/>
                                  </w:r>
                                  <w:r w:rsidR="00BC6B0F">
                                    <w:t>.</w:t>
                                  </w:r>
                                </w:p>
                                <w:p w14:paraId="535610EB" w14:textId="4A91CB46" w:rsidR="00BC6B0F" w:rsidRPr="00180DB6" w:rsidRDefault="005031DD" w:rsidP="00B2745D">
                                  <w:pPr>
                                    <w:pStyle w:val="34f1"/>
                                  </w:pPr>
                                  <w:fldSimple w:instr=" DOCPROPERTY  Title  \* MERGEFORMAT ">
                                    <w:r>
                                      <w:t>Пояснительная записка</w:t>
                                    </w:r>
                                  </w:fldSimple>
                                </w:p>
                              </w:txbxContent>
                            </wps:txbx>
                            <wps:bodyPr rot="0" vert="horz" wrap="square" lIns="12700" tIns="14400" rIns="12700" bIns="12700" anchor="ctr" anchorCtr="0" upright="1">
                              <a:noAutofit/>
                            </wps:bodyPr>
                          </wps:wsp>
                          <wps:wsp>
                            <wps:cNvPr id="126"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4245F6" w14:textId="77777777" w:rsidR="00BC6B0F" w:rsidRDefault="00BC6B0F" w:rsidP="00B2745D">
                                  <w:pPr>
                                    <w:pStyle w:val="34f1"/>
                                  </w:pPr>
                                </w:p>
                              </w:txbxContent>
                            </wps:txbx>
                            <wps:bodyPr rot="0" vert="horz" wrap="square" lIns="0" tIns="0" rIns="0" bIns="0" anchor="ctr" anchorCtr="0" upright="1">
                              <a:noAutofit/>
                            </wps:bodyPr>
                          </wps:wsp>
                          <wps:wsp>
                            <wps:cNvPr id="127" name="Rectangle 115"/>
                            <wps:cNvSpPr>
                              <a:spLocks noChangeArrowheads="1"/>
                            </wps:cNvSpPr>
                            <wps:spPr bwMode="auto">
                              <a:xfrm>
                                <a:off x="0" y="175846"/>
                                <a:ext cx="217098"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4B245A" w14:textId="77777777" w:rsidR="00BC6B0F" w:rsidRDefault="00BC6B0F" w:rsidP="00B2745D">
                                  <w:pPr>
                                    <w:pStyle w:val="34f1"/>
                                  </w:pPr>
                                </w:p>
                              </w:txbxContent>
                            </wps:txbx>
                            <wps:bodyPr rot="0" vert="horz" wrap="square" lIns="0" tIns="0" rIns="0" bIns="0" anchor="ctr" anchorCtr="0" upright="1">
                              <a:noAutofit/>
                            </wps:bodyPr>
                          </wps:wsp>
                          <wps:wsp>
                            <wps:cNvPr id="128" name="Rectangle 119"/>
                            <wps:cNvSpPr>
                              <a:spLocks noChangeArrowheads="1"/>
                            </wps:cNvSpPr>
                            <wps:spPr bwMode="auto">
                              <a:xfrm>
                                <a:off x="251209"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78729B" w14:textId="77777777" w:rsidR="00BC6B0F" w:rsidRPr="00945CCC" w:rsidRDefault="00BC6B0F" w:rsidP="00B2745D">
                                  <w:pPr>
                                    <w:pStyle w:val="34f1"/>
                                  </w:pPr>
                                </w:p>
                              </w:txbxContent>
                            </wps:txbx>
                            <wps:bodyPr rot="0" vert="horz" wrap="square" lIns="0" tIns="0" rIns="0" bIns="0" anchor="ctr" anchorCtr="0" upright="1">
                              <a:noAutofit/>
                            </wps:bodyPr>
                          </wps:wsp>
                          <wps:wsp>
                            <wps:cNvPr id="129" name="Rectangle 119"/>
                            <wps:cNvSpPr>
                              <a:spLocks noChangeArrowheads="1"/>
                            </wps:cNvSpPr>
                            <wps:spPr bwMode="auto">
                              <a:xfrm>
                                <a:off x="251209"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202F9D" w14:textId="77777777" w:rsidR="00BC6B0F" w:rsidRPr="00945CCC" w:rsidRDefault="00BC6B0F" w:rsidP="00B2745D">
                                  <w:pPr>
                                    <w:pStyle w:val="34f1"/>
                                  </w:pPr>
                                </w:p>
                              </w:txbxContent>
                            </wps:txbx>
                            <wps:bodyPr rot="0" vert="horz" wrap="square" lIns="0" tIns="0" rIns="0" bIns="0" anchor="ctr" anchorCtr="0" upright="1">
                              <a:noAutofit/>
                            </wps:bodyPr>
                          </wps:wsp>
                          <wps:wsp>
                            <wps:cNvPr id="130" name="Rectangle 120"/>
                            <wps:cNvSpPr>
                              <a:spLocks noChangeArrowheads="1"/>
                            </wps:cNvSpPr>
                            <wps:spPr bwMode="auto">
                              <a:xfrm>
                                <a:off x="633046" y="0"/>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C8CAA4" w14:textId="77777777" w:rsidR="00BC6B0F" w:rsidRPr="005E4A3B" w:rsidRDefault="00BC6B0F" w:rsidP="00B2745D">
                                  <w:pPr>
                                    <w:pStyle w:val="34f1"/>
                                  </w:pPr>
                                </w:p>
                              </w:txbxContent>
                            </wps:txbx>
                            <wps:bodyPr rot="0" vert="horz" wrap="square" lIns="0" tIns="0" rIns="0" bIns="0" anchor="ctr" anchorCtr="0" upright="1">
                              <a:noAutofit/>
                            </wps:bodyPr>
                          </wps:wsp>
                          <wps:wsp>
                            <wps:cNvPr id="131" name="Rectangle 120"/>
                            <wps:cNvSpPr>
                              <a:spLocks noChangeArrowheads="1"/>
                            </wps:cNvSpPr>
                            <wps:spPr bwMode="auto">
                              <a:xfrm>
                                <a:off x="633046" y="17584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428BE2" w14:textId="77777777" w:rsidR="00BC6B0F" w:rsidRPr="005E4A3B" w:rsidRDefault="00BC6B0F" w:rsidP="00B2745D">
                                  <w:pPr>
                                    <w:pStyle w:val="34f1"/>
                                  </w:pPr>
                                </w:p>
                              </w:txbxContent>
                            </wps:txbx>
                            <wps:bodyPr rot="0" vert="horz" wrap="square" lIns="0" tIns="0" rIns="0" bIns="0" anchor="ctr" anchorCtr="0" upright="1">
                              <a:noAutofit/>
                            </wps:bodyPr>
                          </wps:wsp>
                          <wps:wsp>
                            <wps:cNvPr id="132" name="Rectangle 121"/>
                            <wps:cNvSpPr>
                              <a:spLocks noChangeArrowheads="1"/>
                            </wps:cNvSpPr>
                            <wps:spPr bwMode="auto">
                              <a:xfrm>
                                <a:off x="1979525"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18DEF5" w14:textId="77777777" w:rsidR="00BC6B0F" w:rsidRPr="000411E6" w:rsidRDefault="00BC6B0F" w:rsidP="00B2745D">
                                  <w:pPr>
                                    <w:pStyle w:val="34f1"/>
                                  </w:pPr>
                                </w:p>
                              </w:txbxContent>
                            </wps:txbx>
                            <wps:bodyPr rot="0" vert="horz" wrap="square" lIns="0" tIns="0" rIns="0" bIns="0" anchor="ctr" anchorCtr="0" upright="1">
                              <a:noAutofit/>
                            </wps:bodyPr>
                          </wps:wsp>
                          <wps:wsp>
                            <wps:cNvPr id="133" name="Rectangle 121"/>
                            <wps:cNvSpPr>
                              <a:spLocks noChangeArrowheads="1"/>
                            </wps:cNvSpPr>
                            <wps:spPr bwMode="auto">
                              <a:xfrm>
                                <a:off x="1979525"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489629" w14:textId="77777777" w:rsidR="00BC6B0F" w:rsidRPr="000411E6" w:rsidRDefault="00BC6B0F" w:rsidP="00B2745D">
                                  <w:pPr>
                                    <w:pStyle w:val="34f1"/>
                                  </w:pPr>
                                </w:p>
                              </w:txbxContent>
                            </wps:txbx>
                            <wps:bodyPr rot="0" vert="horz" wrap="square" lIns="0" tIns="0" rIns="0" bIns="0" anchor="ctr" anchorCtr="0" upright="1">
                              <a:noAutofit/>
                            </wps:bodyPr>
                          </wps:wsp>
                        </wpg:grpSp>
                      </wpg:grpSp>
                    </wpg:grpSp>
                    <wpg:grpSp>
                      <wpg:cNvPr id="115" name="Группа 115"/>
                      <wpg:cNvGrpSpPr/>
                      <wpg:grpSpPr>
                        <a:xfrm>
                          <a:off x="3383280" y="10332720"/>
                          <a:ext cx="3240000" cy="165600"/>
                          <a:chOff x="-216376" y="0"/>
                          <a:chExt cx="3240772" cy="165600"/>
                        </a:xfrm>
                      </wpg:grpSpPr>
                      <wps:wsp>
                        <wps:cNvPr id="116"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79A140" w14:textId="77777777" w:rsidR="00501E06" w:rsidRPr="006C5C53" w:rsidRDefault="00501E06" w:rsidP="00501E06">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117"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7726C6" w14:textId="77777777" w:rsidR="00501E06" w:rsidRPr="006C5C53" w:rsidRDefault="00501E06" w:rsidP="00501E06">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3711F781" id="Группа 137" o:spid="_x0000_s1137" style="position:absolute;left:0;text-align:left;margin-left:22.7pt;margin-top:14.2pt;width:558.45pt;height:826.6pt;z-index:251681792;mso-position-horizontal-relative:page;mso-position-vertical-relative:page;mso-width-relative:margin;mso-height-relative:margin" coordsize="70920,104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">
              <v:group id="Группа 448" o:spid="_x0000_s1138" style="position:absolute;width:70920;height:103320" coordsize="70920,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">
                <v:group id="Группа 449" o:spid="_x0000_s1139"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F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LV/g7E46A3P4CAAD//wMAUEsBAi0AFAAGAAgAAAAhANvh9svuAAAAhQEAABMAAAAAAAAA&#10;AAAAAAAAAAAAAFtDb250ZW50X1R5cGVzXS54bWxQSwECLQAUAAYACAAAACEAWvQsW78AAAAVAQAA&#10;CwAAAAAAAAAAAAAAAAAfAQAAX3JlbHMvLnJlbHNQSwECLQAUAAYACAAAACEAIfophcYAAADcAAAA&#10;DwAAAAAAAAAAAAAAAAAHAgAAZHJzL2Rvd25yZXYueG1sUEsFBgAAAAADAAMAtwAAAPoCAAAAAA==&#10;">
                  <v:group id="Группа 450" o:spid="_x0000_s1140"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group id="Группа 451" o:spid="_x0000_s1141"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">
                      <v:rect id="Rectangle 91" o:spid="_x0000_s1142"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" filled="f" strokeweight="1.5pt">
                        <v:textbox inset=",1mm"/>
                      </v:rect>
                      <v:group id="Группа 453" o:spid="_x0000_s1143"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">
                        <v:group id="Группа 454" o:spid="_x0000_s1144"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">
                          <v:line id="Line 76" o:spid="_x0000_s1145"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" strokeweight="1.5pt"/>
                          <v:line id="Line 77" o:spid="_x0000_s1146"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" strokeweight="1.5pt"/>
                          <v:line id="Line 78" o:spid="_x0000_s1147"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" strokeweight="1.5pt"/>
                          <v:line id="Line 79" o:spid="_x0000_s1148"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" strokeweight="1.5pt"/>
                        </v:group>
                        <v:line id="Line 92" o:spid="_x0000_s1149"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" strokeweight="1.5pt"/>
                      </v:group>
                    </v:group>
                    <v:group id="Группа 460" o:spid="_x0000_s1150"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">
                      <v:group id="Группа 461" o:spid="_x0000_s1151"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">
                        <v:shapetype id="_x0000_t202" coordsize="21600,21600" o:spt="202" path="m,l,21600r21600,l21600,xe">
                          <v:stroke joinstyle="miter"/>
                          <v:path gradientshapeok="t" o:connecttype="rect"/>
                        </v:shapetype>
                        <v:shape id="Text Box 80" o:spid="_x0000_s1152"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" filled="f" stroked="f" strokeweight="1.5pt">
                          <v:textbox style="layout-flow:vertical;mso-layout-flow-alt:bottom-to-top" inset=".4mm,.4mm,.4mm,.4mm">
                            <w:txbxContent>
                              <w:p w14:paraId="3AC773EE" w14:textId="77777777" w:rsidR="00BC6B0F" w:rsidRDefault="00BC6B0F" w:rsidP="00B2745D">
                                <w:pPr>
                                  <w:pStyle w:val="34f3"/>
                                </w:pPr>
                                <w:r>
                                  <w:t>Подп. и дата</w:t>
                                </w:r>
                              </w:p>
                            </w:txbxContent>
                          </v:textbox>
                        </v:shape>
                        <v:shape id="Text Box 81" o:spid="_x0000_s1153"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" filled="f" stroked="f" strokeweight="1.5pt">
                          <v:textbox style="layout-flow:vertical;mso-layout-flow-alt:bottom-to-top" inset=".4mm,.4mm,.4mm,.4mm">
                            <w:txbxContent>
                              <w:p w14:paraId="641B2BC5" w14:textId="77777777" w:rsidR="00BC6B0F" w:rsidRDefault="00BC6B0F" w:rsidP="00B2745D">
                                <w:pPr>
                                  <w:pStyle w:val="34f3"/>
                                </w:pPr>
                                <w:proofErr w:type="spellStart"/>
                                <w:r>
                                  <w:t>Инв</w:t>
                                </w:r>
                                <w:proofErr w:type="spellEnd"/>
                                <w:r>
                                  <w:t xml:space="preserve"> № </w:t>
                                </w:r>
                                <w:proofErr w:type="spellStart"/>
                                <w:r>
                                  <w:t>дубл</w:t>
                                </w:r>
                                <w:proofErr w:type="spellEnd"/>
                                <w:r>
                                  <w:t>.</w:t>
                                </w:r>
                              </w:p>
                            </w:txbxContent>
                          </v:textbox>
                        </v:shape>
                        <v:shape id="Text Box 83" o:spid="_x0000_s1154"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" filled="f" stroked="f" strokeweight="1.5pt">
                          <v:textbox style="layout-flow:vertical;mso-layout-flow-alt:bottom-to-top" inset=".4mm,.4mm,.4mm,.4mm">
                            <w:txbxContent>
                              <w:p w14:paraId="0454E36D" w14:textId="77777777" w:rsidR="00BC6B0F" w:rsidRDefault="00BC6B0F" w:rsidP="00B2745D">
                                <w:pPr>
                                  <w:pStyle w:val="34f3"/>
                                </w:pPr>
                                <w:proofErr w:type="spellStart"/>
                                <w:r>
                                  <w:t>Инв</w:t>
                                </w:r>
                                <w:proofErr w:type="spellEnd"/>
                                <w:r>
                                  <w:t xml:space="preserve"> № подл.</w:t>
                                </w:r>
                              </w:p>
                            </w:txbxContent>
                          </v:textbox>
                        </v:shape>
                        <v:shape id="Text Box 85" o:spid="_x0000_s1155"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" filled="f" stroked="f" strokeweight="1.5pt">
                          <v:textbox style="layout-flow:vertical;mso-layout-flow-alt:bottom-to-top" inset=".4mm,.4mm,.4mm,.4mm">
                            <w:txbxContent>
                              <w:p w14:paraId="339F5107" w14:textId="77777777" w:rsidR="00BC6B0F" w:rsidRDefault="00BC6B0F" w:rsidP="00B2745D">
                                <w:pPr>
                                  <w:pStyle w:val="34f3"/>
                                </w:pPr>
                                <w:r>
                                  <w:t>Взамен инв. №</w:t>
                                </w:r>
                              </w:p>
                            </w:txbxContent>
                          </v:textbox>
                        </v:shape>
                        <v:shape id="Text Box 86" o:spid="_x0000_s1156"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" filled="f" stroked="f" strokeweight="1.5pt">
                          <v:textbox style="layout-flow:vertical;mso-layout-flow-alt:bottom-to-top" inset=".4mm,.4mm,.4mm,.4mm">
                            <w:txbxContent>
                              <w:p w14:paraId="1515C971" w14:textId="77777777" w:rsidR="00BC6B0F" w:rsidRDefault="00BC6B0F" w:rsidP="00B2745D">
                                <w:pPr>
                                  <w:pStyle w:val="34f3"/>
                                </w:pPr>
                                <w:r>
                                  <w:t>Подп. и дата</w:t>
                                </w:r>
                              </w:p>
                            </w:txbxContent>
                          </v:textbox>
                        </v:shape>
                      </v:group>
                      <v:group id="Группа 467" o:spid="_x0000_s1157"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">
                        <v:shape id="Text Box 87" o:spid="_x0000_s1158"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" filled="f" stroked="f" strokeweight="1.5pt">
                          <v:textbox style="layout-flow:vertical;mso-layout-flow-alt:bottom-to-top" inset="0,0,0,0">
                            <w:txbxContent>
                              <w:p w14:paraId="752EB1B0" w14:textId="77777777" w:rsidR="00BC6B0F" w:rsidRDefault="00BC6B0F" w:rsidP="00B2745D">
                                <w:pPr>
                                  <w:pStyle w:val="34f1"/>
                                </w:pPr>
                              </w:p>
                            </w:txbxContent>
                          </v:textbox>
                        </v:shape>
                        <v:shape id="Text Box 88" o:spid="_x0000_s1159"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" filled="f" stroked="f" strokeweight="1.5pt">
                          <v:textbox style="layout-flow:vertical;mso-layout-flow-alt:bottom-to-top" inset="0,0,0,0">
                            <w:txbxContent>
                              <w:p w14:paraId="5B4380D2" w14:textId="77777777" w:rsidR="00BC6B0F" w:rsidRDefault="00BC6B0F" w:rsidP="00B2745D">
                                <w:pPr>
                                  <w:pStyle w:val="34f1"/>
                                </w:pPr>
                              </w:p>
                            </w:txbxContent>
                          </v:textbox>
                        </v:shape>
                        <v:shape id="Text Box 89" o:spid="_x0000_s1160"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" filled="f" stroked="f" strokeweight="1.5pt">
                          <v:textbox style="layout-flow:vertical;mso-layout-flow-alt:bottom-to-top" inset="0,0,0,0">
                            <w:txbxContent>
                              <w:p w14:paraId="0FEA7EB8" w14:textId="77777777" w:rsidR="00BC6B0F" w:rsidRDefault="00BC6B0F" w:rsidP="00B2745D">
                                <w:pPr>
                                  <w:pStyle w:val="34f1"/>
                                </w:pPr>
                              </w:p>
                            </w:txbxContent>
                          </v:textbox>
                        </v:shape>
                        <v:shape id="Text Box 90" o:spid="_x0000_s1161"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" filled="f" stroked="f" strokeweight="1.5pt">
                          <v:textbox style="layout-flow:vertical;mso-layout-flow-alt:bottom-to-top" inset="0,0,0,0">
                            <w:txbxContent>
                              <w:p w14:paraId="1338D7DA" w14:textId="77777777" w:rsidR="00BC6B0F" w:rsidRDefault="00BC6B0F" w:rsidP="00B2745D">
                                <w:pPr>
                                  <w:pStyle w:val="34f1"/>
                                </w:pPr>
                              </w:p>
                            </w:txbxContent>
                          </v:textbox>
                        </v:shape>
                        <v:shape id="Text Box 87" o:spid="_x0000_s1162"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" filled="f" stroked="f" strokeweight="1.5pt">
                          <v:textbox style="layout-flow:vertical;mso-layout-flow-alt:bottom-to-top" inset="0,0,0,0">
                            <w:txbxContent>
                              <w:p w14:paraId="2FBA9898" w14:textId="77777777" w:rsidR="00BC6B0F" w:rsidRDefault="00BC6B0F" w:rsidP="00B2745D">
                                <w:pPr>
                                  <w:pStyle w:val="34f1"/>
                                </w:pPr>
                              </w:p>
                            </w:txbxContent>
                          </v:textbox>
                        </v:shape>
                      </v:group>
                    </v:group>
                  </v:group>
                  <v:rect id="Rectangle 74" o:spid="_x0000_s1163"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" filled="f" strokeweight="1.5pt">
                    <v:textbox inset=",1mm"/>
                  </v:rect>
                </v:group>
                <v:group id="Группа 498" o:spid="_x0000_s1164" style="position:absolute;left:4317;top:88924;width:66600;height:14400" coordsize="66600,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Группа 499" o:spid="_x0000_s1165" style="position:absolute;width:66600;height:14400" coordsize="66609,1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line id="Line 102" o:spid="_x0000_s1166" style="position:absolute;flip:x;visibility:visible;mso-wrap-style:square" from="23386,0" to="2338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" strokeweight="1.5pt">
                      <v:stroke startarrowwidth="narrow" startarrowlength="short" endarrowwidth="narrow" endarrowlength="short"/>
                    </v:line>
                    <v:line id="Line 111" o:spid="_x0000_s1167" style="position:absolute;flip:x;visibility:visible;mso-wrap-style:square" from="54014,5404" to="54014,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" strokeweight="1.5pt">
                      <v:stroke startarrowwidth="narrow" startarrowlength="short" endarrowwidth="narrow" endarrowlength="short"/>
                    </v:line>
                    <v:line id="Line 109" o:spid="_x0000_s1168" style="position:absolute;visibility:visible;mso-wrap-style:square" from="23386,5404" to="66586,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" strokeweight="1.5pt">
                      <v:stroke startarrowwidth="narrow" startarrowlength="short" endarrowwidth="narrow" endarrowlength="short"/>
                    </v:line>
                    <v:line id="Line 110" o:spid="_x0000_s1169" style="position:absolute;visibility:visible;mso-wrap-style:square" from="48609,5404" to="48609,14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" strokeweight="1.5pt">
                      <v:stroke startarrowwidth="narrow" startarrowlength="short" endarrowwidth="narrow" endarrowlength="short"/>
                    </v:line>
                    <v:line id="Line 112" o:spid="_x0000_s1170" style="position:absolute;visibility:visible;mso-wrap-style:square" from="59419,5404" to="59419,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" strokeweight="1.5pt">
                      <v:stroke startarrowwidth="narrow" startarrowlength="short" endarrowwidth="narrow" endarrowlength="short"/>
                    </v:line>
                    <v:line id="Line 113" o:spid="_x0000_s1171" style="position:absolute;visibility:visible;mso-wrap-style:square" from="48609,7206" to="66609,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" strokeweight="1.5pt">
                      <v:stroke startarrowwidth="narrow" startarrowlength="short" endarrowwidth="narrow" endarrowlength="short"/>
                    </v:line>
                    <v:line id="Line 130" o:spid="_x0000_s1172" style="position:absolute;visibility:visible;mso-wrap-style:square" from="48609,9008" to="6660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" strokeweight="1.5pt">
                      <v:stroke startarrowwidth="narrow" startarrowlength="short" endarrowwidth="narrow" endarrowlength="short"/>
                    </v:line>
                    <v:line id="Line 134" o:spid="_x0000_s1173" style="position:absolute;visibility:visible;mso-wrap-style:square" from="50410,7206" to="50410,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"/>
                    <v:line id="Line 135" o:spid="_x0000_s1174" style="position:absolute;visibility:visible;mso-wrap-style:square" from="52212,7206" to="52212,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"/>
                    <v:line id="Прямая соединительная линия 18" o:spid="_x0000_s1175"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" strokecolor="windowText" strokeweight="1.5pt"/>
                    <v:line id="Line 98" o:spid="_x0000_s1176" style="position:absolute;flip:x;visibility:visible;mso-wrap-style:square" from="6118,0" to="611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" strokeweight="1.5pt">
                      <v:stroke startarrowwidth="narrow" startarrowlength="short" endarrowwidth="narrow" endarrowlength="short"/>
                    </v:line>
                    <v:line id="Line 99" o:spid="_x0000_s1177" style="position:absolute;visibility:visible;mso-wrap-style:square" from="2515,0" to="251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" strokeweight="1.5pt">
                      <v:stroke startarrowwidth="narrow" startarrowlength="short" endarrowwidth="narrow" endarrowlength="short"/>
                    </v:line>
                    <v:line id="Line 100" o:spid="_x0000_s1178" style="position:absolute;visibility:visible;mso-wrap-style:square" from="14412,0" to="1441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" strokeweight="1.5pt">
                      <v:stroke startarrowwidth="narrow" startarrowlength="short" endarrowwidth="narrow" endarrowlength="short"/>
                    </v:line>
                    <v:line id="Line 101" o:spid="_x0000_s1179" style="position:absolute;flip:x;visibility:visible;mso-wrap-style:square" from="19783,0" to="19783,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" strokeweight="1.5pt">
                      <v:stroke startarrowwidth="narrow" startarrowlength="short" endarrowwidth="narrow" endarrowlength="short"/>
                    </v:line>
                    <v:line id="Line 103" o:spid="_x0000_s1180" style="position:absolute;visibility:visible;mso-wrap-style:square" from="0,1801" to="23400,1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">
                      <v:stroke startarrowwidth="narrow" startarrowlength="short" endarrowwidth="narrow" endarrowlength="short"/>
                    </v:line>
                    <v:line id="Line 104" o:spid="_x0000_s1181" style="position:absolute;visibility:visible;mso-wrap-style:square" from="0,5404" to="23400,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" strokeweight="1.5pt">
                      <v:stroke startarrowwidth="narrow" startarrowlength="short" endarrowwidth="narrow" endarrowlength="short"/>
                    </v:line>
                    <v:line id="Line 105" o:spid="_x0000_s1182" style="position:absolute;visibility:visible;mso-wrap-style:square" from="0,9008" to="23400,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">
                      <v:stroke startarrowwidth="narrow" startarrowlength="short" endarrowwidth="narrow" endarrowlength="short"/>
                    </v:line>
                    <v:line id="Line 107" o:spid="_x0000_s1183" style="position:absolute;visibility:visible;mso-wrap-style:square" from="0,7206" to="23400,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">
                      <v:stroke startarrowwidth="narrow" startarrowlength="short" endarrowwidth="narrow" endarrowlength="short"/>
                    </v:line>
                    <v:line id="Line 108" o:spid="_x0000_s1184" style="position:absolute;visibility:visible;mso-wrap-style:square" from="0,10809" to="23400,10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">
                      <v:stroke startarrowwidth="narrow" startarrowlength="short" endarrowwidth="narrow" endarrowlength="short"/>
                    </v:line>
                    <v:line id="Line 133" o:spid="_x0000_s1185" style="position:absolute;visibility:visible;mso-wrap-style:square" from="0,3603" to="23400,3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" strokeweight="1.5pt">
                      <v:stroke startarrowwidth="narrow" startarrowlength="short" endarrowwidth="narrow" endarrowlength="short"/>
                    </v:line>
                    <v:line id="Line 108" o:spid="_x0000_s1186" style="position:absolute;visibility:visible;mso-wrap-style:square" from="0,12611" to="23400,12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">
                      <v:stroke startarrowwidth="narrow" startarrowlength="short" endarrowwidth="narrow" endarrowlength="short"/>
                    </v:line>
                  </v:group>
                  <v:group id="Группа 84" o:spid="_x0000_s1187" style="position:absolute;left:169;top:67;width:66276;height:14256" coordsize="66276,1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rect id="Rectangle 119" o:spid="_x0000_s1188"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" filled="f" stroked="f">
                      <v:textbox inset="0,0,0,0">
                        <w:txbxContent>
                          <w:p w14:paraId="6418CC33" w14:textId="77777777" w:rsidR="00BC6B0F" w:rsidRPr="00945CCC" w:rsidRDefault="00BC6B0F" w:rsidP="00B2745D">
                            <w:pPr>
                              <w:pStyle w:val="34f3"/>
                            </w:pPr>
                            <w:r w:rsidRPr="00945CCC">
                              <w:t>Лист</w:t>
                            </w:r>
                          </w:p>
                        </w:txbxContent>
                      </v:textbox>
                    </v:rect>
                    <v:rect id="Rectangle 114" o:spid="_x0000_s1189" style="position:absolute;left:200;top:10801;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" filled="f" stroked="f">
                      <v:textbox inset="0,0,0,0">
                        <w:txbxContent>
                          <w:p w14:paraId="168B775E" w14:textId="77777777" w:rsidR="00BC6B0F" w:rsidRDefault="00BC6B0F" w:rsidP="00B2745D">
                            <w:pPr>
                              <w:pStyle w:val="34f3"/>
                            </w:pPr>
                            <w:r>
                              <w:t>Н. контр.</w:t>
                            </w:r>
                          </w:p>
                        </w:txbxContent>
                      </v:textbox>
                    </v:rect>
                    <v:rect id="Rectangle 115" o:spid="_x0000_s1190" style="position:absolute;top:3567;width:235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" filled="f" stroked="f">
                      <v:textbox inset="0,0,0,0">
                        <w:txbxContent>
                          <w:p w14:paraId="60C3A349" w14:textId="77777777" w:rsidR="00BC6B0F" w:rsidRDefault="00BC6B0F" w:rsidP="00B2745D">
                            <w:pPr>
                              <w:pStyle w:val="34f3"/>
                            </w:pPr>
                            <w:r w:rsidRPr="00736406">
                              <w:t>Изм</w:t>
                            </w:r>
                            <w:r w:rsidRPr="000411E6">
                              <w:t>.</w:t>
                            </w:r>
                          </w:p>
                        </w:txbxContent>
                      </v:textbox>
                    </v:rect>
                    <v:rect id="Rectangle 120" o:spid="_x0000_s1191" style="position:absolute;left:6330;top:356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" filled="f" stroked="f">
                      <v:textbox inset="0,0,0,0">
                        <w:txbxContent>
                          <w:p w14:paraId="05CBBD20" w14:textId="77777777" w:rsidR="00BC6B0F" w:rsidRPr="005E4A3B" w:rsidRDefault="00BC6B0F" w:rsidP="00B2745D">
                            <w:pPr>
                              <w:pStyle w:val="34f3"/>
                            </w:pPr>
                            <w:r w:rsidRPr="005E4A3B">
                              <w:t>№ докум.</w:t>
                            </w:r>
                          </w:p>
                        </w:txbxContent>
                      </v:textbox>
                    </v:rect>
                    <v:rect id="Rectangle 121" o:spid="_x0000_s1192" style="position:absolute;left:19795;top:3567;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" filled="f" stroked="f">
                      <v:textbox inset="0,0,0,0">
                        <w:txbxContent>
                          <w:p w14:paraId="03CBFEDD" w14:textId="77777777" w:rsidR="00BC6B0F" w:rsidRPr="000411E6" w:rsidRDefault="00BC6B0F" w:rsidP="00B2745D">
                            <w:pPr>
                              <w:pStyle w:val="34f3"/>
                            </w:pPr>
                            <w:r w:rsidRPr="000411E6">
                              <w:t>Дата</w:t>
                            </w:r>
                          </w:p>
                        </w:txbxContent>
                      </v:textbox>
                    </v:rect>
                    <v:shape id="Text Box 131" o:spid="_x0000_s1193" type="#_x0000_t202" style="position:absolute;left:200;top:5426;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" filled="f" stroked="f">
                      <v:textbox inset="0,0,0,0">
                        <w:txbxContent>
                          <w:p w14:paraId="5E37F483" w14:textId="77777777" w:rsidR="00BC6B0F" w:rsidRDefault="00BC6B0F" w:rsidP="00B2745D">
                            <w:pPr>
                              <w:pStyle w:val="34f3"/>
                            </w:pPr>
                            <w:proofErr w:type="spellStart"/>
                            <w:r>
                              <w:t>Разраб</w:t>
                            </w:r>
                            <w:proofErr w:type="spellEnd"/>
                            <w:r>
                              <w:t>.</w:t>
                            </w:r>
                          </w:p>
                        </w:txbxContent>
                      </v:textbox>
                    </v:shape>
                    <v:shape id="Text Box 132" o:spid="_x0000_s1194" type="#_x0000_t202" style="position:absolute;left:200;top:7234;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" filled="f" stroked="f">
                      <v:textbox inset="0,0,0,0">
                        <w:txbxContent>
                          <w:p w14:paraId="1FD3B2E4" w14:textId="77777777" w:rsidR="00BC6B0F" w:rsidRDefault="00BC6B0F" w:rsidP="00B2745D">
                            <w:pPr>
                              <w:pStyle w:val="34f3"/>
                            </w:pPr>
                            <w:r>
                              <w:t>Пров.</w:t>
                            </w:r>
                          </w:p>
                        </w:txbxContent>
                      </v:textbox>
                    </v:shape>
                    <v:rect id="Rectangle 143" o:spid="_x0000_s1195" style="position:absolute;left:14620;top:356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" filled="f" stroked="f">
                      <v:textbox inset="0,0,0,0">
                        <w:txbxContent>
                          <w:p w14:paraId="0751D763" w14:textId="77777777" w:rsidR="00BC6B0F" w:rsidRPr="005E4A3B" w:rsidRDefault="00BC6B0F" w:rsidP="00B2745D">
                            <w:pPr>
                              <w:pStyle w:val="34f3"/>
                            </w:pPr>
                            <w:r w:rsidRPr="005E4A3B">
                              <w:t>Подп.</w:t>
                            </w:r>
                          </w:p>
                        </w:txbxContent>
                      </v:textbox>
                    </v:rect>
                    <v:shape id="Text Box 132" o:spid="_x0000_s1196" type="#_x0000_t202" style="position:absolute;left:200;top:8993;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" filled="f" stroked="f">
                      <v:textbox inset="0,0,0,0">
                        <w:txbxContent>
                          <w:p w14:paraId="216DF253" w14:textId="77777777" w:rsidR="00BC6B0F" w:rsidRPr="00931BFC" w:rsidRDefault="00BC6B0F" w:rsidP="00B2745D">
                            <w:pPr>
                              <w:pStyle w:val="34f1"/>
                            </w:pPr>
                          </w:p>
                        </w:txbxContent>
                      </v:textbox>
                    </v:shape>
                    <v:shape id="Text Box 132" o:spid="_x0000_s1197" type="#_x0000_t202" style="position:absolute;left:200;top:12610;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" filled="f" stroked="f">
                      <v:textbox inset="0,0,0,0">
                        <w:txbxContent>
                          <w:p w14:paraId="29D70FBF" w14:textId="7B2C2580" w:rsidR="00BC6B0F" w:rsidRPr="00A32665" w:rsidRDefault="00BC6B0F" w:rsidP="00B2745D">
                            <w:pPr>
                              <w:pStyle w:val="34f3"/>
                            </w:pPr>
                          </w:p>
                        </w:txbxContent>
                      </v:textbox>
                    </v:shape>
                    <v:rect id="Rectangle 120" o:spid="_x0000_s1198" style="position:absolute;left:6330;top:5426;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xL/wwAAANwAAAAPAAAAZHJzL2Rvd25yZXYueG1sRE9Na8JA&#10;EL0L/odlhF5K3dhC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r68S/8MAAADcAAAADwAA&#10;AAAAAAAAAAAAAAAHAgAAZHJzL2Rvd25yZXYueG1sUEsFBgAAAAADAAMAtwAAAPcCAAAAAA==&#10;" filled="f" stroked="f">
                      <v:textbox inset="0,0,0,0">
                        <w:txbxContent>
                          <w:p w14:paraId="6D86B2BB" w14:textId="69A4B545" w:rsidR="00BC6B0F" w:rsidRPr="005E4A3B" w:rsidRDefault="005031DD" w:rsidP="00B2745D">
                            <w:pPr>
                              <w:pStyle w:val="34f1"/>
                            </w:pPr>
                            <w:r>
                              <w:t>Чураков</w:t>
                            </w:r>
                          </w:p>
                        </w:txbxContent>
                      </v:textbox>
                    </v:rect>
                    <v:rect id="Rectangle 120" o:spid="_x0000_s1199" style="position:absolute;left:6330;top:7234;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oqLwwAAANwAAAAPAAAAZHJzL2Rvd25yZXYueG1sRE9Na8JA&#10;EL0L/odlhF5K3VhK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IEaKi8MAAADcAAAADwAA&#10;AAAAAAAAAAAAAAAHAgAAZHJzL2Rvd25yZXYueG1sUEsFBgAAAAADAAMAtwAAAPcCAAAAAA==&#10;" filled="f" stroked="f">
                      <v:textbox inset="0,0,0,0">
                        <w:txbxContent>
                          <w:p w14:paraId="4946374C" w14:textId="6A822DF0" w:rsidR="00BC6B0F" w:rsidRPr="005E4A3B" w:rsidRDefault="005031DD" w:rsidP="00B2745D">
                            <w:pPr>
                              <w:pStyle w:val="34f1"/>
                            </w:pPr>
                            <w:r>
                              <w:t>Агафонов</w:t>
                            </w:r>
                          </w:p>
                        </w:txbxContent>
                      </v:textbox>
                    </v:rect>
                    <v:rect id="Rectangle 120" o:spid="_x0000_s1200" style="position:absolute;left:6330;top:8993;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i8QwwAAANwAAAAPAAAAZHJzL2Rvd25yZXYueG1sRE9Na8JA&#10;EL0L/odlhF5K3Vho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TwovEMMAAADcAAAADwAA&#10;AAAAAAAAAAAAAAAHAgAAZHJzL2Rvd25yZXYueG1sUEsFBgAAAAADAAMAtwAAAPcCAAAAAA==&#10;" filled="f" stroked="f">
                      <v:textbox inset="0,0,0,0">
                        <w:txbxContent>
                          <w:p w14:paraId="72159833" w14:textId="77777777" w:rsidR="00BC6B0F" w:rsidRPr="005E4A3B" w:rsidRDefault="00BC6B0F" w:rsidP="00B2745D">
                            <w:pPr>
                              <w:pStyle w:val="34f1"/>
                            </w:pPr>
                          </w:p>
                        </w:txbxContent>
                      </v:textbox>
                    </v:rect>
                    <v:rect id="Rectangle 120" o:spid="_x0000_s1201" style="position:absolute;left:6330;top:10801;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" filled="f" stroked="f">
                      <v:textbox inset="0,0,0,0">
                        <w:txbxContent>
                          <w:p w14:paraId="6BABC071" w14:textId="7A246533" w:rsidR="00BC6B0F" w:rsidRPr="005E4A3B" w:rsidRDefault="005031DD" w:rsidP="00B2745D">
                            <w:pPr>
                              <w:pStyle w:val="34f1"/>
                            </w:pPr>
                            <w:r>
                              <w:t>Корепанов</w:t>
                            </w:r>
                          </w:p>
                        </w:txbxContent>
                      </v:textbox>
                    </v:rect>
                    <v:rect id="Rectangle 120" o:spid="_x0000_s1202" style="position:absolute;left:6330;top:12610;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" filled="f" stroked="f">
                      <v:textbox inset="0,0,0,0">
                        <w:txbxContent>
                          <w:p w14:paraId="7CB6C62F" w14:textId="77777777" w:rsidR="00BC6B0F" w:rsidRPr="005E4A3B" w:rsidRDefault="00BC6B0F" w:rsidP="00B2745D">
                            <w:pPr>
                              <w:pStyle w:val="34f1"/>
                            </w:pPr>
                          </w:p>
                        </w:txbxContent>
                      </v:textbox>
                    </v:rect>
                    <v:rect id="Rectangle 121" o:spid="_x0000_s1203" style="position:absolute;left:19795;top:5426;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" filled="f" stroked="f">
                      <v:textbox inset="0,0,0,0">
                        <w:txbxContent>
                          <w:p w14:paraId="7DA02DEB" w14:textId="6B52F9F7" w:rsidR="00BC6B0F" w:rsidRPr="000411E6" w:rsidRDefault="005031DD" w:rsidP="00B2745D">
                            <w:pPr>
                              <w:pStyle w:val="34f1"/>
                            </w:pPr>
                            <w:r>
                              <w:t>08.25</w:t>
                            </w:r>
                          </w:p>
                        </w:txbxContent>
                      </v:textbox>
                    </v:rect>
                    <v:rect id="Rectangle 121" o:spid="_x0000_s1204" style="position:absolute;left:19795;top:7234;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" filled="f" stroked="f">
                      <v:textbox inset="0,0,0,0">
                        <w:txbxContent>
                          <w:p w14:paraId="18F2DE91" w14:textId="4DC0B14E" w:rsidR="00BC6B0F" w:rsidRPr="000411E6" w:rsidRDefault="005031DD" w:rsidP="00B2745D">
                            <w:pPr>
                              <w:pStyle w:val="34f1"/>
                            </w:pPr>
                            <w:r>
                              <w:t>08.25</w:t>
                            </w:r>
                          </w:p>
                        </w:txbxContent>
                      </v:textbox>
                    </v:rect>
                    <v:rect id="Rectangle 121" o:spid="_x0000_s1205" style="position:absolute;left:19795;top:8993;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" filled="f" stroked="f">
                      <v:textbox inset="0,0,0,0">
                        <w:txbxContent>
                          <w:p w14:paraId="19EF08CC" w14:textId="77777777" w:rsidR="00BC6B0F" w:rsidRPr="000411E6" w:rsidRDefault="00BC6B0F" w:rsidP="00B2745D">
                            <w:pPr>
                              <w:pStyle w:val="34f1"/>
                            </w:pPr>
                          </w:p>
                        </w:txbxContent>
                      </v:textbox>
                    </v:rect>
                    <v:rect id="Rectangle 121" o:spid="_x0000_s1206" style="position:absolute;left:19795;top:10801;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" filled="f" stroked="f">
                      <v:textbox inset="0,0,0,0">
                        <w:txbxContent>
                          <w:p w14:paraId="38465045" w14:textId="61DA8077" w:rsidR="00BC6B0F" w:rsidRPr="000411E6" w:rsidRDefault="005031DD" w:rsidP="00B2745D">
                            <w:pPr>
                              <w:pStyle w:val="34f1"/>
                            </w:pPr>
                            <w:r>
                              <w:t>08.25</w:t>
                            </w:r>
                          </w:p>
                        </w:txbxContent>
                      </v:textbox>
                    </v:rect>
                    <v:rect id="Rectangle 121" o:spid="_x0000_s1207" style="position:absolute;left:19795;top:12610;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" filled="f" stroked="f">
                      <v:textbox inset="0,0,0,0">
                        <w:txbxContent>
                          <w:p w14:paraId="2C4E8977" w14:textId="77777777" w:rsidR="00BC6B0F" w:rsidRPr="000411E6" w:rsidRDefault="00BC6B0F" w:rsidP="00B2745D">
                            <w:pPr>
                              <w:pStyle w:val="34f1"/>
                            </w:pPr>
                          </w:p>
                        </w:txbxContent>
                      </v:textbox>
                    </v:rect>
                    <v:rect id="Rectangle 96" o:spid="_x0000_s1208" style="position:absolute;left:49186;top:9646;width:16560;height:3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" filled="f" stroked="f">
                      <v:textbox inset="1pt,.4mm,1pt,1pt">
                        <w:txbxContent>
                          <w:p w14:paraId="7E233209" w14:textId="6ED0E031" w:rsidR="00BC6B0F" w:rsidRPr="0079077B" w:rsidRDefault="005031DD" w:rsidP="00B2745D">
                            <w:pPr>
                              <w:pStyle w:val="34f1"/>
                            </w:pPr>
                            <w:fldSimple w:instr=" DOCPROPERTY  Company  \* MERGEFORMAT ">
                              <w:r>
                                <w:t>ООО НПП «ЭСН»</w:t>
                              </w:r>
                            </w:fldSimple>
                          </w:p>
                        </w:txbxContent>
                      </v:textbox>
                    </v:rect>
                    <v:rect id="Rectangle 122" o:spid="_x0000_s1209" style="position:absolute;left:48583;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" filled="f" stroked="f">
                      <v:textbox inset="1pt,.4mm,1pt,1pt">
                        <w:txbxContent>
                          <w:p w14:paraId="64F7C09D" w14:textId="56A651EB" w:rsidR="00BC6B0F" w:rsidRPr="00A32665" w:rsidRDefault="005031DD" w:rsidP="00B2745D">
                            <w:pPr>
                              <w:pStyle w:val="34f3"/>
                              <w:rPr>
                                <w:lang w:val="ru-RU"/>
                              </w:rPr>
                            </w:pPr>
                            <w:r>
                              <w:rPr>
                                <w:lang w:val="ru-RU"/>
                              </w:rPr>
                              <w:t>Стадия</w:t>
                            </w:r>
                          </w:p>
                        </w:txbxContent>
                      </v:textbox>
                    </v:rect>
                    <v:rect id="Rectangle 123" o:spid="_x0000_s1210" style="position:absolute;left:54009;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" filled="f" stroked="f">
                      <v:textbox inset="1pt,.4mm,1pt,1pt">
                        <w:txbxContent>
                          <w:p w14:paraId="51772EAB" w14:textId="77777777" w:rsidR="00BC6B0F" w:rsidRPr="00CB1016" w:rsidRDefault="00BC6B0F" w:rsidP="00B2745D">
                            <w:pPr>
                              <w:pStyle w:val="34f3"/>
                            </w:pPr>
                            <w:r w:rsidRPr="00CB1016">
                              <w:t>Лист</w:t>
                            </w:r>
                          </w:p>
                        </w:txbxContent>
                      </v:textbox>
                    </v:rect>
                    <v:rect id="Rectangle 124" o:spid="_x0000_s1211" style="position:absolute;left:59436;top:5426;width:68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" filled="f" stroked="f">
                      <v:textbox inset="1pt,.4mm,1pt,1pt">
                        <w:txbxContent>
                          <w:p w14:paraId="7670C218" w14:textId="77777777" w:rsidR="00BC6B0F" w:rsidRPr="00CB1016" w:rsidRDefault="00BC6B0F" w:rsidP="00B2745D">
                            <w:pPr>
                              <w:pStyle w:val="34f3"/>
                            </w:pPr>
                            <w:r w:rsidRPr="00CB1016">
                              <w:t>Листов</w:t>
                            </w:r>
                          </w:p>
                        </w:txbxContent>
                      </v:textbox>
                    </v:rect>
                    <v:rect id="Rectangle 125" o:spid="_x0000_s1212" style="position:absolute;left:59436;top:7234;width:68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" filled="f" stroked="f">
                      <v:textbox inset="1pt,.4mm,1pt,1pt">
                        <w:txbxContent>
                          <w:p w14:paraId="5F67BD7D" w14:textId="69CF0083" w:rsidR="00BC6B0F" w:rsidRPr="005374BE" w:rsidRDefault="00BC6B0F" w:rsidP="00B2745D">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D9529E" w:rsidRPr="00D9529E">
                              <w:rPr>
                                <w:noProof/>
                              </w:rPr>
                              <w:instrText>34</w:instrText>
                            </w:r>
                            <w:r>
                              <w:rPr>
                                <w:lang w:val="en-US"/>
                              </w:rPr>
                              <w:fldChar w:fldCharType="end"/>
                            </w:r>
                            <w:r>
                              <w:rPr>
                                <w:lang w:val="en-US"/>
                              </w:rPr>
                              <w:fldChar w:fldCharType="separate"/>
                            </w:r>
                            <w:r w:rsidR="00D9529E">
                              <w:rPr>
                                <w:noProof/>
                              </w:rPr>
                              <w:t>34</w:t>
                            </w:r>
                            <w:r>
                              <w:rPr>
                                <w:lang w:val="en-US"/>
                              </w:rPr>
                              <w:fldChar w:fldCharType="end"/>
                            </w:r>
                          </w:p>
                        </w:txbxContent>
                      </v:textbox>
                    </v:rect>
                    <v:rect id="Rectangle 126" o:spid="_x0000_s1213" style="position:absolute;left:54009;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" filled="f" stroked="f">
                      <v:textbox inset="1pt,.4mm,1pt,1pt">
                        <w:txbxContent>
                          <w:p w14:paraId="276D91A4" w14:textId="77777777" w:rsidR="00BC6B0F" w:rsidRPr="005374BE" w:rsidRDefault="00BC6B0F" w:rsidP="00B2745D">
                            <w:pPr>
                              <w:pStyle w:val="34f1"/>
                            </w:pPr>
                            <w:r>
                              <w:rPr>
                                <w:lang w:val="en-US"/>
                              </w:rPr>
                              <w:fldChar w:fldCharType="begin"/>
                            </w:r>
                            <w:r>
                              <w:rPr>
                                <w:lang w:val="en-US"/>
                              </w:rPr>
                              <w:instrText xml:space="preserve"> PAGE  \* Arabic  \* MERGEFORMAT </w:instrText>
                            </w:r>
                            <w:r>
                              <w:rPr>
                                <w:lang w:val="en-US"/>
                              </w:rPr>
                              <w:fldChar w:fldCharType="separate"/>
                            </w:r>
                            <w:r w:rsidR="00B04851">
                              <w:rPr>
                                <w:noProof/>
                                <w:lang w:val="en-US"/>
                              </w:rPr>
                              <w:t>2</w:t>
                            </w:r>
                            <w:r>
                              <w:rPr>
                                <w:lang w:val="en-US"/>
                              </w:rPr>
                              <w:fldChar w:fldCharType="end"/>
                            </w:r>
                          </w:p>
                        </w:txbxContent>
                      </v:textbox>
                    </v:rect>
                    <v:rect id="Rectangle 127" o:spid="_x0000_s1214" style="position:absolute;left:48583;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" filled="f" stroked="f">
                      <v:textbox inset="1pt,.4mm,1pt,1pt">
                        <w:txbxContent>
                          <w:p w14:paraId="099EDE98" w14:textId="34A6A60A" w:rsidR="00BC6B0F" w:rsidRDefault="005031DD" w:rsidP="00B2745D">
                            <w:pPr>
                              <w:pStyle w:val="34f1"/>
                            </w:pPr>
                            <w:r>
                              <w:t>Р</w:t>
                            </w:r>
                          </w:p>
                        </w:txbxContent>
                      </v:textbox>
                    </v:rect>
                    <v:rect id="Rectangle 128" o:spid="_x0000_s1215" style="position:absolute;left:26829;top:135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" filled="f" stroked="f">
                      <v:textbox inset="1pt,.4mm,1pt,1pt">
                        <w:txbxContent>
                          <w:p w14:paraId="38021938" w14:textId="552929F0" w:rsidR="00BC6B0F" w:rsidRDefault="00BC6B0F" w:rsidP="00B2745D">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5031DD">
                              <w:t>878.2023-АСУ ТП.П2</w:t>
                            </w:r>
                            <w:r>
                              <w:fldChar w:fldCharType="end"/>
                            </w:r>
                          </w:p>
                        </w:txbxContent>
                      </v:textbox>
                    </v:rect>
                    <v:rect id="Rectangle 129" o:spid="_x0000_s1216" style="position:absolute;left:25020;top:6129;width:21600;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" filled="f" stroked="f">
                      <v:textbox inset="1pt,.4mm,1pt,1pt">
                        <w:txbxContent>
                          <w:p w14:paraId="4702D945" w14:textId="5EC75C3C" w:rsidR="00BC6B0F" w:rsidRDefault="00B04851" w:rsidP="00B2745D">
                            <w:pPr>
                              <w:pStyle w:val="34f1"/>
                            </w:pPr>
                            <w:r>
                              <w:fldChar w:fldCharType="begin"/>
                            </w:r>
                            <w:r>
                              <w:instrText xml:space="preserve"> DOCPROPERTY  полное_название_системы  \* MERGEFORMAT </w:instrText>
                            </w:r>
                            <w:r>
                              <w:fldChar w:fldCharType="separate"/>
                            </w:r>
                            <w:r w:rsidR="005031DD">
                              <w:t xml:space="preserve">Строительство водогрейной котельной 400 </w:t>
                            </w:r>
                            <w:proofErr w:type="spellStart"/>
                            <w:r w:rsidR="005031DD">
                              <w:t>гкал</w:t>
                            </w:r>
                            <w:proofErr w:type="spellEnd"/>
                            <w:r w:rsidR="005031DD">
                              <w:t>/час на территории ивановской тэц-2</w:t>
                            </w:r>
                            <w:r>
                              <w:fldChar w:fldCharType="end"/>
                            </w:r>
                            <w:r w:rsidR="00BC6B0F">
                              <w:t>.</w:t>
                            </w:r>
                          </w:p>
                          <w:p w14:paraId="535610EB" w14:textId="4A91CB46" w:rsidR="00BC6B0F" w:rsidRPr="00180DB6" w:rsidRDefault="005031DD" w:rsidP="00B2745D">
                            <w:pPr>
                              <w:pStyle w:val="34f1"/>
                            </w:pPr>
                            <w:fldSimple w:instr=" DOCPROPERTY  Title  \* MERGEFORMAT ">
                              <w:r>
                                <w:t>Пояснительная записка</w:t>
                              </w:r>
                            </w:fldSimple>
                          </w:p>
                        </w:txbxContent>
                      </v:textbox>
                    </v:rect>
                    <v:rect id="Rectangle 115" o:spid="_x0000_s1217"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" filled="f" stroked="f">
                      <v:textbox inset="0,0,0,0">
                        <w:txbxContent>
                          <w:p w14:paraId="094245F6" w14:textId="77777777" w:rsidR="00BC6B0F" w:rsidRDefault="00BC6B0F" w:rsidP="00B2745D">
                            <w:pPr>
                              <w:pStyle w:val="34f1"/>
                            </w:pPr>
                          </w:p>
                        </w:txbxContent>
                      </v:textbox>
                    </v:rect>
                    <v:rect id="Rectangle 115" o:spid="_x0000_s1218" style="position:absolute;top:1758;width:217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" filled="f" stroked="f">
                      <v:textbox inset="0,0,0,0">
                        <w:txbxContent>
                          <w:p w14:paraId="054B245A" w14:textId="77777777" w:rsidR="00BC6B0F" w:rsidRDefault="00BC6B0F" w:rsidP="00B2745D">
                            <w:pPr>
                              <w:pStyle w:val="34f1"/>
                            </w:pPr>
                          </w:p>
                        </w:txbxContent>
                      </v:textbox>
                    </v:rect>
                    <v:rect id="Rectangle 119" o:spid="_x0000_s1219"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" filled="f" stroked="f">
                      <v:textbox inset="0,0,0,0">
                        <w:txbxContent>
                          <w:p w14:paraId="5278729B" w14:textId="77777777" w:rsidR="00BC6B0F" w:rsidRPr="00945CCC" w:rsidRDefault="00BC6B0F" w:rsidP="00B2745D">
                            <w:pPr>
                              <w:pStyle w:val="34f1"/>
                            </w:pPr>
                          </w:p>
                        </w:txbxContent>
                      </v:textbox>
                    </v:rect>
                    <v:rect id="Rectangle 119" o:spid="_x0000_s1220" style="position:absolute;left:2512;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" filled="f" stroked="f">
                      <v:textbox inset="0,0,0,0">
                        <w:txbxContent>
                          <w:p w14:paraId="0F202F9D" w14:textId="77777777" w:rsidR="00BC6B0F" w:rsidRPr="00945CCC" w:rsidRDefault="00BC6B0F" w:rsidP="00B2745D">
                            <w:pPr>
                              <w:pStyle w:val="34f1"/>
                            </w:pPr>
                          </w:p>
                        </w:txbxContent>
                      </v:textbox>
                    </v:rect>
                    <v:rect id="Rectangle 120" o:spid="_x0000_s1221" style="position:absolute;left:633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" filled="f" stroked="f">
                      <v:textbox inset="0,0,0,0">
                        <w:txbxContent>
                          <w:p w14:paraId="0EC8CAA4" w14:textId="77777777" w:rsidR="00BC6B0F" w:rsidRPr="005E4A3B" w:rsidRDefault="00BC6B0F" w:rsidP="00B2745D">
                            <w:pPr>
                              <w:pStyle w:val="34f1"/>
                            </w:pPr>
                          </w:p>
                        </w:txbxContent>
                      </v:textbox>
                    </v:rect>
                    <v:rect id="Rectangle 120" o:spid="_x0000_s1222" style="position:absolute;left:6330;top:175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" filled="f" stroked="f">
                      <v:textbox inset="0,0,0,0">
                        <w:txbxContent>
                          <w:p w14:paraId="0F428BE2" w14:textId="77777777" w:rsidR="00BC6B0F" w:rsidRPr="005E4A3B" w:rsidRDefault="00BC6B0F" w:rsidP="00B2745D">
                            <w:pPr>
                              <w:pStyle w:val="34f1"/>
                            </w:pPr>
                          </w:p>
                        </w:txbxContent>
                      </v:textbox>
                    </v:rect>
                    <v:rect id="Rectangle 121" o:spid="_x0000_s1223"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" filled="f" stroked="f">
                      <v:textbox inset="0,0,0,0">
                        <w:txbxContent>
                          <w:p w14:paraId="3418DEF5" w14:textId="77777777" w:rsidR="00BC6B0F" w:rsidRPr="000411E6" w:rsidRDefault="00BC6B0F" w:rsidP="00B2745D">
                            <w:pPr>
                              <w:pStyle w:val="34f1"/>
                            </w:pPr>
                          </w:p>
                        </w:txbxContent>
                      </v:textbox>
                    </v:rect>
                    <v:rect id="Rectangle 121" o:spid="_x0000_s1224" style="position:absolute;left:19795;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" filled="f" stroked="f">
                      <v:textbox inset="0,0,0,0">
                        <w:txbxContent>
                          <w:p w14:paraId="3C489629" w14:textId="77777777" w:rsidR="00BC6B0F" w:rsidRPr="000411E6" w:rsidRDefault="00BC6B0F" w:rsidP="00B2745D">
                            <w:pPr>
                              <w:pStyle w:val="34f1"/>
                            </w:pPr>
                          </w:p>
                        </w:txbxContent>
                      </v:textbox>
                    </v:rect>
                  </v:group>
                </v:group>
              </v:group>
              <v:group id="Группа 115" o:spid="_x0000_s1225" style="position:absolute;left:33832;top:10332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rect id="Rectangle 122" o:spid="_x0000_s1226"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" filled="f" stroked="f">
                  <v:textbox inset="1pt,.4mm,1pt,1pt">
                    <w:txbxContent>
                      <w:p w14:paraId="1679A140" w14:textId="77777777" w:rsidR="00501E06" w:rsidRPr="006C5C53" w:rsidRDefault="00501E06" w:rsidP="00501E06">
                        <w:pPr>
                          <w:pStyle w:val="34f3"/>
                          <w:rPr>
                            <w:lang w:val="ru-RU"/>
                          </w:rPr>
                        </w:pPr>
                        <w:r>
                          <w:rPr>
                            <w:lang w:val="ru-RU"/>
                          </w:rPr>
                          <w:t>Копировал</w:t>
                        </w:r>
                      </w:p>
                    </w:txbxContent>
                  </v:textbox>
                </v:rect>
                <v:rect id="Rectangle 122" o:spid="_x0000_s1227"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" filled="f" stroked="f">
                  <v:textbox inset="1pt,.4mm,1pt,1pt">
                    <w:txbxContent>
                      <w:p w14:paraId="537726C6" w14:textId="77777777" w:rsidR="00501E06" w:rsidRPr="006C5C53" w:rsidRDefault="00501E06" w:rsidP="00501E06">
                        <w:pPr>
                          <w:pStyle w:val="34f3"/>
                          <w:rPr>
                            <w:lang w:val="ru-RU"/>
                          </w:rPr>
                        </w:pPr>
                        <w:r>
                          <w:rPr>
                            <w:lang w:val="ru-RU"/>
                          </w:rPr>
                          <w:t>Формат А4</w:t>
                        </w:r>
                      </w:p>
                    </w:txbxContent>
                  </v:textbox>
                </v:rect>
              </v:group>
              <w10:wrap anchorx="page" anchory="page"/>
              <w10:anchorlock/>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D0A5E" w14:textId="77777777" w:rsidR="00EE3683" w:rsidRDefault="00EE3683">
    <w:pPr>
      <w:pStyle w:val="a9"/>
    </w:pPr>
    <w:r>
      <w:rPr>
        <w:noProof/>
        <w:lang w:eastAsia="ru-RU"/>
      </w:rPr>
      <mc:AlternateContent>
        <mc:Choice Requires="wpg">
          <w:drawing>
            <wp:anchor distT="0" distB="0" distL="114300" distR="114300" simplePos="0" relativeHeight="251687936" behindDoc="0" locked="1" layoutInCell="1" allowOverlap="1" wp14:anchorId="032E7214" wp14:editId="27DB25F6">
              <wp:simplePos x="0" y="0"/>
              <wp:positionH relativeFrom="page">
                <wp:posOffset>288290</wp:posOffset>
              </wp:positionH>
              <wp:positionV relativeFrom="page">
                <wp:posOffset>180340</wp:posOffset>
              </wp:positionV>
              <wp:extent cx="7092000" cy="10497600"/>
              <wp:effectExtent l="0" t="0" r="33020" b="0"/>
              <wp:wrapNone/>
              <wp:docPr id="550" name="Группа 550"/>
              <wp:cNvGraphicFramePr/>
              <a:graphic xmlns:a="http://schemas.openxmlformats.org/drawingml/2006/main">
                <a:graphicData uri="http://schemas.microsoft.com/office/word/2010/wordprocessingGroup">
                  <wpg:wgp>
                    <wpg:cNvGrpSpPr/>
                    <wpg:grpSpPr>
                      <a:xfrm>
                        <a:off x="0" y="0"/>
                        <a:ext cx="7092000" cy="10497600"/>
                        <a:chOff x="0" y="0"/>
                        <a:chExt cx="7092000" cy="10498320"/>
                      </a:xfrm>
                    </wpg:grpSpPr>
                    <wpg:grpSp>
                      <wpg:cNvPr id="551" name="Группа 551"/>
                      <wpg:cNvGrpSpPr/>
                      <wpg:grpSpPr>
                        <a:xfrm>
                          <a:off x="0" y="0"/>
                          <a:ext cx="7092000" cy="10332000"/>
                          <a:chOff x="0" y="0"/>
                          <a:chExt cx="7092079" cy="10332119"/>
                        </a:xfrm>
                      </wpg:grpSpPr>
                      <wpg:grpSp>
                        <wpg:cNvPr id="552" name="Группа 552"/>
                        <wpg:cNvGrpSpPr/>
                        <wpg:grpSpPr>
                          <a:xfrm>
                            <a:off x="0" y="0"/>
                            <a:ext cx="7092000" cy="10332000"/>
                            <a:chOff x="0" y="0"/>
                            <a:chExt cx="7091705" cy="10332481"/>
                          </a:xfrm>
                        </wpg:grpSpPr>
                        <wpg:grpSp>
                          <wpg:cNvPr id="553" name="Группа 553"/>
                          <wpg:cNvGrpSpPr/>
                          <wpg:grpSpPr>
                            <a:xfrm>
                              <a:off x="0" y="5112481"/>
                              <a:ext cx="432000" cy="5220000"/>
                              <a:chOff x="0" y="0"/>
                              <a:chExt cx="432000" cy="5220000"/>
                            </a:xfrm>
                          </wpg:grpSpPr>
                          <wpg:grpSp>
                            <wpg:cNvPr id="554" name="Группа 554"/>
                            <wpg:cNvGrpSpPr/>
                            <wpg:grpSpPr>
                              <a:xfrm>
                                <a:off x="0" y="0"/>
                                <a:ext cx="432000" cy="5220000"/>
                                <a:chOff x="0" y="0"/>
                                <a:chExt cx="432000" cy="5220000"/>
                              </a:xfrm>
                            </wpg:grpSpPr>
                            <wps:wsp>
                              <wps:cNvPr id="555"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556" name="Группа 556"/>
                              <wpg:cNvGrpSpPr/>
                              <wpg:grpSpPr>
                                <a:xfrm>
                                  <a:off x="0" y="0"/>
                                  <a:ext cx="432000" cy="5220000"/>
                                  <a:chOff x="0" y="0"/>
                                  <a:chExt cx="432000" cy="5220000"/>
                                </a:xfrm>
                              </wpg:grpSpPr>
                              <wpg:grpSp>
                                <wpg:cNvPr id="557" name="Группа 557"/>
                                <wpg:cNvGrpSpPr/>
                                <wpg:grpSpPr>
                                  <a:xfrm>
                                    <a:off x="0" y="1261068"/>
                                    <a:ext cx="432000" cy="3060000"/>
                                    <a:chOff x="0" y="0"/>
                                    <a:chExt cx="432000" cy="3059723"/>
                                  </a:xfrm>
                                </wpg:grpSpPr>
                                <wps:wsp>
                                  <wps:cNvPr id="558"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9"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0"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1"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562"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563" name="Группа 563"/>
                            <wpg:cNvGrpSpPr/>
                            <wpg:grpSpPr>
                              <a:xfrm>
                                <a:off x="6798" y="37392"/>
                                <a:ext cx="388800" cy="5148000"/>
                                <a:chOff x="0" y="0"/>
                                <a:chExt cx="387355" cy="5148000"/>
                              </a:xfrm>
                            </wpg:grpSpPr>
                            <wpg:grpSp>
                              <wpg:cNvPr id="564" name="Группа 564"/>
                              <wpg:cNvGrpSpPr/>
                              <wpg:grpSpPr>
                                <a:xfrm>
                                  <a:off x="0" y="0"/>
                                  <a:ext cx="165600" cy="5148000"/>
                                  <a:chOff x="0" y="0"/>
                                  <a:chExt cx="165600" cy="5148455"/>
                                </a:xfrm>
                              </wpg:grpSpPr>
                              <wps:wsp>
                                <wps:cNvPr id="565"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DB73E5" w14:textId="77777777" w:rsidR="00EE3683" w:rsidRDefault="00EE3683" w:rsidP="00E32508">
                                      <w:pPr>
                                        <w:pStyle w:val="34f3"/>
                                      </w:pPr>
                                      <w:r>
                                        <w:t>Подп. и дата</w:t>
                                      </w:r>
                                    </w:p>
                                  </w:txbxContent>
                                </wps:txbx>
                                <wps:bodyPr rot="0" vert="vert270" wrap="square" lIns="14400" tIns="14400" rIns="14400" bIns="14400" anchor="ctr" anchorCtr="0" upright="1">
                                  <a:noAutofit/>
                                </wps:bodyPr>
                              </wps:wsp>
                              <wps:wsp>
                                <wps:cNvPr id="566"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4BD6AB" w14:textId="77777777" w:rsidR="00EE3683" w:rsidRDefault="00EE3683" w:rsidP="00E32508">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567"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5416FA" w14:textId="77777777" w:rsidR="00EE3683" w:rsidRDefault="00EE3683" w:rsidP="00E32508">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568"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604B4F" w14:textId="77777777" w:rsidR="00EE3683" w:rsidRDefault="00EE3683" w:rsidP="00E32508">
                                      <w:pPr>
                                        <w:pStyle w:val="34f3"/>
                                      </w:pPr>
                                      <w:r>
                                        <w:t>Взамен инв. №</w:t>
                                      </w:r>
                                    </w:p>
                                  </w:txbxContent>
                                </wps:txbx>
                                <wps:bodyPr rot="0" vert="vert270" wrap="square" lIns="14400" tIns="14400" rIns="14400" bIns="14400" anchor="ctr" anchorCtr="0" upright="1">
                                  <a:noAutofit/>
                                </wps:bodyPr>
                              </wps:wsp>
                              <wps:wsp>
                                <wps:cNvPr id="569"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396991" w14:textId="77777777" w:rsidR="00EE3683" w:rsidRDefault="00EE3683" w:rsidP="00E32508">
                                      <w:pPr>
                                        <w:pStyle w:val="34f3"/>
                                      </w:pPr>
                                      <w:r>
                                        <w:t>Подп. и дата</w:t>
                                      </w:r>
                                    </w:p>
                                  </w:txbxContent>
                                </wps:txbx>
                                <wps:bodyPr rot="0" vert="vert270" wrap="square" lIns="14400" tIns="14400" rIns="14400" bIns="14400" anchor="ctr" anchorCtr="0" upright="1">
                                  <a:noAutofit/>
                                </wps:bodyPr>
                              </wps:wsp>
                            </wpg:grpSp>
                            <wpg:grpSp>
                              <wpg:cNvPr id="570" name="Группа 570"/>
                              <wpg:cNvGrpSpPr/>
                              <wpg:grpSpPr>
                                <a:xfrm>
                                  <a:off x="207355" y="0"/>
                                  <a:ext cx="180000" cy="5148000"/>
                                  <a:chOff x="0" y="0"/>
                                  <a:chExt cx="180000" cy="5148455"/>
                                </a:xfrm>
                              </wpg:grpSpPr>
                              <wps:wsp>
                                <wps:cNvPr id="571"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BA5AC9D" w14:textId="77777777" w:rsidR="00EE3683" w:rsidRDefault="00EE3683" w:rsidP="00E32508">
                                      <w:pPr>
                                        <w:pStyle w:val="34f1"/>
                                      </w:pPr>
                                    </w:p>
                                  </w:txbxContent>
                                </wps:txbx>
                                <wps:bodyPr rot="0" vert="vert270" wrap="square" lIns="0" tIns="0" rIns="0" bIns="0" anchor="ctr" anchorCtr="0" upright="1">
                                  <a:noAutofit/>
                                </wps:bodyPr>
                              </wps:wsp>
                              <wps:wsp>
                                <wps:cNvPr id="572"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4230CAA" w14:textId="77777777" w:rsidR="00EE3683" w:rsidRDefault="00EE3683" w:rsidP="00E32508">
                                      <w:pPr>
                                        <w:pStyle w:val="34f1"/>
                                      </w:pPr>
                                    </w:p>
                                  </w:txbxContent>
                                </wps:txbx>
                                <wps:bodyPr rot="0" vert="vert270" wrap="square" lIns="0" tIns="0" rIns="0" bIns="0" anchor="ctr" anchorCtr="0" upright="1">
                                  <a:noAutofit/>
                                </wps:bodyPr>
                              </wps:wsp>
                              <wps:wsp>
                                <wps:cNvPr id="573"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963CD8A" w14:textId="77777777" w:rsidR="00EE3683" w:rsidRDefault="00EE3683" w:rsidP="00E32508">
                                      <w:pPr>
                                        <w:pStyle w:val="34f1"/>
                                      </w:pPr>
                                    </w:p>
                                  </w:txbxContent>
                                </wps:txbx>
                                <wps:bodyPr rot="0" vert="vert270" wrap="square" lIns="0" tIns="0" rIns="0" bIns="0" anchor="ctr" anchorCtr="0" upright="1">
                                  <a:noAutofit/>
                                </wps:bodyPr>
                              </wps:wsp>
                              <wps:wsp>
                                <wps:cNvPr id="574"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4E216F4" w14:textId="77777777" w:rsidR="00EE3683" w:rsidRDefault="00EE3683" w:rsidP="00E32508">
                                      <w:pPr>
                                        <w:pStyle w:val="34f1"/>
                                      </w:pPr>
                                    </w:p>
                                  </w:txbxContent>
                                </wps:txbx>
                                <wps:bodyPr rot="0" vert="vert270" wrap="square" lIns="0" tIns="0" rIns="0" bIns="0" anchor="ctr" anchorCtr="0" upright="1">
                                  <a:noAutofit/>
                                </wps:bodyPr>
                              </wps:wsp>
                              <wps:wsp>
                                <wps:cNvPr id="575"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DA9902C" w14:textId="77777777" w:rsidR="00EE3683" w:rsidRDefault="00EE3683" w:rsidP="00E32508">
                                      <w:pPr>
                                        <w:pStyle w:val="34f1"/>
                                      </w:pPr>
                                    </w:p>
                                  </w:txbxContent>
                                </wps:txbx>
                                <wps:bodyPr rot="0" vert="vert270" wrap="square" lIns="0" tIns="0" rIns="0" bIns="0" anchor="ctr" anchorCtr="0" upright="1">
                                  <a:noAutofit/>
                                </wps:bodyPr>
                              </wps:wsp>
                            </wpg:grpSp>
                          </wpg:grpSp>
                        </wpg:grpSp>
                        <wps:wsp>
                          <wps:cNvPr id="576"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577" name="Группа 577"/>
                        <wpg:cNvGrpSpPr/>
                        <wpg:grpSpPr>
                          <a:xfrm>
                            <a:off x="432079" y="9792119"/>
                            <a:ext cx="6660000" cy="540000"/>
                            <a:chOff x="0" y="0"/>
                            <a:chExt cx="6660000" cy="541424"/>
                          </a:xfrm>
                        </wpg:grpSpPr>
                        <wpg:grpSp>
                          <wpg:cNvPr id="578" name="Группа 578"/>
                          <wpg:cNvGrpSpPr/>
                          <wpg:grpSpPr>
                            <a:xfrm>
                              <a:off x="0" y="0"/>
                              <a:ext cx="6660000" cy="540000"/>
                              <a:chOff x="0" y="0"/>
                              <a:chExt cx="6660317" cy="540000"/>
                            </a:xfrm>
                          </wpg:grpSpPr>
                          <wps:wsp>
                            <wps:cNvPr id="579" name="Line 102"/>
                            <wps:cNvCnPr/>
                            <wps:spPr bwMode="auto">
                              <a:xfrm flipH="1">
                                <a:off x="2341266"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0" name="Line 112"/>
                            <wps:cNvCnPr/>
                            <wps:spPr bwMode="auto">
                              <a:xfrm>
                                <a:off x="6300317"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1" name="Line 113"/>
                            <wps:cNvCnPr/>
                            <wps:spPr bwMode="auto">
                              <a:xfrm>
                                <a:off x="6300317" y="251209"/>
                                <a:ext cx="36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2"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83" name="Line 98"/>
                            <wps:cNvCnPr/>
                            <wps:spPr bwMode="auto">
                              <a:xfrm flipH="1">
                                <a:off x="6129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4" name="Line 99"/>
                            <wps:cNvCnPr/>
                            <wps:spPr bwMode="auto">
                              <a:xfrm>
                                <a:off x="256233"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5" name="Line 100"/>
                            <wps:cNvCnPr/>
                            <wps:spPr bwMode="auto">
                              <a:xfrm>
                                <a:off x="1441939"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6" name="Line 101"/>
                            <wps:cNvCnPr/>
                            <wps:spPr bwMode="auto">
                              <a:xfrm flipH="1">
                                <a:off x="19845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7" name="Line 103"/>
                            <wps:cNvCnPr/>
                            <wps:spPr bwMode="auto">
                              <a:xfrm>
                                <a:off x="0" y="18087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8" name="Line 133"/>
                            <wps:cNvCnPr/>
                            <wps:spPr bwMode="auto">
                              <a:xfrm>
                                <a:off x="0" y="36174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589" name="Группа 589"/>
                          <wpg:cNvGrpSpPr/>
                          <wpg:grpSpPr>
                            <a:xfrm>
                              <a:off x="20097" y="5024"/>
                              <a:ext cx="6624000" cy="536400"/>
                              <a:chOff x="0" y="0"/>
                              <a:chExt cx="6624039" cy="536400"/>
                            </a:xfrm>
                          </wpg:grpSpPr>
                          <wpg:grpSp>
                            <wpg:cNvPr id="590" name="Группа 590"/>
                            <wpg:cNvGrpSpPr/>
                            <wpg:grpSpPr>
                              <a:xfrm>
                                <a:off x="2502039" y="0"/>
                                <a:ext cx="4122000" cy="536400"/>
                                <a:chOff x="0" y="0"/>
                                <a:chExt cx="4122277" cy="537033"/>
                              </a:xfrm>
                            </wpg:grpSpPr>
                            <wps:wsp>
                              <wps:cNvPr id="591" name="Rectangle 123"/>
                              <wps:cNvSpPr>
                                <a:spLocks noChangeArrowheads="1"/>
                              </wps:cNvSpPr>
                              <wps:spPr bwMode="auto">
                                <a:xfrm>
                                  <a:off x="3798277" y="0"/>
                                  <a:ext cx="324000" cy="237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E1F3EB" w14:textId="77777777" w:rsidR="00EE3683" w:rsidRPr="00CB1016" w:rsidRDefault="00EE3683" w:rsidP="00E32508">
                                    <w:pPr>
                                      <w:pStyle w:val="34f3"/>
                                    </w:pPr>
                                    <w:r w:rsidRPr="00CB1016">
                                      <w:t>Лист</w:t>
                                    </w:r>
                                  </w:p>
                                </w:txbxContent>
                              </wps:txbx>
                              <wps:bodyPr rot="0" vert="horz" wrap="square" lIns="12700" tIns="14400" rIns="12700" bIns="12700" anchor="ctr" anchorCtr="0" upright="1">
                                <a:noAutofit/>
                              </wps:bodyPr>
                            </wps:wsp>
                            <wps:wsp>
                              <wps:cNvPr id="592" name="Rectangle 126"/>
                              <wps:cNvSpPr>
                                <a:spLocks noChangeArrowheads="1"/>
                              </wps:cNvSpPr>
                              <wps:spPr bwMode="auto">
                                <a:xfrm>
                                  <a:off x="3798277" y="256233"/>
                                  <a:ext cx="324000" cy="280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8EE288" w14:textId="77777777" w:rsidR="00EE3683" w:rsidRPr="005374BE" w:rsidRDefault="00EE3683" w:rsidP="00E32508">
                                    <w:pPr>
                                      <w:pStyle w:val="34f1"/>
                                    </w:pPr>
                                    <w:r>
                                      <w:rPr>
                                        <w:lang w:val="en-US"/>
                                      </w:rPr>
                                      <w:fldChar w:fldCharType="begin"/>
                                    </w:r>
                                    <w:r>
                                      <w:rPr>
                                        <w:lang w:val="en-US"/>
                                      </w:rPr>
                                      <w:instrText xml:space="preserve"> PAGE  \* Arabic  \* MERGEFORMAT </w:instrText>
                                    </w:r>
                                    <w:r>
                                      <w:rPr>
                                        <w:lang w:val="en-US"/>
                                      </w:rPr>
                                      <w:fldChar w:fldCharType="separate"/>
                                    </w:r>
                                    <w:r w:rsidR="00B04851">
                                      <w:rPr>
                                        <w:noProof/>
                                        <w:lang w:val="en-US"/>
                                      </w:rPr>
                                      <w:t>4</w:t>
                                    </w:r>
                                    <w:r>
                                      <w:rPr>
                                        <w:lang w:val="en-US"/>
                                      </w:rPr>
                                      <w:fldChar w:fldCharType="end"/>
                                    </w:r>
                                  </w:p>
                                </w:txbxContent>
                              </wps:txbx>
                              <wps:bodyPr rot="0" vert="horz" wrap="square" lIns="12700" tIns="14400" rIns="12700" bIns="12700" anchor="ctr" anchorCtr="0" upright="1">
                                <a:noAutofit/>
                              </wps:bodyPr>
                            </wps:wsp>
                            <wps:wsp>
                              <wps:cNvPr id="593" name="Rectangle 128"/>
                              <wps:cNvSpPr>
                                <a:spLocks noChangeArrowheads="1"/>
                              </wps:cNvSpPr>
                              <wps:spPr bwMode="auto">
                                <a:xfrm>
                                  <a:off x="0" y="140677"/>
                                  <a:ext cx="3600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19D8E6" w14:textId="0A4C5EA6" w:rsidR="00EE3683" w:rsidRDefault="00EE3683"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5031DD">
                                      <w:t>878.2023-АСУ ТП.П2</w:t>
                                    </w:r>
                                    <w:r>
                                      <w:fldChar w:fldCharType="end"/>
                                    </w:r>
                                  </w:p>
                                </w:txbxContent>
                              </wps:txbx>
                              <wps:bodyPr rot="0" vert="horz" wrap="square" lIns="12700" tIns="14400" rIns="12700" bIns="12700" anchor="ctr" anchorCtr="0" upright="1">
                                <a:noAutofit/>
                              </wps:bodyPr>
                            </wps:wsp>
                          </wpg:grpSp>
                          <wpg:grpSp>
                            <wpg:cNvPr id="594" name="Группа 594"/>
                            <wpg:cNvGrpSpPr/>
                            <wpg:grpSpPr>
                              <a:xfrm>
                                <a:off x="0" y="0"/>
                                <a:ext cx="2304000" cy="525600"/>
                                <a:chOff x="0" y="0"/>
                                <a:chExt cx="2303525" cy="527340"/>
                              </a:xfrm>
                            </wpg:grpSpPr>
                            <wps:wsp>
                              <wps:cNvPr id="595"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6E6C5F" w14:textId="77777777" w:rsidR="00EE3683" w:rsidRPr="00945CCC" w:rsidRDefault="00EE3683" w:rsidP="00E32508">
                                    <w:pPr>
                                      <w:pStyle w:val="34f3"/>
                                    </w:pPr>
                                    <w:r w:rsidRPr="00945CCC">
                                      <w:t>Лист</w:t>
                                    </w:r>
                                  </w:p>
                                </w:txbxContent>
                              </wps:txbx>
                              <wps:bodyPr rot="0" vert="horz" wrap="square" lIns="0" tIns="0" rIns="0" bIns="0" anchor="ctr" anchorCtr="0" upright="1">
                                <a:noAutofit/>
                              </wps:bodyPr>
                            </wps:wsp>
                            <wps:wsp>
                              <wps:cNvPr id="596" name="Rectangle 115"/>
                              <wps:cNvSpPr>
                                <a:spLocks noChangeArrowheads="1"/>
                              </wps:cNvSpPr>
                              <wps:spPr bwMode="auto">
                                <a:xfrm>
                                  <a:off x="0" y="361740"/>
                                  <a:ext cx="23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1F04C4" w14:textId="77777777" w:rsidR="00EE3683" w:rsidRDefault="00EE3683" w:rsidP="00E32508">
                                    <w:pPr>
                                      <w:pStyle w:val="34f3"/>
                                    </w:pPr>
                                    <w:r w:rsidRPr="00736406">
                                      <w:t>Изм</w:t>
                                    </w:r>
                                    <w:r w:rsidRPr="000411E6">
                                      <w:t>.</w:t>
                                    </w:r>
                                  </w:p>
                                </w:txbxContent>
                              </wps:txbx>
                              <wps:bodyPr rot="0" vert="horz" wrap="square" lIns="0" tIns="0" rIns="0" bIns="0" anchor="ctr" anchorCtr="0" upright="1">
                                <a:noAutofit/>
                              </wps:bodyPr>
                            </wps:wsp>
                            <wps:wsp>
                              <wps:cNvPr id="597" name="Rectangle 120"/>
                              <wps:cNvSpPr>
                                <a:spLocks noChangeArrowheads="1"/>
                              </wps:cNvSpPr>
                              <wps:spPr bwMode="auto">
                                <a:xfrm>
                                  <a:off x="628022" y="36174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E42843" w14:textId="77777777" w:rsidR="00EE3683" w:rsidRPr="005E4A3B" w:rsidRDefault="00EE3683" w:rsidP="00E32508">
                                    <w:pPr>
                                      <w:pStyle w:val="34f3"/>
                                    </w:pPr>
                                    <w:r w:rsidRPr="005E4A3B">
                                      <w:t>№ докум.</w:t>
                                    </w:r>
                                  </w:p>
                                </w:txbxContent>
                              </wps:txbx>
                              <wps:bodyPr rot="0" vert="horz" wrap="square" lIns="0" tIns="0" rIns="0" bIns="0" anchor="ctr" anchorCtr="0" upright="1">
                                <a:noAutofit/>
                              </wps:bodyPr>
                            </wps:wsp>
                            <wps:wsp>
                              <wps:cNvPr id="598" name="Rectangle 121"/>
                              <wps:cNvSpPr>
                                <a:spLocks noChangeArrowheads="1"/>
                              </wps:cNvSpPr>
                              <wps:spPr bwMode="auto">
                                <a:xfrm>
                                  <a:off x="1979525"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F091FE" w14:textId="77777777" w:rsidR="00EE3683" w:rsidRPr="000411E6" w:rsidRDefault="00EE3683" w:rsidP="00E32508">
                                    <w:pPr>
                                      <w:pStyle w:val="34f3"/>
                                    </w:pPr>
                                    <w:r w:rsidRPr="000411E6">
                                      <w:t>Дата</w:t>
                                    </w:r>
                                  </w:p>
                                </w:txbxContent>
                              </wps:txbx>
                              <wps:bodyPr rot="0" vert="horz" wrap="square" lIns="0" tIns="0" rIns="0" bIns="0" anchor="ctr" anchorCtr="0" upright="1">
                                <a:noAutofit/>
                              </wps:bodyPr>
                            </wps:wsp>
                            <wps:wsp>
                              <wps:cNvPr id="599" name="Rectangle 143"/>
                              <wps:cNvSpPr>
                                <a:spLocks noChangeArrowheads="1"/>
                              </wps:cNvSpPr>
                              <wps:spPr bwMode="auto">
                                <a:xfrm>
                                  <a:off x="1457011" y="361740"/>
                                  <a:ext cx="468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1218FB" w14:textId="77777777" w:rsidR="00EE3683" w:rsidRPr="005E4A3B" w:rsidRDefault="00EE3683" w:rsidP="00E32508">
                                    <w:pPr>
                                      <w:pStyle w:val="34f3"/>
                                    </w:pPr>
                                    <w:r w:rsidRPr="005E4A3B">
                                      <w:t>Подп.</w:t>
                                    </w:r>
                                  </w:p>
                                </w:txbxContent>
                              </wps:txbx>
                              <wps:bodyPr rot="0" vert="horz" wrap="square" lIns="0" tIns="0" rIns="0" bIns="0" anchor="ctr" anchorCtr="0" upright="1">
                                <a:noAutofit/>
                              </wps:bodyPr>
                            </wps:wsp>
                            <wps:wsp>
                              <wps:cNvPr id="600"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A9FC83" w14:textId="77777777" w:rsidR="00EE3683" w:rsidRDefault="00EE3683" w:rsidP="00E32508">
                                    <w:pPr>
                                      <w:pStyle w:val="34f1"/>
                                    </w:pPr>
                                  </w:p>
                                </w:txbxContent>
                              </wps:txbx>
                              <wps:bodyPr rot="0" vert="horz" wrap="square" lIns="0" tIns="0" rIns="0" bIns="0" anchor="ctr" anchorCtr="0" upright="1">
                                <a:noAutofit/>
                              </wps:bodyPr>
                            </wps:wsp>
                            <wps:wsp>
                              <wps:cNvPr id="601" name="Rectangle 115"/>
                              <wps:cNvSpPr>
                                <a:spLocks noChangeArrowheads="1"/>
                              </wps:cNvSpPr>
                              <wps:spPr bwMode="auto">
                                <a:xfrm>
                                  <a:off x="0" y="18087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0D88DA" w14:textId="77777777" w:rsidR="00EE3683" w:rsidRDefault="00EE3683" w:rsidP="00E32508">
                                    <w:pPr>
                                      <w:pStyle w:val="34f1"/>
                                    </w:pPr>
                                  </w:p>
                                </w:txbxContent>
                              </wps:txbx>
                              <wps:bodyPr rot="0" vert="horz" wrap="square" lIns="0" tIns="0" rIns="0" bIns="0" anchor="ctr" anchorCtr="0" upright="1">
                                <a:noAutofit/>
                              </wps:bodyPr>
                            </wps:wsp>
                            <wps:wsp>
                              <wps:cNvPr id="602" name="Rectangle 119"/>
                              <wps:cNvSpPr>
                                <a:spLocks noChangeArrowheads="1"/>
                              </wps:cNvSpPr>
                              <wps:spPr bwMode="auto">
                                <a:xfrm>
                                  <a:off x="251209"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70897C" w14:textId="77777777" w:rsidR="00EE3683" w:rsidRPr="00945CCC" w:rsidRDefault="00EE3683" w:rsidP="00E32508">
                                    <w:pPr>
                                      <w:pStyle w:val="34f1"/>
                                    </w:pPr>
                                  </w:p>
                                </w:txbxContent>
                              </wps:txbx>
                              <wps:bodyPr rot="0" vert="horz" wrap="square" lIns="0" tIns="0" rIns="0" bIns="0" anchor="ctr" anchorCtr="0" upright="1">
                                <a:noAutofit/>
                              </wps:bodyPr>
                            </wps:wsp>
                            <wps:wsp>
                              <wps:cNvPr id="603" name="Rectangle 119"/>
                              <wps:cNvSpPr>
                                <a:spLocks noChangeArrowheads="1"/>
                              </wps:cNvSpPr>
                              <wps:spPr bwMode="auto">
                                <a:xfrm>
                                  <a:off x="251209"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EC8080" w14:textId="77777777" w:rsidR="00EE3683" w:rsidRPr="00945CCC" w:rsidRDefault="00EE3683" w:rsidP="00E32508">
                                    <w:pPr>
                                      <w:pStyle w:val="34f1"/>
                                    </w:pPr>
                                  </w:p>
                                </w:txbxContent>
                              </wps:txbx>
                              <wps:bodyPr rot="0" vert="horz" wrap="square" lIns="0" tIns="0" rIns="0" bIns="0" anchor="ctr" anchorCtr="0" upright="1">
                                <a:noAutofit/>
                              </wps:bodyPr>
                            </wps:wsp>
                            <wps:wsp>
                              <wps:cNvPr id="604" name="Rectangle 120"/>
                              <wps:cNvSpPr>
                                <a:spLocks noChangeArrowheads="1"/>
                              </wps:cNvSpPr>
                              <wps:spPr bwMode="auto">
                                <a:xfrm>
                                  <a:off x="628022" y="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F78DF0" w14:textId="77777777" w:rsidR="00EE3683" w:rsidRPr="005E4A3B" w:rsidRDefault="00EE3683" w:rsidP="00E32508">
                                    <w:pPr>
                                      <w:pStyle w:val="34f1"/>
                                    </w:pPr>
                                  </w:p>
                                </w:txbxContent>
                              </wps:txbx>
                              <wps:bodyPr rot="0" vert="horz" wrap="square" lIns="0" tIns="0" rIns="0" bIns="0" anchor="ctr" anchorCtr="0" upright="1">
                                <a:noAutofit/>
                              </wps:bodyPr>
                            </wps:wsp>
                            <wps:wsp>
                              <wps:cNvPr id="605" name="Rectangle 120"/>
                              <wps:cNvSpPr>
                                <a:spLocks noChangeArrowheads="1"/>
                              </wps:cNvSpPr>
                              <wps:spPr bwMode="auto">
                                <a:xfrm>
                                  <a:off x="628022" y="18087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CA8EE9" w14:textId="77777777" w:rsidR="00EE3683" w:rsidRPr="005E4A3B" w:rsidRDefault="00EE3683" w:rsidP="00E32508">
                                    <w:pPr>
                                      <w:pStyle w:val="34f1"/>
                                    </w:pPr>
                                  </w:p>
                                </w:txbxContent>
                              </wps:txbx>
                              <wps:bodyPr rot="0" vert="horz" wrap="square" lIns="0" tIns="0" rIns="0" bIns="0" anchor="ctr" anchorCtr="0" upright="1">
                                <a:noAutofit/>
                              </wps:bodyPr>
                            </wps:wsp>
                            <wps:wsp>
                              <wps:cNvPr id="606" name="Rectangle 121"/>
                              <wps:cNvSpPr>
                                <a:spLocks noChangeArrowheads="1"/>
                              </wps:cNvSpPr>
                              <wps:spPr bwMode="auto">
                                <a:xfrm>
                                  <a:off x="1979525"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D404E4" w14:textId="77777777" w:rsidR="00EE3683" w:rsidRPr="000411E6" w:rsidRDefault="00EE3683" w:rsidP="00E32508">
                                    <w:pPr>
                                      <w:pStyle w:val="34f1"/>
                                    </w:pPr>
                                  </w:p>
                                </w:txbxContent>
                              </wps:txbx>
                              <wps:bodyPr rot="0" vert="horz" wrap="square" lIns="0" tIns="0" rIns="0" bIns="0" anchor="ctr" anchorCtr="0" upright="1">
                                <a:noAutofit/>
                              </wps:bodyPr>
                            </wps:wsp>
                            <wps:wsp>
                              <wps:cNvPr id="607" name="Rectangle 121"/>
                              <wps:cNvSpPr>
                                <a:spLocks noChangeArrowheads="1"/>
                              </wps:cNvSpPr>
                              <wps:spPr bwMode="auto">
                                <a:xfrm>
                                  <a:off x="1979525"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BC5898" w14:textId="77777777" w:rsidR="00EE3683" w:rsidRPr="000411E6" w:rsidRDefault="00EE3683" w:rsidP="00E32508">
                                    <w:pPr>
                                      <w:pStyle w:val="34f1"/>
                                    </w:pPr>
                                  </w:p>
                                </w:txbxContent>
                              </wps:txbx>
                              <wps:bodyPr rot="0" vert="horz" wrap="square" lIns="0" tIns="0" rIns="0" bIns="0" anchor="ctr" anchorCtr="0" upright="1">
                                <a:noAutofit/>
                              </wps:bodyPr>
                            </wps:wsp>
                          </wpg:grpSp>
                        </wpg:grpSp>
                      </wpg:grpSp>
                    </wpg:grpSp>
                    <wpg:grpSp>
                      <wpg:cNvPr id="608" name="Группа 608"/>
                      <wpg:cNvGrpSpPr/>
                      <wpg:grpSpPr>
                        <a:xfrm>
                          <a:off x="3383280" y="10332720"/>
                          <a:ext cx="3240000" cy="165600"/>
                          <a:chOff x="-216376" y="0"/>
                          <a:chExt cx="3240772" cy="165600"/>
                        </a:xfrm>
                      </wpg:grpSpPr>
                      <wps:wsp>
                        <wps:cNvPr id="609"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07D9E8" w14:textId="77777777" w:rsidR="00EE3683" w:rsidRPr="006C5C53" w:rsidRDefault="00EE3683" w:rsidP="00501E06">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610"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A001DF" w14:textId="77777777" w:rsidR="00EE3683" w:rsidRPr="006C5C53" w:rsidRDefault="00EE3683" w:rsidP="00501E06">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032E7214" id="Группа 550" o:spid="_x0000_s1228" style="position:absolute;left:0;text-align:left;margin-left:22.7pt;margin-top:14.2pt;width:558.45pt;height:826.6pt;z-index:251687936;mso-position-horizontal-relative:page;mso-position-vertical-relative:page;mso-width-relative:margin;mso-height-relative:margin" coordsize="70920,104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">
              <v:group id="Группа 551" o:spid="_x0000_s1229" style="position:absolute;width:70920;height:103320" coordsize="70920,10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">
                <v:group id="Группа 552" o:spid="_x0000_s1230"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">
                  <v:group id="Группа 553" o:spid="_x0000_s1231"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">
                    <v:group id="Группа 554" o:spid="_x0000_s1232"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">
                      <v:rect id="Rectangle 91" o:spid="_x0000_s1233"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" filled="f" strokeweight="1.5pt">
                        <v:textbox inset=",1mm"/>
                      </v:rect>
                      <v:group id="Группа 556" o:spid="_x0000_s1234"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">
                        <v:group id="Группа 557" o:spid="_x0000_s1235"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">
                          <v:line id="Line 76" o:spid="_x0000_s1236"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" strokeweight="1.5pt"/>
                          <v:line id="Line 77" o:spid="_x0000_s1237"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" strokeweight="1.5pt"/>
                          <v:line id="Line 78" o:spid="_x0000_s1238"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" strokeweight="1.5pt"/>
                          <v:line id="Line 79" o:spid="_x0000_s1239"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" strokeweight="1.5pt"/>
                        </v:group>
                        <v:line id="Line 92" o:spid="_x0000_s1240"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" strokeweight="1.5pt"/>
                      </v:group>
                    </v:group>
                    <v:group id="Группа 563" o:spid="_x0000_s1241"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">
                      <v:group id="Группа 564" o:spid="_x0000_s1242"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">
                        <v:shapetype id="_x0000_t202" coordsize="21600,21600" o:spt="202" path="m,l,21600r21600,l21600,xe">
                          <v:stroke joinstyle="miter"/>
                          <v:path gradientshapeok="t" o:connecttype="rect"/>
                        </v:shapetype>
                        <v:shape id="Text Box 80" o:spid="_x0000_s1243"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" filled="f" stroked="f" strokeweight="1.5pt">
                          <v:textbox style="layout-flow:vertical;mso-layout-flow-alt:bottom-to-top" inset=".4mm,.4mm,.4mm,.4mm">
                            <w:txbxContent>
                              <w:p w14:paraId="23DB73E5" w14:textId="77777777" w:rsidR="00EE3683" w:rsidRDefault="00EE3683" w:rsidP="00E32508">
                                <w:pPr>
                                  <w:pStyle w:val="34f3"/>
                                </w:pPr>
                                <w:r>
                                  <w:t>Подп. и дата</w:t>
                                </w:r>
                              </w:p>
                            </w:txbxContent>
                          </v:textbox>
                        </v:shape>
                        <v:shape id="Text Box 81" o:spid="_x0000_s1244"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" filled="f" stroked="f" strokeweight="1.5pt">
                          <v:textbox style="layout-flow:vertical;mso-layout-flow-alt:bottom-to-top" inset=".4mm,.4mm,.4mm,.4mm">
                            <w:txbxContent>
                              <w:p w14:paraId="704BD6AB" w14:textId="77777777" w:rsidR="00EE3683" w:rsidRDefault="00EE3683" w:rsidP="00E32508">
                                <w:pPr>
                                  <w:pStyle w:val="34f3"/>
                                </w:pPr>
                                <w:proofErr w:type="spellStart"/>
                                <w:r>
                                  <w:t>Инв</w:t>
                                </w:r>
                                <w:proofErr w:type="spellEnd"/>
                                <w:r>
                                  <w:t xml:space="preserve"> № </w:t>
                                </w:r>
                                <w:proofErr w:type="spellStart"/>
                                <w:r>
                                  <w:t>дубл</w:t>
                                </w:r>
                                <w:proofErr w:type="spellEnd"/>
                                <w:r>
                                  <w:t>.</w:t>
                                </w:r>
                              </w:p>
                            </w:txbxContent>
                          </v:textbox>
                        </v:shape>
                        <v:shape id="Text Box 83" o:spid="_x0000_s1245"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" filled="f" stroked="f" strokeweight="1.5pt">
                          <v:textbox style="layout-flow:vertical;mso-layout-flow-alt:bottom-to-top" inset=".4mm,.4mm,.4mm,.4mm">
                            <w:txbxContent>
                              <w:p w14:paraId="025416FA" w14:textId="77777777" w:rsidR="00EE3683" w:rsidRDefault="00EE3683" w:rsidP="00E32508">
                                <w:pPr>
                                  <w:pStyle w:val="34f3"/>
                                </w:pPr>
                                <w:proofErr w:type="spellStart"/>
                                <w:r>
                                  <w:t>Инв</w:t>
                                </w:r>
                                <w:proofErr w:type="spellEnd"/>
                                <w:r>
                                  <w:t xml:space="preserve"> № подл.</w:t>
                                </w:r>
                              </w:p>
                            </w:txbxContent>
                          </v:textbox>
                        </v:shape>
                        <v:shape id="Text Box 85" o:spid="_x0000_s1246"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" filled="f" stroked="f" strokeweight="1.5pt">
                          <v:textbox style="layout-flow:vertical;mso-layout-flow-alt:bottom-to-top" inset=".4mm,.4mm,.4mm,.4mm">
                            <w:txbxContent>
                              <w:p w14:paraId="42604B4F" w14:textId="77777777" w:rsidR="00EE3683" w:rsidRDefault="00EE3683" w:rsidP="00E32508">
                                <w:pPr>
                                  <w:pStyle w:val="34f3"/>
                                </w:pPr>
                                <w:r>
                                  <w:t>Взамен инв. №</w:t>
                                </w:r>
                              </w:p>
                            </w:txbxContent>
                          </v:textbox>
                        </v:shape>
                        <v:shape id="Text Box 86" o:spid="_x0000_s1247"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" filled="f" stroked="f" strokeweight="1.5pt">
                          <v:textbox style="layout-flow:vertical;mso-layout-flow-alt:bottom-to-top" inset=".4mm,.4mm,.4mm,.4mm">
                            <w:txbxContent>
                              <w:p w14:paraId="45396991" w14:textId="77777777" w:rsidR="00EE3683" w:rsidRDefault="00EE3683" w:rsidP="00E32508">
                                <w:pPr>
                                  <w:pStyle w:val="34f3"/>
                                </w:pPr>
                                <w:r>
                                  <w:t>Подп. и дата</w:t>
                                </w:r>
                              </w:p>
                            </w:txbxContent>
                          </v:textbox>
                        </v:shape>
                      </v:group>
                      <v:group id="Группа 570" o:spid="_x0000_s1248"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">
                        <v:shape id="Text Box 87" o:spid="_x0000_s1249"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" filled="f" stroked="f" strokeweight="1.5pt">
                          <v:textbox style="layout-flow:vertical;mso-layout-flow-alt:bottom-to-top" inset="0,0,0,0">
                            <w:txbxContent>
                              <w:p w14:paraId="2BA5AC9D" w14:textId="77777777" w:rsidR="00EE3683" w:rsidRDefault="00EE3683" w:rsidP="00E32508">
                                <w:pPr>
                                  <w:pStyle w:val="34f1"/>
                                </w:pPr>
                              </w:p>
                            </w:txbxContent>
                          </v:textbox>
                        </v:shape>
                        <v:shape id="Text Box 88" o:spid="_x0000_s1250"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" filled="f" stroked="f" strokeweight="1.5pt">
                          <v:textbox style="layout-flow:vertical;mso-layout-flow-alt:bottom-to-top" inset="0,0,0,0">
                            <w:txbxContent>
                              <w:p w14:paraId="44230CAA" w14:textId="77777777" w:rsidR="00EE3683" w:rsidRDefault="00EE3683" w:rsidP="00E32508">
                                <w:pPr>
                                  <w:pStyle w:val="34f1"/>
                                </w:pPr>
                              </w:p>
                            </w:txbxContent>
                          </v:textbox>
                        </v:shape>
                        <v:shape id="Text Box 89" o:spid="_x0000_s1251"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" filled="f" stroked="f" strokeweight="1.5pt">
                          <v:textbox style="layout-flow:vertical;mso-layout-flow-alt:bottom-to-top" inset="0,0,0,0">
                            <w:txbxContent>
                              <w:p w14:paraId="7963CD8A" w14:textId="77777777" w:rsidR="00EE3683" w:rsidRDefault="00EE3683" w:rsidP="00E32508">
                                <w:pPr>
                                  <w:pStyle w:val="34f1"/>
                                </w:pPr>
                              </w:p>
                            </w:txbxContent>
                          </v:textbox>
                        </v:shape>
                        <v:shape id="Text Box 90" o:spid="_x0000_s1252"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" filled="f" stroked="f" strokeweight="1.5pt">
                          <v:textbox style="layout-flow:vertical;mso-layout-flow-alt:bottom-to-top" inset="0,0,0,0">
                            <w:txbxContent>
                              <w:p w14:paraId="64E216F4" w14:textId="77777777" w:rsidR="00EE3683" w:rsidRDefault="00EE3683" w:rsidP="00E32508">
                                <w:pPr>
                                  <w:pStyle w:val="34f1"/>
                                </w:pPr>
                              </w:p>
                            </w:txbxContent>
                          </v:textbox>
                        </v:shape>
                        <v:shape id="Text Box 87" o:spid="_x0000_s1253"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" filled="f" stroked="f" strokeweight="1.5pt">
                          <v:textbox style="layout-flow:vertical;mso-layout-flow-alt:bottom-to-top" inset="0,0,0,0">
                            <w:txbxContent>
                              <w:p w14:paraId="5DA9902C" w14:textId="77777777" w:rsidR="00EE3683" w:rsidRDefault="00EE3683" w:rsidP="00E32508">
                                <w:pPr>
                                  <w:pStyle w:val="34f1"/>
                                </w:pPr>
                              </w:p>
                            </w:txbxContent>
                          </v:textbox>
                        </v:shape>
                      </v:group>
                    </v:group>
                  </v:group>
                  <v:rect id="Rectangle 74" o:spid="_x0000_s1254"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" filled="f" strokeweight="1.5pt">
                    <v:textbox inset=",1mm"/>
                  </v:rect>
                </v:group>
                <v:group id="Группа 577" o:spid="_x0000_s1255" style="position:absolute;left:4320;top:97921;width:66600;height:5400" coordsize="66600,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">
                  <v:group id="Группа 578" o:spid="_x0000_s1256" style="position:absolute;width:66600;height:5400" coordsize="6660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">
                    <v:line id="Line 102" o:spid="_x0000_s1257" style="position:absolute;flip:x;visibility:visible;mso-wrap-style:square" from="23412,0" to="2341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" strokeweight="1.5pt">
                      <v:stroke startarrowwidth="narrow" startarrowlength="short" endarrowwidth="narrow" endarrowlength="short"/>
                    </v:line>
                    <v:line id="Line 112" o:spid="_x0000_s1258" style="position:absolute;visibility:visible;mso-wrap-style:square" from="63003,0" to="63003,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" strokeweight="1.5pt">
                      <v:stroke startarrowwidth="narrow" startarrowlength="short" endarrowwidth="narrow" endarrowlength="short"/>
                    </v:line>
                    <v:line id="Line 113" o:spid="_x0000_s1259" style="position:absolute;visibility:visible;mso-wrap-style:square" from="63003,2512" to="66603,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" strokeweight="1.5pt">
                      <v:stroke startarrowwidth="narrow" startarrowlength="short" endarrowwidth="narrow" endarrowlength="short"/>
                    </v:line>
                    <v:line id="Прямая соединительная линия 18" o:spid="_x0000_s1260"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" strokecolor="windowText" strokeweight="1.5pt"/>
                    <v:line id="Line 98" o:spid="_x0000_s1261" style="position:absolute;flip:x;visibility:visible;mso-wrap-style:square" from="6129,0" to="612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" strokeweight="1.5pt">
                      <v:stroke startarrowwidth="narrow" startarrowlength="short" endarrowwidth="narrow" endarrowlength="short"/>
                    </v:line>
                    <v:line id="Line 99" o:spid="_x0000_s1262" style="position:absolute;visibility:visible;mso-wrap-style:square" from="2562,0" to="256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" strokeweight="1.5pt">
                      <v:stroke startarrowwidth="narrow" startarrowlength="short" endarrowwidth="narrow" endarrowlength="short"/>
                    </v:line>
                    <v:line id="Line 100" o:spid="_x0000_s1263" style="position:absolute;visibility:visible;mso-wrap-style:square" from="14419,0" to="1441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" strokeweight="1.5pt">
                      <v:stroke startarrowwidth="narrow" startarrowlength="short" endarrowwidth="narrow" endarrowlength="short"/>
                    </v:line>
                    <v:line id="Line 101" o:spid="_x0000_s1264" style="position:absolute;flip:x;visibility:visible;mso-wrap-style:square" from="19845,0" to="1984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" strokeweight="1.5pt">
                      <v:stroke startarrowwidth="narrow" startarrowlength="short" endarrowwidth="narrow" endarrowlength="short"/>
                    </v:line>
                    <v:line id="Line 103" o:spid="_x0000_s1265" style="position:absolute;visibility:visible;mso-wrap-style:square" from="0,1808" to="23400,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">
                      <v:stroke startarrowwidth="narrow" startarrowlength="short" endarrowwidth="narrow" endarrowlength="short"/>
                    </v:line>
                    <v:line id="Line 133" o:spid="_x0000_s1266" style="position:absolute;visibility:visible;mso-wrap-style:square" from="0,3617" to="23400,3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" strokeweight="1.5pt">
                      <v:stroke startarrowwidth="narrow" startarrowlength="short" endarrowwidth="narrow" endarrowlength="short"/>
                    </v:line>
                  </v:group>
                  <v:group id="Группа 589" o:spid="_x0000_s1267" style="position:absolute;left:200;top:50;width:66240;height:5364" coordsize="66240,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">
                    <v:group id="Группа 590" o:spid="_x0000_s1268" style="position:absolute;left:25020;width:41220;height:5364" coordsize="41222,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">
                      <v:rect id="Rectangle 123" o:spid="_x0000_s1269" style="position:absolute;left:37982;width:3240;height:2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" filled="f" stroked="f">
                        <v:textbox inset="1pt,.4mm,1pt,1pt">
                          <w:txbxContent>
                            <w:p w14:paraId="7CE1F3EB" w14:textId="77777777" w:rsidR="00EE3683" w:rsidRPr="00CB1016" w:rsidRDefault="00EE3683" w:rsidP="00E32508">
                              <w:pPr>
                                <w:pStyle w:val="34f3"/>
                              </w:pPr>
                              <w:r w:rsidRPr="00CB1016">
                                <w:t>Лист</w:t>
                              </w:r>
                            </w:p>
                          </w:txbxContent>
                        </v:textbox>
                      </v:rect>
                      <v:rect id="Rectangle 126" o:spid="_x0000_s1270" style="position:absolute;left:37982;top:2562;width:3240;height:2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" filled="f" stroked="f">
                        <v:textbox inset="1pt,.4mm,1pt,1pt">
                          <w:txbxContent>
                            <w:p w14:paraId="4B8EE288" w14:textId="77777777" w:rsidR="00EE3683" w:rsidRPr="005374BE" w:rsidRDefault="00EE3683" w:rsidP="00E32508">
                              <w:pPr>
                                <w:pStyle w:val="34f1"/>
                              </w:pPr>
                              <w:r>
                                <w:rPr>
                                  <w:lang w:val="en-US"/>
                                </w:rPr>
                                <w:fldChar w:fldCharType="begin"/>
                              </w:r>
                              <w:r>
                                <w:rPr>
                                  <w:lang w:val="en-US"/>
                                </w:rPr>
                                <w:instrText xml:space="preserve"> PAGE  \* Arabic  \* MERGEFORMAT </w:instrText>
                              </w:r>
                              <w:r>
                                <w:rPr>
                                  <w:lang w:val="en-US"/>
                                </w:rPr>
                                <w:fldChar w:fldCharType="separate"/>
                              </w:r>
                              <w:r w:rsidR="00B04851">
                                <w:rPr>
                                  <w:noProof/>
                                  <w:lang w:val="en-US"/>
                                </w:rPr>
                                <w:t>4</w:t>
                              </w:r>
                              <w:r>
                                <w:rPr>
                                  <w:lang w:val="en-US"/>
                                </w:rPr>
                                <w:fldChar w:fldCharType="end"/>
                              </w:r>
                            </w:p>
                          </w:txbxContent>
                        </v:textbox>
                      </v:rect>
                      <v:rect id="Rectangle 128" o:spid="_x0000_s1271" style="position:absolute;top:140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" filled="f" stroked="f">
                        <v:textbox inset="1pt,.4mm,1pt,1pt">
                          <w:txbxContent>
                            <w:p w14:paraId="5119D8E6" w14:textId="0A4C5EA6" w:rsidR="00EE3683" w:rsidRDefault="00EE3683"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5031DD">
                                <w:t>878.2023-АСУ ТП.П2</w:t>
                              </w:r>
                              <w:r>
                                <w:fldChar w:fldCharType="end"/>
                              </w:r>
                            </w:p>
                          </w:txbxContent>
                        </v:textbox>
                      </v:rect>
                    </v:group>
                    <v:group id="Группа 594" o:spid="_x0000_s1272" style="position:absolute;width:23040;height:5256" coordsize="23035,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">
                      <v:rect id="Rectangle 119" o:spid="_x0000_s1273"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" filled="f" stroked="f">
                        <v:textbox inset="0,0,0,0">
                          <w:txbxContent>
                            <w:p w14:paraId="696E6C5F" w14:textId="77777777" w:rsidR="00EE3683" w:rsidRPr="00945CCC" w:rsidRDefault="00EE3683" w:rsidP="00E32508">
                              <w:pPr>
                                <w:pStyle w:val="34f3"/>
                              </w:pPr>
                              <w:r w:rsidRPr="00945CCC">
                                <w:t>Лист</w:t>
                              </w:r>
                            </w:p>
                          </w:txbxContent>
                        </v:textbox>
                      </v:rect>
                      <v:rect id="Rectangle 115" o:spid="_x0000_s1274" style="position:absolute;top:3617;width:23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" filled="f" stroked="f">
                        <v:textbox inset="0,0,0,0">
                          <w:txbxContent>
                            <w:p w14:paraId="5F1F04C4" w14:textId="77777777" w:rsidR="00EE3683" w:rsidRDefault="00EE3683" w:rsidP="00E32508">
                              <w:pPr>
                                <w:pStyle w:val="34f3"/>
                              </w:pPr>
                              <w:r w:rsidRPr="00736406">
                                <w:t>Изм</w:t>
                              </w:r>
                              <w:r w:rsidRPr="000411E6">
                                <w:t>.</w:t>
                              </w:r>
                            </w:p>
                          </w:txbxContent>
                        </v:textbox>
                      </v:rect>
                      <v:rect id="Rectangle 120" o:spid="_x0000_s1275" style="position:absolute;left:6280;top:361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" filled="f" stroked="f">
                        <v:textbox inset="0,0,0,0">
                          <w:txbxContent>
                            <w:p w14:paraId="4FE42843" w14:textId="77777777" w:rsidR="00EE3683" w:rsidRPr="005E4A3B" w:rsidRDefault="00EE3683" w:rsidP="00E32508">
                              <w:pPr>
                                <w:pStyle w:val="34f3"/>
                              </w:pPr>
                              <w:r w:rsidRPr="005E4A3B">
                                <w:t>№ докум.</w:t>
                              </w:r>
                            </w:p>
                          </w:txbxContent>
                        </v:textbox>
                      </v:rect>
                      <v:rect id="Rectangle 121" o:spid="_x0000_s1276" style="position:absolute;left:19795;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" filled="f" stroked="f">
                        <v:textbox inset="0,0,0,0">
                          <w:txbxContent>
                            <w:p w14:paraId="5BF091FE" w14:textId="77777777" w:rsidR="00EE3683" w:rsidRPr="000411E6" w:rsidRDefault="00EE3683" w:rsidP="00E32508">
                              <w:pPr>
                                <w:pStyle w:val="34f3"/>
                              </w:pPr>
                              <w:r w:rsidRPr="000411E6">
                                <w:t>Дата</w:t>
                              </w:r>
                            </w:p>
                          </w:txbxContent>
                        </v:textbox>
                      </v:rect>
                      <v:rect id="Rectangle 143" o:spid="_x0000_s1277" style="position:absolute;left:14570;top:361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" filled="f" stroked="f">
                        <v:textbox inset="0,0,0,0">
                          <w:txbxContent>
                            <w:p w14:paraId="091218FB" w14:textId="77777777" w:rsidR="00EE3683" w:rsidRPr="005E4A3B" w:rsidRDefault="00EE3683" w:rsidP="00E32508">
                              <w:pPr>
                                <w:pStyle w:val="34f3"/>
                              </w:pPr>
                              <w:r w:rsidRPr="005E4A3B">
                                <w:t>Подп.</w:t>
                              </w:r>
                            </w:p>
                          </w:txbxContent>
                        </v:textbox>
                      </v:rect>
                      <v:rect id="Rectangle 115" o:spid="_x0000_s1278"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" filled="f" stroked="f">
                        <v:textbox inset="0,0,0,0">
                          <w:txbxContent>
                            <w:p w14:paraId="58A9FC83" w14:textId="77777777" w:rsidR="00EE3683" w:rsidRDefault="00EE3683" w:rsidP="00E32508">
                              <w:pPr>
                                <w:pStyle w:val="34f1"/>
                              </w:pPr>
                            </w:p>
                          </w:txbxContent>
                        </v:textbox>
                      </v:rect>
                      <v:rect id="Rectangle 115" o:spid="_x0000_s1279" style="position:absolute;top:1808;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" filled="f" stroked="f">
                        <v:textbox inset="0,0,0,0">
                          <w:txbxContent>
                            <w:p w14:paraId="6A0D88DA" w14:textId="77777777" w:rsidR="00EE3683" w:rsidRDefault="00EE3683" w:rsidP="00E32508">
                              <w:pPr>
                                <w:pStyle w:val="34f1"/>
                              </w:pPr>
                            </w:p>
                          </w:txbxContent>
                        </v:textbox>
                      </v:rect>
                      <v:rect id="Rectangle 119" o:spid="_x0000_s1280"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" filled="f" stroked="f">
                        <v:textbox inset="0,0,0,0">
                          <w:txbxContent>
                            <w:p w14:paraId="7B70897C" w14:textId="77777777" w:rsidR="00EE3683" w:rsidRPr="00945CCC" w:rsidRDefault="00EE3683" w:rsidP="00E32508">
                              <w:pPr>
                                <w:pStyle w:val="34f1"/>
                              </w:pPr>
                            </w:p>
                          </w:txbxContent>
                        </v:textbox>
                      </v:rect>
                      <v:rect id="Rectangle 119" o:spid="_x0000_s1281" style="position:absolute;left:2512;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" filled="f" stroked="f">
                        <v:textbox inset="0,0,0,0">
                          <w:txbxContent>
                            <w:p w14:paraId="59EC8080" w14:textId="77777777" w:rsidR="00EE3683" w:rsidRPr="00945CCC" w:rsidRDefault="00EE3683" w:rsidP="00E32508">
                              <w:pPr>
                                <w:pStyle w:val="34f1"/>
                              </w:pPr>
                            </w:p>
                          </w:txbxContent>
                        </v:textbox>
                      </v:rect>
                      <v:rect id="Rectangle 120" o:spid="_x0000_s1282" style="position:absolute;left:628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" filled="f" stroked="f">
                        <v:textbox inset="0,0,0,0">
                          <w:txbxContent>
                            <w:p w14:paraId="6DF78DF0" w14:textId="77777777" w:rsidR="00EE3683" w:rsidRPr="005E4A3B" w:rsidRDefault="00EE3683" w:rsidP="00E32508">
                              <w:pPr>
                                <w:pStyle w:val="34f1"/>
                              </w:pPr>
                            </w:p>
                          </w:txbxContent>
                        </v:textbox>
                      </v:rect>
                      <v:rect id="Rectangle 120" o:spid="_x0000_s1283" style="position:absolute;left:6280;top:180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" filled="f" stroked="f">
                        <v:textbox inset="0,0,0,0">
                          <w:txbxContent>
                            <w:p w14:paraId="09CA8EE9" w14:textId="77777777" w:rsidR="00EE3683" w:rsidRPr="005E4A3B" w:rsidRDefault="00EE3683" w:rsidP="00E32508">
                              <w:pPr>
                                <w:pStyle w:val="34f1"/>
                              </w:pPr>
                            </w:p>
                          </w:txbxContent>
                        </v:textbox>
                      </v:rect>
                      <v:rect id="Rectangle 121" o:spid="_x0000_s1284"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" filled="f" stroked="f">
                        <v:textbox inset="0,0,0,0">
                          <w:txbxContent>
                            <w:p w14:paraId="38D404E4" w14:textId="77777777" w:rsidR="00EE3683" w:rsidRPr="000411E6" w:rsidRDefault="00EE3683" w:rsidP="00E32508">
                              <w:pPr>
                                <w:pStyle w:val="34f1"/>
                              </w:pPr>
                            </w:p>
                          </w:txbxContent>
                        </v:textbox>
                      </v:rect>
                      <v:rect id="Rectangle 121" o:spid="_x0000_s1285" style="position:absolute;left:19795;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" filled="f" stroked="f">
                        <v:textbox inset="0,0,0,0">
                          <w:txbxContent>
                            <w:p w14:paraId="18BC5898" w14:textId="77777777" w:rsidR="00EE3683" w:rsidRPr="000411E6" w:rsidRDefault="00EE3683" w:rsidP="00E32508">
                              <w:pPr>
                                <w:pStyle w:val="34f1"/>
                              </w:pPr>
                            </w:p>
                          </w:txbxContent>
                        </v:textbox>
                      </v:rect>
                    </v:group>
                  </v:group>
                </v:group>
              </v:group>
              <v:group id="Группа 608" o:spid="_x0000_s1286" style="position:absolute;left:33832;top:10332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">
                <v:rect id="Rectangle 122" o:spid="_x0000_s1287"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" filled="f" stroked="f">
                  <v:textbox inset="1pt,.4mm,1pt,1pt">
                    <w:txbxContent>
                      <w:p w14:paraId="6007D9E8" w14:textId="77777777" w:rsidR="00EE3683" w:rsidRPr="006C5C53" w:rsidRDefault="00EE3683" w:rsidP="00501E06">
                        <w:pPr>
                          <w:pStyle w:val="34f3"/>
                          <w:rPr>
                            <w:lang w:val="ru-RU"/>
                          </w:rPr>
                        </w:pPr>
                        <w:r>
                          <w:rPr>
                            <w:lang w:val="ru-RU"/>
                          </w:rPr>
                          <w:t>Копировал</w:t>
                        </w:r>
                      </w:p>
                    </w:txbxContent>
                  </v:textbox>
                </v:rect>
                <v:rect id="Rectangle 122" o:spid="_x0000_s1288"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" filled="f" stroked="f">
                  <v:textbox inset="1pt,.4mm,1pt,1pt">
                    <w:txbxContent>
                      <w:p w14:paraId="27A001DF" w14:textId="77777777" w:rsidR="00EE3683" w:rsidRPr="006C5C53" w:rsidRDefault="00EE3683" w:rsidP="00501E06">
                        <w:pPr>
                          <w:pStyle w:val="34f3"/>
                          <w:rPr>
                            <w:lang w:val="ru-RU"/>
                          </w:rPr>
                        </w:pPr>
                        <w:r>
                          <w:rPr>
                            <w:lang w:val="ru-RU"/>
                          </w:rPr>
                          <w:t>Формат А4</w:t>
                        </w:r>
                      </w:p>
                    </w:txbxContent>
                  </v:textbox>
                </v:rect>
              </v:group>
              <w10:wrap anchorx="page" anchory="page"/>
              <w10:anchorlock/>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ED01A" w14:textId="77777777" w:rsidR="00BA534F" w:rsidRDefault="00BA534F">
    <w:pPr>
      <w:pStyle w:val="a9"/>
    </w:pPr>
    <w:r>
      <w:rPr>
        <w:noProof/>
        <w:lang w:eastAsia="ru-RU"/>
      </w:rPr>
      <mc:AlternateContent>
        <mc:Choice Requires="wpg">
          <w:drawing>
            <wp:anchor distT="0" distB="0" distL="114300" distR="114300" simplePos="0" relativeHeight="251685888" behindDoc="0" locked="1" layoutInCell="1" allowOverlap="1" wp14:anchorId="1D4C06CB" wp14:editId="08AD5B9D">
              <wp:simplePos x="0" y="0"/>
              <wp:positionH relativeFrom="page">
                <wp:posOffset>288290</wp:posOffset>
              </wp:positionH>
              <wp:positionV relativeFrom="page">
                <wp:posOffset>180340</wp:posOffset>
              </wp:positionV>
              <wp:extent cx="7092000" cy="10497600"/>
              <wp:effectExtent l="0" t="0" r="33020" b="0"/>
              <wp:wrapNone/>
              <wp:docPr id="139" name="Группа 139"/>
              <wp:cNvGraphicFramePr/>
              <a:graphic xmlns:a="http://schemas.openxmlformats.org/drawingml/2006/main">
                <a:graphicData uri="http://schemas.microsoft.com/office/word/2010/wordprocessingGroup">
                  <wpg:wgp>
                    <wpg:cNvGrpSpPr/>
                    <wpg:grpSpPr>
                      <a:xfrm>
                        <a:off x="0" y="0"/>
                        <a:ext cx="7092000" cy="10497600"/>
                        <a:chOff x="0" y="0"/>
                        <a:chExt cx="7092000" cy="10498320"/>
                      </a:xfrm>
                    </wpg:grpSpPr>
                    <wpg:grpSp>
                      <wpg:cNvPr id="140" name="Группа 140"/>
                      <wpg:cNvGrpSpPr/>
                      <wpg:grpSpPr>
                        <a:xfrm>
                          <a:off x="0" y="0"/>
                          <a:ext cx="7092000" cy="10332000"/>
                          <a:chOff x="0" y="0"/>
                          <a:chExt cx="7092000" cy="10332455"/>
                        </a:xfrm>
                      </wpg:grpSpPr>
                      <wpg:grpSp>
                        <wpg:cNvPr id="141" name="Группа 141"/>
                        <wpg:cNvGrpSpPr/>
                        <wpg:grpSpPr>
                          <a:xfrm>
                            <a:off x="0" y="0"/>
                            <a:ext cx="7092000" cy="10332000"/>
                            <a:chOff x="0" y="0"/>
                            <a:chExt cx="7091705" cy="10332481"/>
                          </a:xfrm>
                        </wpg:grpSpPr>
                        <wpg:grpSp>
                          <wpg:cNvPr id="142" name="Группа 142"/>
                          <wpg:cNvGrpSpPr/>
                          <wpg:grpSpPr>
                            <a:xfrm>
                              <a:off x="0" y="5112481"/>
                              <a:ext cx="432000" cy="5220000"/>
                              <a:chOff x="0" y="0"/>
                              <a:chExt cx="432000" cy="5220000"/>
                            </a:xfrm>
                          </wpg:grpSpPr>
                          <wpg:grpSp>
                            <wpg:cNvPr id="143" name="Группа 143"/>
                            <wpg:cNvGrpSpPr/>
                            <wpg:grpSpPr>
                              <a:xfrm>
                                <a:off x="0" y="0"/>
                                <a:ext cx="432000" cy="5220000"/>
                                <a:chOff x="0" y="0"/>
                                <a:chExt cx="432000" cy="5220000"/>
                              </a:xfrm>
                            </wpg:grpSpPr>
                            <wps:wsp>
                              <wps:cNvPr id="144"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145" name="Группа 145"/>
                              <wpg:cNvGrpSpPr/>
                              <wpg:grpSpPr>
                                <a:xfrm>
                                  <a:off x="0" y="0"/>
                                  <a:ext cx="432000" cy="5220000"/>
                                  <a:chOff x="0" y="0"/>
                                  <a:chExt cx="432000" cy="5220000"/>
                                </a:xfrm>
                              </wpg:grpSpPr>
                              <wpg:grpSp>
                                <wpg:cNvPr id="146" name="Группа 146"/>
                                <wpg:cNvGrpSpPr/>
                                <wpg:grpSpPr>
                                  <a:xfrm>
                                    <a:off x="0" y="1261068"/>
                                    <a:ext cx="432000" cy="3060000"/>
                                    <a:chOff x="0" y="0"/>
                                    <a:chExt cx="432000" cy="3059723"/>
                                  </a:xfrm>
                                </wpg:grpSpPr>
                                <wps:wsp>
                                  <wps:cNvPr id="147"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8"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9"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0"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51"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152" name="Группа 152"/>
                            <wpg:cNvGrpSpPr/>
                            <wpg:grpSpPr>
                              <a:xfrm>
                                <a:off x="6798" y="37392"/>
                                <a:ext cx="388800" cy="5148000"/>
                                <a:chOff x="0" y="0"/>
                                <a:chExt cx="387355" cy="5148000"/>
                              </a:xfrm>
                            </wpg:grpSpPr>
                            <wpg:grpSp>
                              <wpg:cNvPr id="153" name="Группа 153"/>
                              <wpg:cNvGrpSpPr/>
                              <wpg:grpSpPr>
                                <a:xfrm>
                                  <a:off x="0" y="0"/>
                                  <a:ext cx="165600" cy="5148000"/>
                                  <a:chOff x="0" y="0"/>
                                  <a:chExt cx="165600" cy="5148455"/>
                                </a:xfrm>
                              </wpg:grpSpPr>
                              <wps:wsp>
                                <wps:cNvPr id="154"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97AF34" w14:textId="77777777" w:rsidR="00BA534F" w:rsidRDefault="00BA534F" w:rsidP="00B2745D">
                                      <w:pPr>
                                        <w:pStyle w:val="34f3"/>
                                      </w:pPr>
                                      <w:r>
                                        <w:t>Подп. и дата</w:t>
                                      </w:r>
                                    </w:p>
                                  </w:txbxContent>
                                </wps:txbx>
                                <wps:bodyPr rot="0" vert="vert270" wrap="square" lIns="14400" tIns="14400" rIns="14400" bIns="14400" anchor="ctr" anchorCtr="0" upright="1">
                                  <a:noAutofit/>
                                </wps:bodyPr>
                              </wps:wsp>
                              <wps:wsp>
                                <wps:cNvPr id="155"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650367" w14:textId="77777777" w:rsidR="00BA534F" w:rsidRDefault="00BA534F" w:rsidP="00B2745D">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156"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77A422" w14:textId="77777777" w:rsidR="00BA534F" w:rsidRDefault="00BA534F" w:rsidP="00B2745D">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157"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AB55EC" w14:textId="77777777" w:rsidR="00BA534F" w:rsidRDefault="00BA534F" w:rsidP="00B2745D">
                                      <w:pPr>
                                        <w:pStyle w:val="34f3"/>
                                      </w:pPr>
                                      <w:r>
                                        <w:t>Взамен инв. №</w:t>
                                      </w:r>
                                    </w:p>
                                  </w:txbxContent>
                                </wps:txbx>
                                <wps:bodyPr rot="0" vert="vert270" wrap="square" lIns="14400" tIns="14400" rIns="14400" bIns="14400" anchor="ctr" anchorCtr="0" upright="1">
                                  <a:noAutofit/>
                                </wps:bodyPr>
                              </wps:wsp>
                              <wps:wsp>
                                <wps:cNvPr id="158"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5CE4FD" w14:textId="77777777" w:rsidR="00BA534F" w:rsidRDefault="00BA534F" w:rsidP="00B2745D">
                                      <w:pPr>
                                        <w:pStyle w:val="34f3"/>
                                      </w:pPr>
                                      <w:r>
                                        <w:t>Подп. и дата</w:t>
                                      </w:r>
                                    </w:p>
                                  </w:txbxContent>
                                </wps:txbx>
                                <wps:bodyPr rot="0" vert="vert270" wrap="square" lIns="14400" tIns="14400" rIns="14400" bIns="14400" anchor="ctr" anchorCtr="0" upright="1">
                                  <a:noAutofit/>
                                </wps:bodyPr>
                              </wps:wsp>
                            </wpg:grpSp>
                            <wpg:grpSp>
                              <wpg:cNvPr id="159" name="Группа 159"/>
                              <wpg:cNvGrpSpPr/>
                              <wpg:grpSpPr>
                                <a:xfrm>
                                  <a:off x="207355" y="0"/>
                                  <a:ext cx="180000" cy="5148000"/>
                                  <a:chOff x="0" y="0"/>
                                  <a:chExt cx="180000" cy="5148455"/>
                                </a:xfrm>
                              </wpg:grpSpPr>
                              <wps:wsp>
                                <wps:cNvPr id="160"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4DD4F53" w14:textId="77777777" w:rsidR="00BA534F" w:rsidRDefault="00BA534F" w:rsidP="00B2745D">
                                      <w:pPr>
                                        <w:pStyle w:val="34f1"/>
                                      </w:pPr>
                                    </w:p>
                                  </w:txbxContent>
                                </wps:txbx>
                                <wps:bodyPr rot="0" vert="vert270" wrap="square" lIns="0" tIns="0" rIns="0" bIns="0" anchor="ctr" anchorCtr="0" upright="1">
                                  <a:noAutofit/>
                                </wps:bodyPr>
                              </wps:wsp>
                              <wps:wsp>
                                <wps:cNvPr id="161"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446D364" w14:textId="77777777" w:rsidR="00BA534F" w:rsidRDefault="00BA534F" w:rsidP="00B2745D">
                                      <w:pPr>
                                        <w:pStyle w:val="34f1"/>
                                      </w:pPr>
                                    </w:p>
                                  </w:txbxContent>
                                </wps:txbx>
                                <wps:bodyPr rot="0" vert="vert270" wrap="square" lIns="0" tIns="0" rIns="0" bIns="0" anchor="ctr" anchorCtr="0" upright="1">
                                  <a:noAutofit/>
                                </wps:bodyPr>
                              </wps:wsp>
                              <wps:wsp>
                                <wps:cNvPr id="162"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C365FAE" w14:textId="77777777" w:rsidR="00BA534F" w:rsidRDefault="00BA534F" w:rsidP="00B2745D">
                                      <w:pPr>
                                        <w:pStyle w:val="34f1"/>
                                      </w:pPr>
                                    </w:p>
                                  </w:txbxContent>
                                </wps:txbx>
                                <wps:bodyPr rot="0" vert="vert270" wrap="square" lIns="0" tIns="0" rIns="0" bIns="0" anchor="ctr" anchorCtr="0" upright="1">
                                  <a:noAutofit/>
                                </wps:bodyPr>
                              </wps:wsp>
                              <wps:wsp>
                                <wps:cNvPr id="163"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50A5B65" w14:textId="77777777" w:rsidR="00BA534F" w:rsidRDefault="00BA534F" w:rsidP="00B2745D">
                                      <w:pPr>
                                        <w:pStyle w:val="34f1"/>
                                      </w:pPr>
                                    </w:p>
                                  </w:txbxContent>
                                </wps:txbx>
                                <wps:bodyPr rot="0" vert="vert270" wrap="square" lIns="0" tIns="0" rIns="0" bIns="0" anchor="ctr" anchorCtr="0" upright="1">
                                  <a:noAutofit/>
                                </wps:bodyPr>
                              </wps:wsp>
                              <wps:wsp>
                                <wps:cNvPr id="164"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ACD9488" w14:textId="77777777" w:rsidR="00BA534F" w:rsidRDefault="00BA534F" w:rsidP="00B2745D">
                                      <w:pPr>
                                        <w:pStyle w:val="34f1"/>
                                      </w:pPr>
                                    </w:p>
                                  </w:txbxContent>
                                </wps:txbx>
                                <wps:bodyPr rot="0" vert="vert270" wrap="square" lIns="0" tIns="0" rIns="0" bIns="0" anchor="ctr" anchorCtr="0" upright="1">
                                  <a:noAutofit/>
                                </wps:bodyPr>
                              </wps:wsp>
                            </wpg:grpSp>
                          </wpg:grpSp>
                        </wpg:grpSp>
                        <wps:wsp>
                          <wps:cNvPr id="165"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166" name="Группа 166"/>
                        <wpg:cNvGrpSpPr/>
                        <wpg:grpSpPr>
                          <a:xfrm>
                            <a:off x="431705" y="8892455"/>
                            <a:ext cx="6660000" cy="1440000"/>
                            <a:chOff x="0" y="0"/>
                            <a:chExt cx="6660000" cy="1440000"/>
                          </a:xfrm>
                        </wpg:grpSpPr>
                        <wpg:grpSp>
                          <wpg:cNvPr id="167" name="Группа 167"/>
                          <wpg:cNvGrpSpPr/>
                          <wpg:grpSpPr>
                            <a:xfrm>
                              <a:off x="0" y="0"/>
                              <a:ext cx="6660000" cy="1440000"/>
                              <a:chOff x="0" y="0"/>
                              <a:chExt cx="6660937" cy="1440482"/>
                            </a:xfrm>
                          </wpg:grpSpPr>
                          <wps:wsp>
                            <wps:cNvPr id="168" name="Line 102"/>
                            <wps:cNvCnPr/>
                            <wps:spPr bwMode="auto">
                              <a:xfrm flipH="1">
                                <a:off x="2338689"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9" name="Line 111"/>
                            <wps:cNvCnPr/>
                            <wps:spPr bwMode="auto">
                              <a:xfrm flipH="1">
                                <a:off x="5401419"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0" name="Line 109"/>
                            <wps:cNvCnPr/>
                            <wps:spPr bwMode="auto">
                              <a:xfrm>
                                <a:off x="2338689" y="540482"/>
                                <a:ext cx="432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1" name="Line 110"/>
                            <wps:cNvCnPr/>
                            <wps:spPr bwMode="auto">
                              <a:xfrm>
                                <a:off x="4860937" y="540482"/>
                                <a:ext cx="0" cy="90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2" name="Line 112"/>
                            <wps:cNvCnPr/>
                            <wps:spPr bwMode="auto">
                              <a:xfrm>
                                <a:off x="5941901"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3" name="Line 113"/>
                            <wps:cNvCnPr/>
                            <wps:spPr bwMode="auto">
                              <a:xfrm>
                                <a:off x="4860937" y="720642"/>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 name="Line 130"/>
                            <wps:cNvCnPr/>
                            <wps:spPr bwMode="auto">
                              <a:xfrm>
                                <a:off x="4860937" y="900803"/>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 name="Line 134"/>
                            <wps:cNvCnPr/>
                            <wps:spPr bwMode="auto">
                              <a:xfrm>
                                <a:off x="504109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6" name="Line 135"/>
                            <wps:cNvCnPr/>
                            <wps:spPr bwMode="auto">
                              <a:xfrm>
                                <a:off x="522125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178" name="Line 98"/>
                            <wps:cNvCnPr/>
                            <wps:spPr bwMode="auto">
                              <a:xfrm flipH="1">
                                <a:off x="611867"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9" name="Line 99"/>
                            <wps:cNvCnPr/>
                            <wps:spPr bwMode="auto">
                              <a:xfrm>
                                <a:off x="251545"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0" name="Line 100"/>
                            <wps:cNvCnPr/>
                            <wps:spPr bwMode="auto">
                              <a:xfrm>
                                <a:off x="1441285"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1" name="Line 101"/>
                            <wps:cNvCnPr/>
                            <wps:spPr bwMode="auto">
                              <a:xfrm flipH="1">
                                <a:off x="1978368"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2" name="Line 103"/>
                            <wps:cNvCnPr/>
                            <wps:spPr bwMode="auto">
                              <a:xfrm>
                                <a:off x="0" y="18016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3" name="Line 104"/>
                            <wps:cNvCnPr/>
                            <wps:spPr bwMode="auto">
                              <a:xfrm>
                                <a:off x="0" y="540482"/>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4" name="Line 105"/>
                            <wps:cNvCnPr/>
                            <wps:spPr bwMode="auto">
                              <a:xfrm>
                                <a:off x="0" y="900803"/>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5" name="Line 107"/>
                            <wps:cNvCnPr/>
                            <wps:spPr bwMode="auto">
                              <a:xfrm>
                                <a:off x="0" y="720642"/>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6" name="Line 108"/>
                            <wps:cNvCnPr/>
                            <wps:spPr bwMode="auto">
                              <a:xfrm>
                                <a:off x="0" y="108096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7" name="Line 133"/>
                            <wps:cNvCnPr/>
                            <wps:spPr bwMode="auto">
                              <a:xfrm>
                                <a:off x="0" y="36032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8" name="Line 108"/>
                            <wps:cNvCnPr/>
                            <wps:spPr bwMode="auto">
                              <a:xfrm>
                                <a:off x="0" y="126112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89" name="Группа 189"/>
                          <wpg:cNvGrpSpPr/>
                          <wpg:grpSpPr>
                            <a:xfrm>
                              <a:off x="16997" y="6798"/>
                              <a:ext cx="6627600" cy="1425600"/>
                              <a:chOff x="0" y="0"/>
                              <a:chExt cx="6627600" cy="1426695"/>
                            </a:xfrm>
                          </wpg:grpSpPr>
                          <wps:wsp>
                            <wps:cNvPr id="190"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82C18D" w14:textId="77777777" w:rsidR="00BA534F" w:rsidRPr="00945CCC" w:rsidRDefault="00BA534F" w:rsidP="00B2745D">
                                  <w:pPr>
                                    <w:pStyle w:val="34f3"/>
                                  </w:pPr>
                                  <w:r w:rsidRPr="00945CCC">
                                    <w:t>Лист</w:t>
                                  </w:r>
                                </w:p>
                              </w:txbxContent>
                            </wps:txbx>
                            <wps:bodyPr rot="0" vert="horz" wrap="square" lIns="0" tIns="0" rIns="0" bIns="0" anchor="ctr" anchorCtr="0" upright="1">
                              <a:noAutofit/>
                            </wps:bodyPr>
                          </wps:wsp>
                          <wps:wsp>
                            <wps:cNvPr id="191" name="Rectangle 114"/>
                            <wps:cNvSpPr>
                              <a:spLocks noChangeArrowheads="1"/>
                            </wps:cNvSpPr>
                            <wps:spPr bwMode="auto">
                              <a:xfrm>
                                <a:off x="20097" y="108019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143E6B" w14:textId="77777777" w:rsidR="00BA534F" w:rsidRDefault="00BA534F" w:rsidP="00B2745D">
                                  <w:pPr>
                                    <w:pStyle w:val="34f3"/>
                                  </w:pPr>
                                  <w:r>
                                    <w:t>Н. контр.</w:t>
                                  </w:r>
                                </w:p>
                              </w:txbxContent>
                            </wps:txbx>
                            <wps:bodyPr rot="0" vert="horz" wrap="square" lIns="0" tIns="0" rIns="0" bIns="0" anchor="ctr" anchorCtr="0" upright="1">
                              <a:noAutofit/>
                            </wps:bodyPr>
                          </wps:wsp>
                          <wps:wsp>
                            <wps:cNvPr id="512" name="Rectangle 115"/>
                            <wps:cNvSpPr>
                              <a:spLocks noChangeArrowheads="1"/>
                            </wps:cNvSpPr>
                            <wps:spPr bwMode="auto">
                              <a:xfrm>
                                <a:off x="0" y="356716"/>
                                <a:ext cx="235024"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1FAADC" w14:textId="77777777" w:rsidR="00BA534F" w:rsidRDefault="00BA534F" w:rsidP="00B2745D">
                                  <w:pPr>
                                    <w:pStyle w:val="34f3"/>
                                  </w:pPr>
                                  <w:r w:rsidRPr="00736406">
                                    <w:t>Изм</w:t>
                                  </w:r>
                                  <w:r w:rsidRPr="000411E6">
                                    <w:t>.</w:t>
                                  </w:r>
                                </w:p>
                              </w:txbxContent>
                            </wps:txbx>
                            <wps:bodyPr rot="0" vert="horz" wrap="square" lIns="0" tIns="0" rIns="0" bIns="0" anchor="ctr" anchorCtr="0" upright="1">
                              <a:noAutofit/>
                            </wps:bodyPr>
                          </wps:wsp>
                          <wps:wsp>
                            <wps:cNvPr id="513" name="Rectangle 120"/>
                            <wps:cNvSpPr>
                              <a:spLocks noChangeArrowheads="1"/>
                            </wps:cNvSpPr>
                            <wps:spPr bwMode="auto">
                              <a:xfrm>
                                <a:off x="633046" y="35671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1223A2" w14:textId="77777777" w:rsidR="00BA534F" w:rsidRPr="005E4A3B" w:rsidRDefault="00BA534F" w:rsidP="00B2745D">
                                  <w:pPr>
                                    <w:pStyle w:val="34f3"/>
                                  </w:pPr>
                                  <w:r w:rsidRPr="005E4A3B">
                                    <w:t>№ докум.</w:t>
                                  </w:r>
                                </w:p>
                              </w:txbxContent>
                            </wps:txbx>
                            <wps:bodyPr rot="0" vert="horz" wrap="square" lIns="0" tIns="0" rIns="0" bIns="0" anchor="ctr" anchorCtr="0" upright="1">
                              <a:noAutofit/>
                            </wps:bodyPr>
                          </wps:wsp>
                          <wps:wsp>
                            <wps:cNvPr id="514" name="Rectangle 121"/>
                            <wps:cNvSpPr>
                              <a:spLocks noChangeArrowheads="1"/>
                            </wps:cNvSpPr>
                            <wps:spPr bwMode="auto">
                              <a:xfrm>
                                <a:off x="1979525" y="356716"/>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A36586" w14:textId="77777777" w:rsidR="00BA534F" w:rsidRPr="000411E6" w:rsidRDefault="00BA534F" w:rsidP="00B2745D">
                                  <w:pPr>
                                    <w:pStyle w:val="34f3"/>
                                  </w:pPr>
                                  <w:r w:rsidRPr="000411E6">
                                    <w:t>Дата</w:t>
                                  </w:r>
                                </w:p>
                              </w:txbxContent>
                            </wps:txbx>
                            <wps:bodyPr rot="0" vert="horz" wrap="square" lIns="0" tIns="0" rIns="0" bIns="0" anchor="ctr" anchorCtr="0" upright="1">
                              <a:noAutofit/>
                            </wps:bodyPr>
                          </wps:wsp>
                          <wps:wsp>
                            <wps:cNvPr id="515" name="Text Box 131"/>
                            <wps:cNvSpPr txBox="1">
                              <a:spLocks noChangeArrowheads="1"/>
                            </wps:cNvSpPr>
                            <wps:spPr bwMode="auto">
                              <a:xfrm>
                                <a:off x="20097" y="54261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384F25" w14:textId="77777777" w:rsidR="00BA534F" w:rsidRDefault="00BA534F" w:rsidP="00B2745D">
                                  <w:pPr>
                                    <w:pStyle w:val="34f3"/>
                                  </w:pPr>
                                  <w:proofErr w:type="spellStart"/>
                                  <w:r>
                                    <w:t>Разраб</w:t>
                                  </w:r>
                                  <w:proofErr w:type="spellEnd"/>
                                  <w:r>
                                    <w:t>.</w:t>
                                  </w:r>
                                </w:p>
                              </w:txbxContent>
                            </wps:txbx>
                            <wps:bodyPr rot="0" vert="horz" wrap="square" lIns="0" tIns="0" rIns="0" bIns="0" anchor="ctr" anchorCtr="0" upright="1">
                              <a:noAutofit/>
                            </wps:bodyPr>
                          </wps:wsp>
                          <wps:wsp>
                            <wps:cNvPr id="516" name="Text Box 132"/>
                            <wps:cNvSpPr txBox="1">
                              <a:spLocks noChangeArrowheads="1"/>
                            </wps:cNvSpPr>
                            <wps:spPr bwMode="auto">
                              <a:xfrm>
                                <a:off x="20097" y="72348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CBCE24" w14:textId="77777777" w:rsidR="00BA534F" w:rsidRDefault="00BA534F" w:rsidP="00B2745D">
                                  <w:pPr>
                                    <w:pStyle w:val="34f3"/>
                                  </w:pPr>
                                  <w:r>
                                    <w:t>Пров.</w:t>
                                  </w:r>
                                </w:p>
                              </w:txbxContent>
                            </wps:txbx>
                            <wps:bodyPr rot="0" vert="horz" wrap="square" lIns="0" tIns="0" rIns="0" bIns="0" anchor="ctr" anchorCtr="0" upright="1">
                              <a:noAutofit/>
                            </wps:bodyPr>
                          </wps:wsp>
                          <wps:wsp>
                            <wps:cNvPr id="517" name="Rectangle 143"/>
                            <wps:cNvSpPr>
                              <a:spLocks noChangeArrowheads="1"/>
                            </wps:cNvSpPr>
                            <wps:spPr bwMode="auto">
                              <a:xfrm>
                                <a:off x="1462035" y="356716"/>
                                <a:ext cx="468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E0BDED" w14:textId="77777777" w:rsidR="00BA534F" w:rsidRPr="005E4A3B" w:rsidRDefault="00BA534F" w:rsidP="00B2745D">
                                  <w:pPr>
                                    <w:pStyle w:val="34f3"/>
                                  </w:pPr>
                                  <w:r w:rsidRPr="005E4A3B">
                                    <w:t>Подп.</w:t>
                                  </w:r>
                                </w:p>
                              </w:txbxContent>
                            </wps:txbx>
                            <wps:bodyPr rot="0" vert="horz" wrap="square" lIns="0" tIns="0" rIns="0" bIns="0" anchor="ctr" anchorCtr="0" upright="1">
                              <a:noAutofit/>
                            </wps:bodyPr>
                          </wps:wsp>
                          <wps:wsp>
                            <wps:cNvPr id="518" name="Text Box 132"/>
                            <wps:cNvSpPr txBox="1">
                              <a:spLocks noChangeArrowheads="1"/>
                            </wps:cNvSpPr>
                            <wps:spPr bwMode="auto">
                              <a:xfrm>
                                <a:off x="20097" y="899327"/>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F7CF8B" w14:textId="77777777" w:rsidR="00BA534F" w:rsidRPr="00931BFC" w:rsidRDefault="00BA534F" w:rsidP="00B2745D">
                                  <w:pPr>
                                    <w:pStyle w:val="34f1"/>
                                  </w:pPr>
                                </w:p>
                              </w:txbxContent>
                            </wps:txbx>
                            <wps:bodyPr rot="0" vert="horz" wrap="square" lIns="0" tIns="0" rIns="0" bIns="0" anchor="ctr" anchorCtr="0" upright="1">
                              <a:noAutofit/>
                            </wps:bodyPr>
                          </wps:wsp>
                          <wps:wsp>
                            <wps:cNvPr id="519" name="Text Box 132"/>
                            <wps:cNvSpPr txBox="1">
                              <a:spLocks noChangeArrowheads="1"/>
                            </wps:cNvSpPr>
                            <wps:spPr bwMode="auto">
                              <a:xfrm>
                                <a:off x="20097" y="126106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771BEE" w14:textId="77777777" w:rsidR="00BA534F" w:rsidRPr="00A32665" w:rsidRDefault="00BA534F" w:rsidP="00B2745D">
                                  <w:pPr>
                                    <w:pStyle w:val="34f3"/>
                                  </w:pPr>
                                  <w:r>
                                    <w:t>Утв.</w:t>
                                  </w:r>
                                </w:p>
                              </w:txbxContent>
                            </wps:txbx>
                            <wps:bodyPr rot="0" vert="horz" wrap="square" lIns="0" tIns="0" rIns="0" bIns="0" anchor="ctr" anchorCtr="0" upright="1">
                              <a:noAutofit/>
                            </wps:bodyPr>
                          </wps:wsp>
                          <wps:wsp>
                            <wps:cNvPr id="520" name="Rectangle 120"/>
                            <wps:cNvSpPr>
                              <a:spLocks noChangeArrowheads="1"/>
                            </wps:cNvSpPr>
                            <wps:spPr bwMode="auto">
                              <a:xfrm>
                                <a:off x="633046" y="542611"/>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3114C1" w14:textId="77777777" w:rsidR="00BA534F" w:rsidRPr="005E4A3B" w:rsidRDefault="00BA534F" w:rsidP="00B2745D">
                                  <w:pPr>
                                    <w:pStyle w:val="34f1"/>
                                  </w:pPr>
                                </w:p>
                              </w:txbxContent>
                            </wps:txbx>
                            <wps:bodyPr rot="0" vert="horz" wrap="square" lIns="0" tIns="0" rIns="0" bIns="0" anchor="ctr" anchorCtr="0" upright="1">
                              <a:noAutofit/>
                            </wps:bodyPr>
                          </wps:wsp>
                          <wps:wsp>
                            <wps:cNvPr id="521" name="Rectangle 120"/>
                            <wps:cNvSpPr>
                              <a:spLocks noChangeArrowheads="1"/>
                            </wps:cNvSpPr>
                            <wps:spPr bwMode="auto">
                              <a:xfrm>
                                <a:off x="633046" y="723481"/>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5127B8" w14:textId="77777777" w:rsidR="00BA534F" w:rsidRPr="005E4A3B" w:rsidRDefault="00BA534F" w:rsidP="00B2745D">
                                  <w:pPr>
                                    <w:pStyle w:val="34f1"/>
                                  </w:pPr>
                                </w:p>
                              </w:txbxContent>
                            </wps:txbx>
                            <wps:bodyPr rot="0" vert="horz" wrap="square" lIns="0" tIns="0" rIns="0" bIns="0" anchor="ctr" anchorCtr="0" upright="1">
                              <a:noAutofit/>
                            </wps:bodyPr>
                          </wps:wsp>
                          <wps:wsp>
                            <wps:cNvPr id="522" name="Rectangle 120"/>
                            <wps:cNvSpPr>
                              <a:spLocks noChangeArrowheads="1"/>
                            </wps:cNvSpPr>
                            <wps:spPr bwMode="auto">
                              <a:xfrm>
                                <a:off x="633046" y="899327"/>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6A0863" w14:textId="77777777" w:rsidR="00BA534F" w:rsidRPr="005E4A3B" w:rsidRDefault="00BA534F" w:rsidP="00B2745D">
                                  <w:pPr>
                                    <w:pStyle w:val="34f1"/>
                                  </w:pPr>
                                </w:p>
                              </w:txbxContent>
                            </wps:txbx>
                            <wps:bodyPr rot="0" vert="horz" wrap="square" lIns="0" tIns="0" rIns="0" bIns="0" anchor="ctr" anchorCtr="0" upright="1">
                              <a:noAutofit/>
                            </wps:bodyPr>
                          </wps:wsp>
                          <wps:wsp>
                            <wps:cNvPr id="523" name="Rectangle 120"/>
                            <wps:cNvSpPr>
                              <a:spLocks noChangeArrowheads="1"/>
                            </wps:cNvSpPr>
                            <wps:spPr bwMode="auto">
                              <a:xfrm>
                                <a:off x="633046" y="108019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5C348F" w14:textId="77777777" w:rsidR="00BA534F" w:rsidRPr="005E4A3B" w:rsidRDefault="00BA534F" w:rsidP="00B2745D">
                                  <w:pPr>
                                    <w:pStyle w:val="34f1"/>
                                  </w:pPr>
                                </w:p>
                              </w:txbxContent>
                            </wps:txbx>
                            <wps:bodyPr rot="0" vert="horz" wrap="square" lIns="0" tIns="0" rIns="0" bIns="0" anchor="ctr" anchorCtr="0" upright="1">
                              <a:noAutofit/>
                            </wps:bodyPr>
                          </wps:wsp>
                          <wps:wsp>
                            <wps:cNvPr id="524" name="Rectangle 120"/>
                            <wps:cNvSpPr>
                              <a:spLocks noChangeArrowheads="1"/>
                            </wps:cNvSpPr>
                            <wps:spPr bwMode="auto">
                              <a:xfrm>
                                <a:off x="633046" y="126106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F9509B" w14:textId="77777777" w:rsidR="00BA534F" w:rsidRPr="005E4A3B" w:rsidRDefault="00BA534F" w:rsidP="00B2745D">
                                  <w:pPr>
                                    <w:pStyle w:val="34f1"/>
                                  </w:pPr>
                                </w:p>
                              </w:txbxContent>
                            </wps:txbx>
                            <wps:bodyPr rot="0" vert="horz" wrap="square" lIns="0" tIns="0" rIns="0" bIns="0" anchor="ctr" anchorCtr="0" upright="1">
                              <a:noAutofit/>
                            </wps:bodyPr>
                          </wps:wsp>
                          <wps:wsp>
                            <wps:cNvPr id="525" name="Rectangle 121"/>
                            <wps:cNvSpPr>
                              <a:spLocks noChangeArrowheads="1"/>
                            </wps:cNvSpPr>
                            <wps:spPr bwMode="auto">
                              <a:xfrm>
                                <a:off x="1979525" y="542611"/>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B60360" w14:textId="77777777" w:rsidR="00BA534F" w:rsidRPr="000411E6" w:rsidRDefault="00BA534F" w:rsidP="00B2745D">
                                  <w:pPr>
                                    <w:pStyle w:val="34f1"/>
                                  </w:pPr>
                                </w:p>
                              </w:txbxContent>
                            </wps:txbx>
                            <wps:bodyPr rot="0" vert="horz" wrap="square" lIns="0" tIns="0" rIns="0" bIns="0" anchor="ctr" anchorCtr="0" upright="1">
                              <a:noAutofit/>
                            </wps:bodyPr>
                          </wps:wsp>
                          <wps:wsp>
                            <wps:cNvPr id="526" name="Rectangle 121"/>
                            <wps:cNvSpPr>
                              <a:spLocks noChangeArrowheads="1"/>
                            </wps:cNvSpPr>
                            <wps:spPr bwMode="auto">
                              <a:xfrm>
                                <a:off x="1979525" y="723481"/>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72E9DE" w14:textId="77777777" w:rsidR="00BA534F" w:rsidRPr="000411E6" w:rsidRDefault="00BA534F" w:rsidP="00B2745D">
                                  <w:pPr>
                                    <w:pStyle w:val="34f1"/>
                                  </w:pPr>
                                </w:p>
                              </w:txbxContent>
                            </wps:txbx>
                            <wps:bodyPr rot="0" vert="horz" wrap="square" lIns="0" tIns="0" rIns="0" bIns="0" anchor="ctr" anchorCtr="0" upright="1">
                              <a:noAutofit/>
                            </wps:bodyPr>
                          </wps:wsp>
                          <wps:wsp>
                            <wps:cNvPr id="527" name="Rectangle 121"/>
                            <wps:cNvSpPr>
                              <a:spLocks noChangeArrowheads="1"/>
                            </wps:cNvSpPr>
                            <wps:spPr bwMode="auto">
                              <a:xfrm>
                                <a:off x="1979525" y="899327"/>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ACF0F5" w14:textId="77777777" w:rsidR="00BA534F" w:rsidRPr="000411E6" w:rsidRDefault="00BA534F" w:rsidP="00B2745D">
                                  <w:pPr>
                                    <w:pStyle w:val="34f1"/>
                                  </w:pPr>
                                </w:p>
                              </w:txbxContent>
                            </wps:txbx>
                            <wps:bodyPr rot="0" vert="horz" wrap="square" lIns="0" tIns="0" rIns="0" bIns="0" anchor="ctr" anchorCtr="0" upright="1">
                              <a:noAutofit/>
                            </wps:bodyPr>
                          </wps:wsp>
                          <wps:wsp>
                            <wps:cNvPr id="528" name="Rectangle 121"/>
                            <wps:cNvSpPr>
                              <a:spLocks noChangeArrowheads="1"/>
                            </wps:cNvSpPr>
                            <wps:spPr bwMode="auto">
                              <a:xfrm>
                                <a:off x="1979525" y="108019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0AFEAF" w14:textId="77777777" w:rsidR="00BA534F" w:rsidRPr="000411E6" w:rsidRDefault="00BA534F" w:rsidP="00B2745D">
                                  <w:pPr>
                                    <w:pStyle w:val="34f1"/>
                                  </w:pPr>
                                </w:p>
                              </w:txbxContent>
                            </wps:txbx>
                            <wps:bodyPr rot="0" vert="horz" wrap="square" lIns="0" tIns="0" rIns="0" bIns="0" anchor="ctr" anchorCtr="0" upright="1">
                              <a:noAutofit/>
                            </wps:bodyPr>
                          </wps:wsp>
                          <wps:wsp>
                            <wps:cNvPr id="529" name="Rectangle 121"/>
                            <wps:cNvSpPr>
                              <a:spLocks noChangeArrowheads="1"/>
                            </wps:cNvSpPr>
                            <wps:spPr bwMode="auto">
                              <a:xfrm>
                                <a:off x="1979525" y="126106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540B32" w14:textId="77777777" w:rsidR="00BA534F" w:rsidRPr="000411E6" w:rsidRDefault="00BA534F" w:rsidP="00B2745D">
                                  <w:pPr>
                                    <w:pStyle w:val="34f1"/>
                                  </w:pPr>
                                </w:p>
                              </w:txbxContent>
                            </wps:txbx>
                            <wps:bodyPr rot="0" vert="horz" wrap="square" lIns="0" tIns="0" rIns="0" bIns="0" anchor="ctr" anchorCtr="0" upright="1">
                              <a:noAutofit/>
                            </wps:bodyPr>
                          </wps:wsp>
                          <wps:wsp>
                            <wps:cNvPr id="530" name="Rectangle 96"/>
                            <wps:cNvSpPr>
                              <a:spLocks noChangeArrowheads="1"/>
                            </wps:cNvSpPr>
                            <wps:spPr bwMode="auto">
                              <a:xfrm>
                                <a:off x="4918668" y="964641"/>
                                <a:ext cx="1656000" cy="3960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3E6557" w14:textId="77777777" w:rsidR="00BA534F" w:rsidRPr="0079077B" w:rsidRDefault="00B04851" w:rsidP="00B2745D">
                                  <w:pPr>
                                    <w:pStyle w:val="34f1"/>
                                  </w:pPr>
                                  <w:fldSimple w:instr=" DOCPROPERTY  Company  \* MERGEFORMAT ">
                                    <w:r>
                                      <w:t>Название организации</w:t>
                                    </w:r>
                                  </w:fldSimple>
                                </w:p>
                              </w:txbxContent>
                            </wps:txbx>
                            <wps:bodyPr rot="0" vert="horz" wrap="square" lIns="12700" tIns="14400" rIns="12700" bIns="12700" anchor="ctr" anchorCtr="0" upright="1">
                              <a:noAutofit/>
                            </wps:bodyPr>
                          </wps:wsp>
                          <wps:wsp>
                            <wps:cNvPr id="531" name="Rectangle 122"/>
                            <wps:cNvSpPr>
                              <a:spLocks noChangeArrowheads="1"/>
                            </wps:cNvSpPr>
                            <wps:spPr bwMode="auto">
                              <a:xfrm>
                                <a:off x="4858378"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3AD7BF" w14:textId="77777777" w:rsidR="00BA534F" w:rsidRPr="00A32665" w:rsidRDefault="00BA534F" w:rsidP="00B2745D">
                                  <w:pPr>
                                    <w:pStyle w:val="34f3"/>
                                    <w:rPr>
                                      <w:lang w:val="ru-RU"/>
                                    </w:rPr>
                                  </w:pPr>
                                  <w:r w:rsidRPr="005E4A3B">
                                    <w:t>Лит</w:t>
                                  </w:r>
                                  <w:r>
                                    <w:rPr>
                                      <w:lang w:val="ru-RU"/>
                                    </w:rPr>
                                    <w:t>.</w:t>
                                  </w:r>
                                </w:p>
                              </w:txbxContent>
                            </wps:txbx>
                            <wps:bodyPr rot="0" vert="horz" wrap="square" lIns="12700" tIns="14400" rIns="12700" bIns="12700" anchor="ctr" anchorCtr="0" upright="1">
                              <a:noAutofit/>
                            </wps:bodyPr>
                          </wps:wsp>
                          <wps:wsp>
                            <wps:cNvPr id="532" name="Rectangle 123"/>
                            <wps:cNvSpPr>
                              <a:spLocks noChangeArrowheads="1"/>
                            </wps:cNvSpPr>
                            <wps:spPr bwMode="auto">
                              <a:xfrm>
                                <a:off x="5400989"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419254" w14:textId="77777777" w:rsidR="00BA534F" w:rsidRPr="00CB1016" w:rsidRDefault="00BA534F" w:rsidP="00B2745D">
                                  <w:pPr>
                                    <w:pStyle w:val="34f3"/>
                                  </w:pPr>
                                  <w:r w:rsidRPr="00CB1016">
                                    <w:t>Лист</w:t>
                                  </w:r>
                                </w:p>
                              </w:txbxContent>
                            </wps:txbx>
                            <wps:bodyPr rot="0" vert="horz" wrap="square" lIns="12700" tIns="14400" rIns="12700" bIns="12700" anchor="ctr" anchorCtr="0" upright="1">
                              <a:noAutofit/>
                            </wps:bodyPr>
                          </wps:wsp>
                          <wps:wsp>
                            <wps:cNvPr id="533" name="Rectangle 124"/>
                            <wps:cNvSpPr>
                              <a:spLocks noChangeArrowheads="1"/>
                            </wps:cNvSpPr>
                            <wps:spPr bwMode="auto">
                              <a:xfrm>
                                <a:off x="5943600" y="54261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94DC66" w14:textId="77777777" w:rsidR="00BA534F" w:rsidRPr="00CB1016" w:rsidRDefault="00BA534F" w:rsidP="00B2745D">
                                  <w:pPr>
                                    <w:pStyle w:val="34f3"/>
                                  </w:pPr>
                                  <w:r w:rsidRPr="00CB1016">
                                    <w:t>Листов</w:t>
                                  </w:r>
                                </w:p>
                              </w:txbxContent>
                            </wps:txbx>
                            <wps:bodyPr rot="0" vert="horz" wrap="square" lIns="12700" tIns="14400" rIns="12700" bIns="12700" anchor="ctr" anchorCtr="0" upright="1">
                              <a:noAutofit/>
                            </wps:bodyPr>
                          </wps:wsp>
                          <wps:wsp>
                            <wps:cNvPr id="534" name="Rectangle 125"/>
                            <wps:cNvSpPr>
                              <a:spLocks noChangeArrowheads="1"/>
                            </wps:cNvSpPr>
                            <wps:spPr bwMode="auto">
                              <a:xfrm>
                                <a:off x="5943600" y="72348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04B361" w14:textId="77777777" w:rsidR="00BA534F" w:rsidRPr="005374BE" w:rsidRDefault="00BA534F" w:rsidP="00B2745D">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B04851" w:rsidRPr="00B04851">
                                    <w:rPr>
                                      <w:noProof/>
                                    </w:rPr>
                                    <w:instrText>1</w:instrText>
                                  </w:r>
                                  <w:r>
                                    <w:rPr>
                                      <w:lang w:val="en-US"/>
                                    </w:rPr>
                                    <w:fldChar w:fldCharType="end"/>
                                  </w:r>
                                  <w:r>
                                    <w:rPr>
                                      <w:lang w:val="en-US"/>
                                    </w:rPr>
                                    <w:fldChar w:fldCharType="separate"/>
                                  </w:r>
                                  <w:r w:rsidR="00B04851">
                                    <w:rPr>
                                      <w:noProof/>
                                    </w:rPr>
                                    <w:t>1</w:t>
                                  </w:r>
                                  <w:r>
                                    <w:rPr>
                                      <w:lang w:val="en-US"/>
                                    </w:rPr>
                                    <w:fldChar w:fldCharType="end"/>
                                  </w:r>
                                </w:p>
                              </w:txbxContent>
                            </wps:txbx>
                            <wps:bodyPr rot="0" vert="horz" wrap="square" lIns="12700" tIns="14400" rIns="12700" bIns="12700" anchor="ctr" anchorCtr="0" upright="1">
                              <a:noAutofit/>
                            </wps:bodyPr>
                          </wps:wsp>
                          <wps:wsp>
                            <wps:cNvPr id="535" name="Rectangle 126"/>
                            <wps:cNvSpPr>
                              <a:spLocks noChangeArrowheads="1"/>
                            </wps:cNvSpPr>
                            <wps:spPr bwMode="auto">
                              <a:xfrm>
                                <a:off x="5400989"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164CBC" w14:textId="77777777" w:rsidR="00BA534F" w:rsidRPr="005374BE" w:rsidRDefault="00BA534F" w:rsidP="00B2745D">
                                  <w:pPr>
                                    <w:pStyle w:val="34f1"/>
                                  </w:pPr>
                                  <w:r>
                                    <w:rPr>
                                      <w:lang w:val="en-US"/>
                                    </w:rPr>
                                    <w:fldChar w:fldCharType="begin"/>
                                  </w:r>
                                  <w:r>
                                    <w:rPr>
                                      <w:lang w:val="en-US"/>
                                    </w:rPr>
                                    <w:instrText xml:space="preserve"> PAGE  \* Arabic  \* MERGEFORMAT </w:instrText>
                                  </w:r>
                                  <w:r>
                                    <w:rPr>
                                      <w:lang w:val="en-US"/>
                                    </w:rPr>
                                    <w:fldChar w:fldCharType="separate"/>
                                  </w:r>
                                  <w:r>
                                    <w:rPr>
                                      <w:noProof/>
                                      <w:lang w:val="en-US"/>
                                    </w:rPr>
                                    <w:t>4</w:t>
                                  </w:r>
                                  <w:r>
                                    <w:rPr>
                                      <w:lang w:val="en-US"/>
                                    </w:rPr>
                                    <w:fldChar w:fldCharType="end"/>
                                  </w:r>
                                </w:p>
                              </w:txbxContent>
                            </wps:txbx>
                            <wps:bodyPr rot="0" vert="horz" wrap="square" lIns="12700" tIns="14400" rIns="12700" bIns="12700" anchor="ctr" anchorCtr="0" upright="1">
                              <a:noAutofit/>
                            </wps:bodyPr>
                          </wps:wsp>
                          <wps:wsp>
                            <wps:cNvPr id="536" name="Rectangle 127"/>
                            <wps:cNvSpPr>
                              <a:spLocks noChangeArrowheads="1"/>
                            </wps:cNvSpPr>
                            <wps:spPr bwMode="auto">
                              <a:xfrm>
                                <a:off x="4858378"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C3F7BA" w14:textId="77777777" w:rsidR="00BA534F" w:rsidRDefault="00BA534F" w:rsidP="00B2745D">
                                  <w:pPr>
                                    <w:pStyle w:val="34f1"/>
                                  </w:pPr>
                                </w:p>
                              </w:txbxContent>
                            </wps:txbx>
                            <wps:bodyPr rot="0" vert="horz" wrap="square" lIns="12700" tIns="14400" rIns="12700" bIns="12700" anchor="ctr" anchorCtr="0" upright="1">
                              <a:noAutofit/>
                            </wps:bodyPr>
                          </wps:wsp>
                          <wps:wsp>
                            <wps:cNvPr id="537" name="Rectangle 128"/>
                            <wps:cNvSpPr>
                              <a:spLocks noChangeArrowheads="1"/>
                            </wps:cNvSpPr>
                            <wps:spPr bwMode="auto">
                              <a:xfrm>
                                <a:off x="2682910" y="135652"/>
                                <a:ext cx="3600000" cy="2520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236507" w14:textId="77777777" w:rsidR="00BA534F" w:rsidRDefault="00BA534F" w:rsidP="00B2745D">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B04851">
                                    <w:t>A.B.XXX.П2.XX.</w:t>
                                  </w:r>
                                  <w:proofErr w:type="gramStart"/>
                                  <w:r w:rsidR="00B04851">
                                    <w:t>X-X</w:t>
                                  </w:r>
                                  <w:proofErr w:type="gramEnd"/>
                                  <w:r w:rsidR="00B04851">
                                    <w:t>.М</w:t>
                                  </w:r>
                                  <w:r>
                                    <w:fldChar w:fldCharType="end"/>
                                  </w:r>
                                </w:p>
                              </w:txbxContent>
                            </wps:txbx>
                            <wps:bodyPr rot="0" vert="horz" wrap="square" lIns="12700" tIns="14400" rIns="12700" bIns="12700" anchor="ctr" anchorCtr="0" upright="1">
                              <a:noAutofit/>
                            </wps:bodyPr>
                          </wps:wsp>
                          <wps:wsp>
                            <wps:cNvPr id="538" name="Rectangle 129"/>
                            <wps:cNvSpPr>
                              <a:spLocks noChangeArrowheads="1"/>
                            </wps:cNvSpPr>
                            <wps:spPr bwMode="auto">
                              <a:xfrm>
                                <a:off x="2502039" y="612949"/>
                                <a:ext cx="2160000" cy="7561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AF796F" w14:textId="77777777" w:rsidR="00BA534F" w:rsidRDefault="00B04851" w:rsidP="00B2745D">
                                  <w:pPr>
                                    <w:pStyle w:val="34f1"/>
                                  </w:pPr>
                                  <w:fldSimple w:instr=" DOCPROPERTY  полное_название_системы  \* MERGEFORMAT ">
                                    <w:r>
                                      <w:t>Полное название системы</w:t>
                                    </w:r>
                                  </w:fldSimple>
                                  <w:r w:rsidR="00BA534F">
                                    <w:t>.</w:t>
                                  </w:r>
                                </w:p>
                                <w:p w14:paraId="2BD2512C" w14:textId="77777777" w:rsidR="00BA534F" w:rsidRPr="007D1085" w:rsidRDefault="00BA534F" w:rsidP="00B2745D">
                                  <w:pPr>
                                    <w:pStyle w:val="34f1"/>
                                    <w:rPr>
                                      <w:rStyle w:val="34fe"/>
                                    </w:rPr>
                                  </w:pPr>
                                  <w:r w:rsidRPr="007D1085">
                                    <w:rPr>
                                      <w:rStyle w:val="34fe"/>
                                    </w:rPr>
                                    <w:fldChar w:fldCharType="begin"/>
                                  </w:r>
                                  <w:r w:rsidRPr="007D1085">
                                    <w:rPr>
                                      <w:rStyle w:val="34fe"/>
                                    </w:rPr>
                                    <w:instrText xml:space="preserve"> DOCPROPERTY  Title  \* MERGEFORMAT </w:instrText>
                                  </w:r>
                                  <w:r w:rsidRPr="007D1085">
                                    <w:rPr>
                                      <w:rStyle w:val="34fe"/>
                                    </w:rPr>
                                    <w:fldChar w:fldCharType="separate"/>
                                  </w:r>
                                  <w:r w:rsidR="00B04851">
                                    <w:rPr>
                                      <w:rStyle w:val="34fe"/>
                                    </w:rPr>
                                    <w:t>Пояснительная записка к техническому проекту</w:t>
                                  </w:r>
                                  <w:r w:rsidRPr="007D1085">
                                    <w:rPr>
                                      <w:rStyle w:val="34fe"/>
                                    </w:rPr>
                                    <w:fldChar w:fldCharType="end"/>
                                  </w:r>
                                </w:p>
                              </w:txbxContent>
                            </wps:txbx>
                            <wps:bodyPr rot="0" vert="horz" wrap="square" lIns="12700" tIns="14400" rIns="12700" bIns="12700" anchor="ctr" anchorCtr="0" upright="1">
                              <a:noAutofit/>
                            </wps:bodyPr>
                          </wps:wsp>
                          <wps:wsp>
                            <wps:cNvPr id="539"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7EC989" w14:textId="77777777" w:rsidR="00BA534F" w:rsidRDefault="00BA534F" w:rsidP="00B2745D">
                                  <w:pPr>
                                    <w:pStyle w:val="34f1"/>
                                  </w:pPr>
                                </w:p>
                              </w:txbxContent>
                            </wps:txbx>
                            <wps:bodyPr rot="0" vert="horz" wrap="square" lIns="0" tIns="0" rIns="0" bIns="0" anchor="ctr" anchorCtr="0" upright="1">
                              <a:noAutofit/>
                            </wps:bodyPr>
                          </wps:wsp>
                          <wps:wsp>
                            <wps:cNvPr id="540" name="Rectangle 115"/>
                            <wps:cNvSpPr>
                              <a:spLocks noChangeArrowheads="1"/>
                            </wps:cNvSpPr>
                            <wps:spPr bwMode="auto">
                              <a:xfrm>
                                <a:off x="0" y="175846"/>
                                <a:ext cx="217098"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A35D81" w14:textId="77777777" w:rsidR="00BA534F" w:rsidRDefault="00BA534F" w:rsidP="00B2745D">
                                  <w:pPr>
                                    <w:pStyle w:val="34f1"/>
                                  </w:pPr>
                                </w:p>
                              </w:txbxContent>
                            </wps:txbx>
                            <wps:bodyPr rot="0" vert="horz" wrap="square" lIns="0" tIns="0" rIns="0" bIns="0" anchor="ctr" anchorCtr="0" upright="1">
                              <a:noAutofit/>
                            </wps:bodyPr>
                          </wps:wsp>
                          <wps:wsp>
                            <wps:cNvPr id="541" name="Rectangle 119"/>
                            <wps:cNvSpPr>
                              <a:spLocks noChangeArrowheads="1"/>
                            </wps:cNvSpPr>
                            <wps:spPr bwMode="auto">
                              <a:xfrm>
                                <a:off x="251209"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CE1D49" w14:textId="77777777" w:rsidR="00BA534F" w:rsidRPr="00945CCC" w:rsidRDefault="00BA534F" w:rsidP="00B2745D">
                                  <w:pPr>
                                    <w:pStyle w:val="34f1"/>
                                  </w:pPr>
                                </w:p>
                              </w:txbxContent>
                            </wps:txbx>
                            <wps:bodyPr rot="0" vert="horz" wrap="square" lIns="0" tIns="0" rIns="0" bIns="0" anchor="ctr" anchorCtr="0" upright="1">
                              <a:noAutofit/>
                            </wps:bodyPr>
                          </wps:wsp>
                          <wps:wsp>
                            <wps:cNvPr id="542" name="Rectangle 119"/>
                            <wps:cNvSpPr>
                              <a:spLocks noChangeArrowheads="1"/>
                            </wps:cNvSpPr>
                            <wps:spPr bwMode="auto">
                              <a:xfrm>
                                <a:off x="251209"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26EB88" w14:textId="77777777" w:rsidR="00BA534F" w:rsidRPr="00945CCC" w:rsidRDefault="00BA534F" w:rsidP="00B2745D">
                                  <w:pPr>
                                    <w:pStyle w:val="34f1"/>
                                  </w:pPr>
                                </w:p>
                              </w:txbxContent>
                            </wps:txbx>
                            <wps:bodyPr rot="0" vert="horz" wrap="square" lIns="0" tIns="0" rIns="0" bIns="0" anchor="ctr" anchorCtr="0" upright="1">
                              <a:noAutofit/>
                            </wps:bodyPr>
                          </wps:wsp>
                          <wps:wsp>
                            <wps:cNvPr id="543" name="Rectangle 120"/>
                            <wps:cNvSpPr>
                              <a:spLocks noChangeArrowheads="1"/>
                            </wps:cNvSpPr>
                            <wps:spPr bwMode="auto">
                              <a:xfrm>
                                <a:off x="633046" y="0"/>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BDF499" w14:textId="77777777" w:rsidR="00BA534F" w:rsidRPr="005E4A3B" w:rsidRDefault="00BA534F" w:rsidP="00B2745D">
                                  <w:pPr>
                                    <w:pStyle w:val="34f1"/>
                                  </w:pPr>
                                </w:p>
                              </w:txbxContent>
                            </wps:txbx>
                            <wps:bodyPr rot="0" vert="horz" wrap="square" lIns="0" tIns="0" rIns="0" bIns="0" anchor="ctr" anchorCtr="0" upright="1">
                              <a:noAutofit/>
                            </wps:bodyPr>
                          </wps:wsp>
                          <wps:wsp>
                            <wps:cNvPr id="544" name="Rectangle 120"/>
                            <wps:cNvSpPr>
                              <a:spLocks noChangeArrowheads="1"/>
                            </wps:cNvSpPr>
                            <wps:spPr bwMode="auto">
                              <a:xfrm>
                                <a:off x="633046" y="17584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7E9971" w14:textId="77777777" w:rsidR="00BA534F" w:rsidRPr="005E4A3B" w:rsidRDefault="00BA534F" w:rsidP="00B2745D">
                                  <w:pPr>
                                    <w:pStyle w:val="34f1"/>
                                  </w:pPr>
                                </w:p>
                              </w:txbxContent>
                            </wps:txbx>
                            <wps:bodyPr rot="0" vert="horz" wrap="square" lIns="0" tIns="0" rIns="0" bIns="0" anchor="ctr" anchorCtr="0" upright="1">
                              <a:noAutofit/>
                            </wps:bodyPr>
                          </wps:wsp>
                          <wps:wsp>
                            <wps:cNvPr id="545" name="Rectangle 121"/>
                            <wps:cNvSpPr>
                              <a:spLocks noChangeArrowheads="1"/>
                            </wps:cNvSpPr>
                            <wps:spPr bwMode="auto">
                              <a:xfrm>
                                <a:off x="1979525"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D85ED9" w14:textId="77777777" w:rsidR="00BA534F" w:rsidRPr="000411E6" w:rsidRDefault="00BA534F" w:rsidP="00B2745D">
                                  <w:pPr>
                                    <w:pStyle w:val="34f1"/>
                                  </w:pPr>
                                </w:p>
                              </w:txbxContent>
                            </wps:txbx>
                            <wps:bodyPr rot="0" vert="horz" wrap="square" lIns="0" tIns="0" rIns="0" bIns="0" anchor="ctr" anchorCtr="0" upright="1">
                              <a:noAutofit/>
                            </wps:bodyPr>
                          </wps:wsp>
                          <wps:wsp>
                            <wps:cNvPr id="546" name="Rectangle 121"/>
                            <wps:cNvSpPr>
                              <a:spLocks noChangeArrowheads="1"/>
                            </wps:cNvSpPr>
                            <wps:spPr bwMode="auto">
                              <a:xfrm>
                                <a:off x="1979525"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1CE051" w14:textId="77777777" w:rsidR="00BA534F" w:rsidRPr="000411E6" w:rsidRDefault="00BA534F" w:rsidP="00B2745D">
                                  <w:pPr>
                                    <w:pStyle w:val="34f1"/>
                                  </w:pPr>
                                </w:p>
                              </w:txbxContent>
                            </wps:txbx>
                            <wps:bodyPr rot="0" vert="horz" wrap="square" lIns="0" tIns="0" rIns="0" bIns="0" anchor="ctr" anchorCtr="0" upright="1">
                              <a:noAutofit/>
                            </wps:bodyPr>
                          </wps:wsp>
                        </wpg:grpSp>
                      </wpg:grpSp>
                    </wpg:grpSp>
                    <wpg:grpSp>
                      <wpg:cNvPr id="547" name="Группа 547"/>
                      <wpg:cNvGrpSpPr/>
                      <wpg:grpSpPr>
                        <a:xfrm>
                          <a:off x="3383280" y="10332720"/>
                          <a:ext cx="3240000" cy="165600"/>
                          <a:chOff x="-216376" y="0"/>
                          <a:chExt cx="3240772" cy="165600"/>
                        </a:xfrm>
                      </wpg:grpSpPr>
                      <wps:wsp>
                        <wps:cNvPr id="548"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4113DB" w14:textId="77777777" w:rsidR="00BA534F" w:rsidRPr="006C5C53" w:rsidRDefault="00BA534F" w:rsidP="00501E06">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549"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6A96C3" w14:textId="77777777" w:rsidR="00BA534F" w:rsidRPr="006C5C53" w:rsidRDefault="00BA534F" w:rsidP="00501E06">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1D4C06CB" id="Группа 139" o:spid="_x0000_s1289" style="position:absolute;left:0;text-align:left;margin-left:22.7pt;margin-top:14.2pt;width:558.45pt;height:826.6pt;z-index:251685888;mso-position-horizontal-relative:page;mso-position-vertical-relative:page;mso-width-relative:margin;mso-height-relative:margin" coordsize="70920,104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">
              <v:group id="Группа 140" o:spid="_x0000_s1290" style="position:absolute;width:70920;height:103320" coordsize="70920,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group id="Группа 141" o:spid="_x0000_s1291"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">
                  <v:group id="Группа 142" o:spid="_x0000_s1292"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">
                    <v:group id="Группа 143" o:spid="_x0000_s1293"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rect id="Rectangle 91" o:spid="_x0000_s1294"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" filled="f" strokeweight="1.5pt">
                        <v:textbox inset=",1mm"/>
                      </v:rect>
                      <v:group id="Группа 145" o:spid="_x0000_s1295"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group id="Группа 146" o:spid="_x0000_s1296"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line id="Line 76" o:spid="_x0000_s1297"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" strokeweight="1.5pt"/>
                          <v:line id="Line 77" o:spid="_x0000_s1298"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" strokeweight="1.5pt"/>
                          <v:line id="Line 78" o:spid="_x0000_s1299"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" strokeweight="1.5pt"/>
                          <v:line id="Line 79" o:spid="_x0000_s1300"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" strokeweight="1.5pt"/>
                        </v:group>
                        <v:line id="Line 92" o:spid="_x0000_s1301"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" strokeweight="1.5pt"/>
                      </v:group>
                    </v:group>
                    <v:group id="Группа 152" o:spid="_x0000_s1302"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group id="Группа 153" o:spid="_x0000_s1303"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">
                        <v:shapetype id="_x0000_t202" coordsize="21600,21600" o:spt="202" path="m,l,21600r21600,l21600,xe">
                          <v:stroke joinstyle="miter"/>
                          <v:path gradientshapeok="t" o:connecttype="rect"/>
                        </v:shapetype>
                        <v:shape id="Text Box 80" o:spid="_x0000_s1304"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" filled="f" stroked="f" strokeweight="1.5pt">
                          <v:textbox style="layout-flow:vertical;mso-layout-flow-alt:bottom-to-top" inset=".4mm,.4mm,.4mm,.4mm">
                            <w:txbxContent>
                              <w:p w14:paraId="5397AF34" w14:textId="77777777" w:rsidR="00BA534F" w:rsidRDefault="00BA534F" w:rsidP="00B2745D">
                                <w:pPr>
                                  <w:pStyle w:val="34f3"/>
                                </w:pPr>
                                <w:r>
                                  <w:t>Подп. и дата</w:t>
                                </w:r>
                              </w:p>
                            </w:txbxContent>
                          </v:textbox>
                        </v:shape>
                        <v:shape id="Text Box 81" o:spid="_x0000_s1305"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" filled="f" stroked="f" strokeweight="1.5pt">
                          <v:textbox style="layout-flow:vertical;mso-layout-flow-alt:bottom-to-top" inset=".4mm,.4mm,.4mm,.4mm">
                            <w:txbxContent>
                              <w:p w14:paraId="35650367" w14:textId="77777777" w:rsidR="00BA534F" w:rsidRDefault="00BA534F" w:rsidP="00B2745D">
                                <w:pPr>
                                  <w:pStyle w:val="34f3"/>
                                </w:pPr>
                                <w:proofErr w:type="spellStart"/>
                                <w:r>
                                  <w:t>Инв</w:t>
                                </w:r>
                                <w:proofErr w:type="spellEnd"/>
                                <w:r>
                                  <w:t xml:space="preserve"> № </w:t>
                                </w:r>
                                <w:proofErr w:type="spellStart"/>
                                <w:r>
                                  <w:t>дубл</w:t>
                                </w:r>
                                <w:proofErr w:type="spellEnd"/>
                                <w:r>
                                  <w:t>.</w:t>
                                </w:r>
                              </w:p>
                            </w:txbxContent>
                          </v:textbox>
                        </v:shape>
                        <v:shape id="Text Box 83" o:spid="_x0000_s1306"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" filled="f" stroked="f" strokeweight="1.5pt">
                          <v:textbox style="layout-flow:vertical;mso-layout-flow-alt:bottom-to-top" inset=".4mm,.4mm,.4mm,.4mm">
                            <w:txbxContent>
                              <w:p w14:paraId="6277A422" w14:textId="77777777" w:rsidR="00BA534F" w:rsidRDefault="00BA534F" w:rsidP="00B2745D">
                                <w:pPr>
                                  <w:pStyle w:val="34f3"/>
                                </w:pPr>
                                <w:proofErr w:type="spellStart"/>
                                <w:r>
                                  <w:t>Инв</w:t>
                                </w:r>
                                <w:proofErr w:type="spellEnd"/>
                                <w:r>
                                  <w:t xml:space="preserve"> № подл.</w:t>
                                </w:r>
                              </w:p>
                            </w:txbxContent>
                          </v:textbox>
                        </v:shape>
                        <v:shape id="Text Box 85" o:spid="_x0000_s1307"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" filled="f" stroked="f" strokeweight="1.5pt">
                          <v:textbox style="layout-flow:vertical;mso-layout-flow-alt:bottom-to-top" inset=".4mm,.4mm,.4mm,.4mm">
                            <w:txbxContent>
                              <w:p w14:paraId="1AAB55EC" w14:textId="77777777" w:rsidR="00BA534F" w:rsidRDefault="00BA534F" w:rsidP="00B2745D">
                                <w:pPr>
                                  <w:pStyle w:val="34f3"/>
                                </w:pPr>
                                <w:r>
                                  <w:t>Взамен инв. №</w:t>
                                </w:r>
                              </w:p>
                            </w:txbxContent>
                          </v:textbox>
                        </v:shape>
                        <v:shape id="Text Box 86" o:spid="_x0000_s1308"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" filled="f" stroked="f" strokeweight="1.5pt">
                          <v:textbox style="layout-flow:vertical;mso-layout-flow-alt:bottom-to-top" inset=".4mm,.4mm,.4mm,.4mm">
                            <w:txbxContent>
                              <w:p w14:paraId="7B5CE4FD" w14:textId="77777777" w:rsidR="00BA534F" w:rsidRDefault="00BA534F" w:rsidP="00B2745D">
                                <w:pPr>
                                  <w:pStyle w:val="34f3"/>
                                </w:pPr>
                                <w:r>
                                  <w:t>Подп. и дата</w:t>
                                </w:r>
                              </w:p>
                            </w:txbxContent>
                          </v:textbox>
                        </v:shape>
                      </v:group>
                      <v:group id="Группа 159" o:spid="_x0000_s1309"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shape id="Text Box 87" o:spid="_x0000_s1310"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" filled="f" stroked="f" strokeweight="1.5pt">
                          <v:textbox style="layout-flow:vertical;mso-layout-flow-alt:bottom-to-top" inset="0,0,0,0">
                            <w:txbxContent>
                              <w:p w14:paraId="14DD4F53" w14:textId="77777777" w:rsidR="00BA534F" w:rsidRDefault="00BA534F" w:rsidP="00B2745D">
                                <w:pPr>
                                  <w:pStyle w:val="34f1"/>
                                </w:pPr>
                              </w:p>
                            </w:txbxContent>
                          </v:textbox>
                        </v:shape>
                        <v:shape id="Text Box 88" o:spid="_x0000_s1311"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" filled="f" stroked="f" strokeweight="1.5pt">
                          <v:textbox style="layout-flow:vertical;mso-layout-flow-alt:bottom-to-top" inset="0,0,0,0">
                            <w:txbxContent>
                              <w:p w14:paraId="6446D364" w14:textId="77777777" w:rsidR="00BA534F" w:rsidRDefault="00BA534F" w:rsidP="00B2745D">
                                <w:pPr>
                                  <w:pStyle w:val="34f1"/>
                                </w:pPr>
                              </w:p>
                            </w:txbxContent>
                          </v:textbox>
                        </v:shape>
                        <v:shape id="Text Box 89" o:spid="_x0000_s1312"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" filled="f" stroked="f" strokeweight="1.5pt">
                          <v:textbox style="layout-flow:vertical;mso-layout-flow-alt:bottom-to-top" inset="0,0,0,0">
                            <w:txbxContent>
                              <w:p w14:paraId="0C365FAE" w14:textId="77777777" w:rsidR="00BA534F" w:rsidRDefault="00BA534F" w:rsidP="00B2745D">
                                <w:pPr>
                                  <w:pStyle w:val="34f1"/>
                                </w:pPr>
                              </w:p>
                            </w:txbxContent>
                          </v:textbox>
                        </v:shape>
                        <v:shape id="Text Box 90" o:spid="_x0000_s1313"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" filled="f" stroked="f" strokeweight="1.5pt">
                          <v:textbox style="layout-flow:vertical;mso-layout-flow-alt:bottom-to-top" inset="0,0,0,0">
                            <w:txbxContent>
                              <w:p w14:paraId="550A5B65" w14:textId="77777777" w:rsidR="00BA534F" w:rsidRDefault="00BA534F" w:rsidP="00B2745D">
                                <w:pPr>
                                  <w:pStyle w:val="34f1"/>
                                </w:pPr>
                              </w:p>
                            </w:txbxContent>
                          </v:textbox>
                        </v:shape>
                        <v:shape id="Text Box 87" o:spid="_x0000_s1314"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" filled="f" stroked="f" strokeweight="1.5pt">
                          <v:textbox style="layout-flow:vertical;mso-layout-flow-alt:bottom-to-top" inset="0,0,0,0">
                            <w:txbxContent>
                              <w:p w14:paraId="6ACD9488" w14:textId="77777777" w:rsidR="00BA534F" w:rsidRDefault="00BA534F" w:rsidP="00B2745D">
                                <w:pPr>
                                  <w:pStyle w:val="34f1"/>
                                </w:pPr>
                              </w:p>
                            </w:txbxContent>
                          </v:textbox>
                        </v:shape>
                      </v:group>
                    </v:group>
                  </v:group>
                  <v:rect id="Rectangle 74" o:spid="_x0000_s1315"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" filled="f" strokeweight="1.5pt">
                    <v:textbox inset=",1mm"/>
                  </v:rect>
                </v:group>
                <v:group id="Группа 166" o:spid="_x0000_s1316" style="position:absolute;left:4317;top:88924;width:66600;height:14400" coordsize="66600,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group id="Группа 167" o:spid="_x0000_s1317" style="position:absolute;width:66600;height:14400" coordsize="66609,1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line id="Line 102" o:spid="_x0000_s1318" style="position:absolute;flip:x;visibility:visible;mso-wrap-style:square" from="23386,0" to="2338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" strokeweight="1.5pt">
                      <v:stroke startarrowwidth="narrow" startarrowlength="short" endarrowwidth="narrow" endarrowlength="short"/>
                    </v:line>
                    <v:line id="Line 111" o:spid="_x0000_s1319" style="position:absolute;flip:x;visibility:visible;mso-wrap-style:square" from="54014,5404" to="54014,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" strokeweight="1.5pt">
                      <v:stroke startarrowwidth="narrow" startarrowlength="short" endarrowwidth="narrow" endarrowlength="short"/>
                    </v:line>
                    <v:line id="Line 109" o:spid="_x0000_s1320" style="position:absolute;visibility:visible;mso-wrap-style:square" from="23386,5404" to="66586,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" strokeweight="1.5pt">
                      <v:stroke startarrowwidth="narrow" startarrowlength="short" endarrowwidth="narrow" endarrowlength="short"/>
                    </v:line>
                    <v:line id="Line 110" o:spid="_x0000_s1321" style="position:absolute;visibility:visible;mso-wrap-style:square" from="48609,5404" to="48609,14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" strokeweight="1.5pt">
                      <v:stroke startarrowwidth="narrow" startarrowlength="short" endarrowwidth="narrow" endarrowlength="short"/>
                    </v:line>
                    <v:line id="Line 112" o:spid="_x0000_s1322" style="position:absolute;visibility:visible;mso-wrap-style:square" from="59419,5404" to="59419,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" strokeweight="1.5pt">
                      <v:stroke startarrowwidth="narrow" startarrowlength="short" endarrowwidth="narrow" endarrowlength="short"/>
                    </v:line>
                    <v:line id="Line 113" o:spid="_x0000_s1323" style="position:absolute;visibility:visible;mso-wrap-style:square" from="48609,7206" to="66609,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" strokeweight="1.5pt">
                      <v:stroke startarrowwidth="narrow" startarrowlength="short" endarrowwidth="narrow" endarrowlength="short"/>
                    </v:line>
                    <v:line id="Line 130" o:spid="_x0000_s1324" style="position:absolute;visibility:visible;mso-wrap-style:square" from="48609,9008" to="6660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" strokeweight="1.5pt">
                      <v:stroke startarrowwidth="narrow" startarrowlength="short" endarrowwidth="narrow" endarrowlength="short"/>
                    </v:line>
                    <v:line id="Line 134" o:spid="_x0000_s1325" style="position:absolute;visibility:visible;mso-wrap-style:square" from="50410,7206" to="50410,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"/>
                    <v:line id="Line 135" o:spid="_x0000_s1326" style="position:absolute;visibility:visible;mso-wrap-style:square" from="52212,7206" to="52212,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"/>
                    <v:line id="Прямая соединительная линия 18" o:spid="_x0000_s1327"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" strokecolor="windowText" strokeweight="1.5pt"/>
                    <v:line id="Line 98" o:spid="_x0000_s1328" style="position:absolute;flip:x;visibility:visible;mso-wrap-style:square" from="6118,0" to="611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" strokeweight="1.5pt">
                      <v:stroke startarrowwidth="narrow" startarrowlength="short" endarrowwidth="narrow" endarrowlength="short"/>
                    </v:line>
                    <v:line id="Line 99" o:spid="_x0000_s1329" style="position:absolute;visibility:visible;mso-wrap-style:square" from="2515,0" to="251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" strokeweight="1.5pt">
                      <v:stroke startarrowwidth="narrow" startarrowlength="short" endarrowwidth="narrow" endarrowlength="short"/>
                    </v:line>
                    <v:line id="Line 100" o:spid="_x0000_s1330" style="position:absolute;visibility:visible;mso-wrap-style:square" from="14412,0" to="1441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" strokeweight="1.5pt">
                      <v:stroke startarrowwidth="narrow" startarrowlength="short" endarrowwidth="narrow" endarrowlength="short"/>
                    </v:line>
                    <v:line id="Line 101" o:spid="_x0000_s1331" style="position:absolute;flip:x;visibility:visible;mso-wrap-style:square" from="19783,0" to="19783,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" strokeweight="1.5pt">
                      <v:stroke startarrowwidth="narrow" startarrowlength="short" endarrowwidth="narrow" endarrowlength="short"/>
                    </v:line>
                    <v:line id="Line 103" o:spid="_x0000_s1332" style="position:absolute;visibility:visible;mso-wrap-style:square" from="0,1801" to="23400,1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">
                      <v:stroke startarrowwidth="narrow" startarrowlength="short" endarrowwidth="narrow" endarrowlength="short"/>
                    </v:line>
                    <v:line id="Line 104" o:spid="_x0000_s1333" style="position:absolute;visibility:visible;mso-wrap-style:square" from="0,5404" to="23400,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" strokeweight="1.5pt">
                      <v:stroke startarrowwidth="narrow" startarrowlength="short" endarrowwidth="narrow" endarrowlength="short"/>
                    </v:line>
                    <v:line id="Line 105" o:spid="_x0000_s1334" style="position:absolute;visibility:visible;mso-wrap-style:square" from="0,9008" to="23400,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">
                      <v:stroke startarrowwidth="narrow" startarrowlength="short" endarrowwidth="narrow" endarrowlength="short"/>
                    </v:line>
                    <v:line id="Line 107" o:spid="_x0000_s1335" style="position:absolute;visibility:visible;mso-wrap-style:square" from="0,7206" to="23400,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">
                      <v:stroke startarrowwidth="narrow" startarrowlength="short" endarrowwidth="narrow" endarrowlength="short"/>
                    </v:line>
                    <v:line id="Line 108" o:spid="_x0000_s1336" style="position:absolute;visibility:visible;mso-wrap-style:square" from="0,10809" to="23400,10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">
                      <v:stroke startarrowwidth="narrow" startarrowlength="short" endarrowwidth="narrow" endarrowlength="short"/>
                    </v:line>
                    <v:line id="Line 133" o:spid="_x0000_s1337" style="position:absolute;visibility:visible;mso-wrap-style:square" from="0,3603" to="23400,3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" strokeweight="1.5pt">
                      <v:stroke startarrowwidth="narrow" startarrowlength="short" endarrowwidth="narrow" endarrowlength="short"/>
                    </v:line>
                    <v:line id="Line 108" o:spid="_x0000_s1338" style="position:absolute;visibility:visible;mso-wrap-style:square" from="0,12611" to="23400,12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">
                      <v:stroke startarrowwidth="narrow" startarrowlength="short" endarrowwidth="narrow" endarrowlength="short"/>
                    </v:line>
                  </v:group>
                  <v:group id="Группа 189" o:spid="_x0000_s1339" style="position:absolute;left:169;top:67;width:66276;height:14256" coordsize="66276,1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">
                    <v:rect id="Rectangle 119" o:spid="_x0000_s1340"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" filled="f" stroked="f">
                      <v:textbox inset="0,0,0,0">
                        <w:txbxContent>
                          <w:p w14:paraId="7882C18D" w14:textId="77777777" w:rsidR="00BA534F" w:rsidRPr="00945CCC" w:rsidRDefault="00BA534F" w:rsidP="00B2745D">
                            <w:pPr>
                              <w:pStyle w:val="34f3"/>
                            </w:pPr>
                            <w:r w:rsidRPr="00945CCC">
                              <w:t>Лист</w:t>
                            </w:r>
                          </w:p>
                        </w:txbxContent>
                      </v:textbox>
                    </v:rect>
                    <v:rect id="Rectangle 114" o:spid="_x0000_s1341" style="position:absolute;left:200;top:10801;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" filled="f" stroked="f">
                      <v:textbox inset="0,0,0,0">
                        <w:txbxContent>
                          <w:p w14:paraId="2C143E6B" w14:textId="77777777" w:rsidR="00BA534F" w:rsidRDefault="00BA534F" w:rsidP="00B2745D">
                            <w:pPr>
                              <w:pStyle w:val="34f3"/>
                            </w:pPr>
                            <w:r>
                              <w:t>Н. контр.</w:t>
                            </w:r>
                          </w:p>
                        </w:txbxContent>
                      </v:textbox>
                    </v:rect>
                    <v:rect id="Rectangle 115" o:spid="_x0000_s1342" style="position:absolute;top:3567;width:235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" filled="f" stroked="f">
                      <v:textbox inset="0,0,0,0">
                        <w:txbxContent>
                          <w:p w14:paraId="0A1FAADC" w14:textId="77777777" w:rsidR="00BA534F" w:rsidRDefault="00BA534F" w:rsidP="00B2745D">
                            <w:pPr>
                              <w:pStyle w:val="34f3"/>
                            </w:pPr>
                            <w:r w:rsidRPr="00736406">
                              <w:t>Изм</w:t>
                            </w:r>
                            <w:r w:rsidRPr="000411E6">
                              <w:t>.</w:t>
                            </w:r>
                          </w:p>
                        </w:txbxContent>
                      </v:textbox>
                    </v:rect>
                    <v:rect id="Rectangle 120" o:spid="_x0000_s1343" style="position:absolute;left:6330;top:356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" filled="f" stroked="f">
                      <v:textbox inset="0,0,0,0">
                        <w:txbxContent>
                          <w:p w14:paraId="6A1223A2" w14:textId="77777777" w:rsidR="00BA534F" w:rsidRPr="005E4A3B" w:rsidRDefault="00BA534F" w:rsidP="00B2745D">
                            <w:pPr>
                              <w:pStyle w:val="34f3"/>
                            </w:pPr>
                            <w:r w:rsidRPr="005E4A3B">
                              <w:t>№ докум.</w:t>
                            </w:r>
                          </w:p>
                        </w:txbxContent>
                      </v:textbox>
                    </v:rect>
                    <v:rect id="Rectangle 121" o:spid="_x0000_s1344" style="position:absolute;left:19795;top:3567;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" filled="f" stroked="f">
                      <v:textbox inset="0,0,0,0">
                        <w:txbxContent>
                          <w:p w14:paraId="44A36586" w14:textId="77777777" w:rsidR="00BA534F" w:rsidRPr="000411E6" w:rsidRDefault="00BA534F" w:rsidP="00B2745D">
                            <w:pPr>
                              <w:pStyle w:val="34f3"/>
                            </w:pPr>
                            <w:r w:rsidRPr="000411E6">
                              <w:t>Дата</w:t>
                            </w:r>
                          </w:p>
                        </w:txbxContent>
                      </v:textbox>
                    </v:rect>
                    <v:shape id="Text Box 131" o:spid="_x0000_s1345" type="#_x0000_t202" style="position:absolute;left:200;top:5426;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" filled="f" stroked="f">
                      <v:textbox inset="0,0,0,0">
                        <w:txbxContent>
                          <w:p w14:paraId="39384F25" w14:textId="77777777" w:rsidR="00BA534F" w:rsidRDefault="00BA534F" w:rsidP="00B2745D">
                            <w:pPr>
                              <w:pStyle w:val="34f3"/>
                            </w:pPr>
                            <w:proofErr w:type="spellStart"/>
                            <w:r>
                              <w:t>Разраб</w:t>
                            </w:r>
                            <w:proofErr w:type="spellEnd"/>
                            <w:r>
                              <w:t>.</w:t>
                            </w:r>
                          </w:p>
                        </w:txbxContent>
                      </v:textbox>
                    </v:shape>
                    <v:shape id="Text Box 132" o:spid="_x0000_s1346" type="#_x0000_t202" style="position:absolute;left:200;top:7234;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" filled="f" stroked="f">
                      <v:textbox inset="0,0,0,0">
                        <w:txbxContent>
                          <w:p w14:paraId="1CCBCE24" w14:textId="77777777" w:rsidR="00BA534F" w:rsidRDefault="00BA534F" w:rsidP="00B2745D">
                            <w:pPr>
                              <w:pStyle w:val="34f3"/>
                            </w:pPr>
                            <w:r>
                              <w:t>Пров.</w:t>
                            </w:r>
                          </w:p>
                        </w:txbxContent>
                      </v:textbox>
                    </v:shape>
                    <v:rect id="Rectangle 143" o:spid="_x0000_s1347" style="position:absolute;left:14620;top:356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" filled="f" stroked="f">
                      <v:textbox inset="0,0,0,0">
                        <w:txbxContent>
                          <w:p w14:paraId="66E0BDED" w14:textId="77777777" w:rsidR="00BA534F" w:rsidRPr="005E4A3B" w:rsidRDefault="00BA534F" w:rsidP="00B2745D">
                            <w:pPr>
                              <w:pStyle w:val="34f3"/>
                            </w:pPr>
                            <w:r w:rsidRPr="005E4A3B">
                              <w:t>Подп.</w:t>
                            </w:r>
                          </w:p>
                        </w:txbxContent>
                      </v:textbox>
                    </v:rect>
                    <v:shape id="Text Box 132" o:spid="_x0000_s1348" type="#_x0000_t202" style="position:absolute;left:200;top:8993;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" filled="f" stroked="f">
                      <v:textbox inset="0,0,0,0">
                        <w:txbxContent>
                          <w:p w14:paraId="61F7CF8B" w14:textId="77777777" w:rsidR="00BA534F" w:rsidRPr="00931BFC" w:rsidRDefault="00BA534F" w:rsidP="00B2745D">
                            <w:pPr>
                              <w:pStyle w:val="34f1"/>
                            </w:pPr>
                          </w:p>
                        </w:txbxContent>
                      </v:textbox>
                    </v:shape>
                    <v:shape id="Text Box 132" o:spid="_x0000_s1349" type="#_x0000_t202" style="position:absolute;left:200;top:12610;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" filled="f" stroked="f">
                      <v:textbox inset="0,0,0,0">
                        <w:txbxContent>
                          <w:p w14:paraId="48771BEE" w14:textId="77777777" w:rsidR="00BA534F" w:rsidRPr="00A32665" w:rsidRDefault="00BA534F" w:rsidP="00B2745D">
                            <w:pPr>
                              <w:pStyle w:val="34f3"/>
                            </w:pPr>
                            <w:r>
                              <w:t>Утв.</w:t>
                            </w:r>
                          </w:p>
                        </w:txbxContent>
                      </v:textbox>
                    </v:shape>
                    <v:rect id="Rectangle 120" o:spid="_x0000_s1350" style="position:absolute;left:6330;top:5426;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" filled="f" stroked="f">
                      <v:textbox inset="0,0,0,0">
                        <w:txbxContent>
                          <w:p w14:paraId="273114C1" w14:textId="77777777" w:rsidR="00BA534F" w:rsidRPr="005E4A3B" w:rsidRDefault="00BA534F" w:rsidP="00B2745D">
                            <w:pPr>
                              <w:pStyle w:val="34f1"/>
                            </w:pPr>
                          </w:p>
                        </w:txbxContent>
                      </v:textbox>
                    </v:rect>
                    <v:rect id="Rectangle 120" o:spid="_x0000_s1351" style="position:absolute;left:6330;top:7234;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" filled="f" stroked="f">
                      <v:textbox inset="0,0,0,0">
                        <w:txbxContent>
                          <w:p w14:paraId="145127B8" w14:textId="77777777" w:rsidR="00BA534F" w:rsidRPr="005E4A3B" w:rsidRDefault="00BA534F" w:rsidP="00B2745D">
                            <w:pPr>
                              <w:pStyle w:val="34f1"/>
                            </w:pPr>
                          </w:p>
                        </w:txbxContent>
                      </v:textbox>
                    </v:rect>
                    <v:rect id="Rectangle 120" o:spid="_x0000_s1352" style="position:absolute;left:6330;top:8993;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" filled="f" stroked="f">
                      <v:textbox inset="0,0,0,0">
                        <w:txbxContent>
                          <w:p w14:paraId="6C6A0863" w14:textId="77777777" w:rsidR="00BA534F" w:rsidRPr="005E4A3B" w:rsidRDefault="00BA534F" w:rsidP="00B2745D">
                            <w:pPr>
                              <w:pStyle w:val="34f1"/>
                            </w:pPr>
                          </w:p>
                        </w:txbxContent>
                      </v:textbox>
                    </v:rect>
                    <v:rect id="Rectangle 120" o:spid="_x0000_s1353" style="position:absolute;left:6330;top:10801;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" filled="f" stroked="f">
                      <v:textbox inset="0,0,0,0">
                        <w:txbxContent>
                          <w:p w14:paraId="715C348F" w14:textId="77777777" w:rsidR="00BA534F" w:rsidRPr="005E4A3B" w:rsidRDefault="00BA534F" w:rsidP="00B2745D">
                            <w:pPr>
                              <w:pStyle w:val="34f1"/>
                            </w:pPr>
                          </w:p>
                        </w:txbxContent>
                      </v:textbox>
                    </v:rect>
                    <v:rect id="Rectangle 120" o:spid="_x0000_s1354" style="position:absolute;left:6330;top:12610;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" filled="f" stroked="f">
                      <v:textbox inset="0,0,0,0">
                        <w:txbxContent>
                          <w:p w14:paraId="72F9509B" w14:textId="77777777" w:rsidR="00BA534F" w:rsidRPr="005E4A3B" w:rsidRDefault="00BA534F" w:rsidP="00B2745D">
                            <w:pPr>
                              <w:pStyle w:val="34f1"/>
                            </w:pPr>
                          </w:p>
                        </w:txbxContent>
                      </v:textbox>
                    </v:rect>
                    <v:rect id="Rectangle 121" o:spid="_x0000_s1355" style="position:absolute;left:19795;top:5426;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" filled="f" stroked="f">
                      <v:textbox inset="0,0,0,0">
                        <w:txbxContent>
                          <w:p w14:paraId="59B60360" w14:textId="77777777" w:rsidR="00BA534F" w:rsidRPr="000411E6" w:rsidRDefault="00BA534F" w:rsidP="00B2745D">
                            <w:pPr>
                              <w:pStyle w:val="34f1"/>
                            </w:pPr>
                          </w:p>
                        </w:txbxContent>
                      </v:textbox>
                    </v:rect>
                    <v:rect id="Rectangle 121" o:spid="_x0000_s1356" style="position:absolute;left:19795;top:7234;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" filled="f" stroked="f">
                      <v:textbox inset="0,0,0,0">
                        <w:txbxContent>
                          <w:p w14:paraId="0E72E9DE" w14:textId="77777777" w:rsidR="00BA534F" w:rsidRPr="000411E6" w:rsidRDefault="00BA534F" w:rsidP="00B2745D">
                            <w:pPr>
                              <w:pStyle w:val="34f1"/>
                            </w:pPr>
                          </w:p>
                        </w:txbxContent>
                      </v:textbox>
                    </v:rect>
                    <v:rect id="Rectangle 121" o:spid="_x0000_s1357" style="position:absolute;left:19795;top:8993;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" filled="f" stroked="f">
                      <v:textbox inset="0,0,0,0">
                        <w:txbxContent>
                          <w:p w14:paraId="54ACF0F5" w14:textId="77777777" w:rsidR="00BA534F" w:rsidRPr="000411E6" w:rsidRDefault="00BA534F" w:rsidP="00B2745D">
                            <w:pPr>
                              <w:pStyle w:val="34f1"/>
                            </w:pPr>
                          </w:p>
                        </w:txbxContent>
                      </v:textbox>
                    </v:rect>
                    <v:rect id="Rectangle 121" o:spid="_x0000_s1358" style="position:absolute;left:19795;top:10801;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" filled="f" stroked="f">
                      <v:textbox inset="0,0,0,0">
                        <w:txbxContent>
                          <w:p w14:paraId="120AFEAF" w14:textId="77777777" w:rsidR="00BA534F" w:rsidRPr="000411E6" w:rsidRDefault="00BA534F" w:rsidP="00B2745D">
                            <w:pPr>
                              <w:pStyle w:val="34f1"/>
                            </w:pPr>
                          </w:p>
                        </w:txbxContent>
                      </v:textbox>
                    </v:rect>
                    <v:rect id="Rectangle 121" o:spid="_x0000_s1359" style="position:absolute;left:19795;top:12610;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" filled="f" stroked="f">
                      <v:textbox inset="0,0,0,0">
                        <w:txbxContent>
                          <w:p w14:paraId="0C540B32" w14:textId="77777777" w:rsidR="00BA534F" w:rsidRPr="000411E6" w:rsidRDefault="00BA534F" w:rsidP="00B2745D">
                            <w:pPr>
                              <w:pStyle w:val="34f1"/>
                            </w:pPr>
                          </w:p>
                        </w:txbxContent>
                      </v:textbox>
                    </v:rect>
                    <v:rect id="Rectangle 96" o:spid="_x0000_s1360" style="position:absolute;left:49186;top:9646;width:16560;height:3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" filled="f" stroked="f">
                      <v:textbox inset="1pt,.4mm,1pt,1pt">
                        <w:txbxContent>
                          <w:p w14:paraId="613E6557" w14:textId="77777777" w:rsidR="00BA534F" w:rsidRPr="0079077B" w:rsidRDefault="00B04851" w:rsidP="00B2745D">
                            <w:pPr>
                              <w:pStyle w:val="34f1"/>
                            </w:pPr>
                            <w:fldSimple w:instr=" DOCPROPERTY  Company  \* MERGEFORMAT ">
                              <w:r>
                                <w:t>Название организации</w:t>
                              </w:r>
                            </w:fldSimple>
                          </w:p>
                        </w:txbxContent>
                      </v:textbox>
                    </v:rect>
                    <v:rect id="Rectangle 122" o:spid="_x0000_s1361" style="position:absolute;left:48583;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" filled="f" stroked="f">
                      <v:textbox inset="1pt,.4mm,1pt,1pt">
                        <w:txbxContent>
                          <w:p w14:paraId="153AD7BF" w14:textId="77777777" w:rsidR="00BA534F" w:rsidRPr="00A32665" w:rsidRDefault="00BA534F" w:rsidP="00B2745D">
                            <w:pPr>
                              <w:pStyle w:val="34f3"/>
                              <w:rPr>
                                <w:lang w:val="ru-RU"/>
                              </w:rPr>
                            </w:pPr>
                            <w:r w:rsidRPr="005E4A3B">
                              <w:t>Лит</w:t>
                            </w:r>
                            <w:r>
                              <w:rPr>
                                <w:lang w:val="ru-RU"/>
                              </w:rPr>
                              <w:t>.</w:t>
                            </w:r>
                          </w:p>
                        </w:txbxContent>
                      </v:textbox>
                    </v:rect>
                    <v:rect id="Rectangle 123" o:spid="_x0000_s1362" style="position:absolute;left:54009;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" filled="f" stroked="f">
                      <v:textbox inset="1pt,.4mm,1pt,1pt">
                        <w:txbxContent>
                          <w:p w14:paraId="22419254" w14:textId="77777777" w:rsidR="00BA534F" w:rsidRPr="00CB1016" w:rsidRDefault="00BA534F" w:rsidP="00B2745D">
                            <w:pPr>
                              <w:pStyle w:val="34f3"/>
                            </w:pPr>
                            <w:r w:rsidRPr="00CB1016">
                              <w:t>Лист</w:t>
                            </w:r>
                          </w:p>
                        </w:txbxContent>
                      </v:textbox>
                    </v:rect>
                    <v:rect id="Rectangle 124" o:spid="_x0000_s1363" style="position:absolute;left:59436;top:5426;width:68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" filled="f" stroked="f">
                      <v:textbox inset="1pt,.4mm,1pt,1pt">
                        <w:txbxContent>
                          <w:p w14:paraId="7194DC66" w14:textId="77777777" w:rsidR="00BA534F" w:rsidRPr="00CB1016" w:rsidRDefault="00BA534F" w:rsidP="00B2745D">
                            <w:pPr>
                              <w:pStyle w:val="34f3"/>
                            </w:pPr>
                            <w:r w:rsidRPr="00CB1016">
                              <w:t>Листов</w:t>
                            </w:r>
                          </w:p>
                        </w:txbxContent>
                      </v:textbox>
                    </v:rect>
                    <v:rect id="Rectangle 125" o:spid="_x0000_s1364" style="position:absolute;left:59436;top:7234;width:68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" filled="f" stroked="f">
                      <v:textbox inset="1pt,.4mm,1pt,1pt">
                        <w:txbxContent>
                          <w:p w14:paraId="5D04B361" w14:textId="77777777" w:rsidR="00BA534F" w:rsidRPr="005374BE" w:rsidRDefault="00BA534F" w:rsidP="00B2745D">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B04851" w:rsidRPr="00B04851">
                              <w:rPr>
                                <w:noProof/>
                              </w:rPr>
                              <w:instrText>1</w:instrText>
                            </w:r>
                            <w:r>
                              <w:rPr>
                                <w:lang w:val="en-US"/>
                              </w:rPr>
                              <w:fldChar w:fldCharType="end"/>
                            </w:r>
                            <w:r>
                              <w:rPr>
                                <w:lang w:val="en-US"/>
                              </w:rPr>
                              <w:fldChar w:fldCharType="separate"/>
                            </w:r>
                            <w:r w:rsidR="00B04851">
                              <w:rPr>
                                <w:noProof/>
                              </w:rPr>
                              <w:t>1</w:t>
                            </w:r>
                            <w:r>
                              <w:rPr>
                                <w:lang w:val="en-US"/>
                              </w:rPr>
                              <w:fldChar w:fldCharType="end"/>
                            </w:r>
                          </w:p>
                        </w:txbxContent>
                      </v:textbox>
                    </v:rect>
                    <v:rect id="Rectangle 126" o:spid="_x0000_s1365" style="position:absolute;left:54009;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" filled="f" stroked="f">
                      <v:textbox inset="1pt,.4mm,1pt,1pt">
                        <w:txbxContent>
                          <w:p w14:paraId="13164CBC" w14:textId="77777777" w:rsidR="00BA534F" w:rsidRPr="005374BE" w:rsidRDefault="00BA534F" w:rsidP="00B2745D">
                            <w:pPr>
                              <w:pStyle w:val="34f1"/>
                            </w:pPr>
                            <w:r>
                              <w:rPr>
                                <w:lang w:val="en-US"/>
                              </w:rPr>
                              <w:fldChar w:fldCharType="begin"/>
                            </w:r>
                            <w:r>
                              <w:rPr>
                                <w:lang w:val="en-US"/>
                              </w:rPr>
                              <w:instrText xml:space="preserve"> PAGE  \* Arabic  \* MERGEFORMAT </w:instrText>
                            </w:r>
                            <w:r>
                              <w:rPr>
                                <w:lang w:val="en-US"/>
                              </w:rPr>
                              <w:fldChar w:fldCharType="separate"/>
                            </w:r>
                            <w:r>
                              <w:rPr>
                                <w:noProof/>
                                <w:lang w:val="en-US"/>
                              </w:rPr>
                              <w:t>4</w:t>
                            </w:r>
                            <w:r>
                              <w:rPr>
                                <w:lang w:val="en-US"/>
                              </w:rPr>
                              <w:fldChar w:fldCharType="end"/>
                            </w:r>
                          </w:p>
                        </w:txbxContent>
                      </v:textbox>
                    </v:rect>
                    <v:rect id="Rectangle 127" o:spid="_x0000_s1366" style="position:absolute;left:48583;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" filled="f" stroked="f">
                      <v:textbox inset="1pt,.4mm,1pt,1pt">
                        <w:txbxContent>
                          <w:p w14:paraId="2FC3F7BA" w14:textId="77777777" w:rsidR="00BA534F" w:rsidRDefault="00BA534F" w:rsidP="00B2745D">
                            <w:pPr>
                              <w:pStyle w:val="34f1"/>
                            </w:pPr>
                          </w:p>
                        </w:txbxContent>
                      </v:textbox>
                    </v:rect>
                    <v:rect id="Rectangle 128" o:spid="_x0000_s1367" style="position:absolute;left:26829;top:135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" filled="f" stroked="f">
                      <v:textbox inset="1pt,.4mm,1pt,1pt">
                        <w:txbxContent>
                          <w:p w14:paraId="77236507" w14:textId="77777777" w:rsidR="00BA534F" w:rsidRDefault="00BA534F" w:rsidP="00B2745D">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B04851">
                              <w:t>A.B.XXX.П2.XX.</w:t>
                            </w:r>
                            <w:proofErr w:type="gramStart"/>
                            <w:r w:rsidR="00B04851">
                              <w:t>X-X</w:t>
                            </w:r>
                            <w:proofErr w:type="gramEnd"/>
                            <w:r w:rsidR="00B04851">
                              <w:t>.М</w:t>
                            </w:r>
                            <w:r>
                              <w:fldChar w:fldCharType="end"/>
                            </w:r>
                          </w:p>
                        </w:txbxContent>
                      </v:textbox>
                    </v:rect>
                    <v:rect id="Rectangle 129" o:spid="_x0000_s1368" style="position:absolute;left:25020;top:6129;width:21600;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" filled="f" stroked="f">
                      <v:textbox inset="1pt,.4mm,1pt,1pt">
                        <w:txbxContent>
                          <w:p w14:paraId="09AF796F" w14:textId="77777777" w:rsidR="00BA534F" w:rsidRDefault="00B04851" w:rsidP="00B2745D">
                            <w:pPr>
                              <w:pStyle w:val="34f1"/>
                            </w:pPr>
                            <w:fldSimple w:instr=" DOCPROPERTY  полное_название_системы  \* MERGEFORMAT ">
                              <w:r>
                                <w:t>Полное название системы</w:t>
                              </w:r>
                            </w:fldSimple>
                            <w:r w:rsidR="00BA534F">
                              <w:t>.</w:t>
                            </w:r>
                          </w:p>
                          <w:p w14:paraId="2BD2512C" w14:textId="77777777" w:rsidR="00BA534F" w:rsidRPr="007D1085" w:rsidRDefault="00BA534F" w:rsidP="00B2745D">
                            <w:pPr>
                              <w:pStyle w:val="34f1"/>
                              <w:rPr>
                                <w:rStyle w:val="34fe"/>
                              </w:rPr>
                            </w:pPr>
                            <w:r w:rsidRPr="007D1085">
                              <w:rPr>
                                <w:rStyle w:val="34fe"/>
                              </w:rPr>
                              <w:fldChar w:fldCharType="begin"/>
                            </w:r>
                            <w:r w:rsidRPr="007D1085">
                              <w:rPr>
                                <w:rStyle w:val="34fe"/>
                              </w:rPr>
                              <w:instrText xml:space="preserve"> DOCPROPERTY  Title  \* MERGEFORMAT </w:instrText>
                            </w:r>
                            <w:r w:rsidRPr="007D1085">
                              <w:rPr>
                                <w:rStyle w:val="34fe"/>
                              </w:rPr>
                              <w:fldChar w:fldCharType="separate"/>
                            </w:r>
                            <w:r w:rsidR="00B04851">
                              <w:rPr>
                                <w:rStyle w:val="34fe"/>
                              </w:rPr>
                              <w:t>Пояснительная записка к техническому проекту</w:t>
                            </w:r>
                            <w:r w:rsidRPr="007D1085">
                              <w:rPr>
                                <w:rStyle w:val="34fe"/>
                              </w:rPr>
                              <w:fldChar w:fldCharType="end"/>
                            </w:r>
                          </w:p>
                        </w:txbxContent>
                      </v:textbox>
                    </v:rect>
                    <v:rect id="Rectangle 115" o:spid="_x0000_s1369"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" filled="f" stroked="f">
                      <v:textbox inset="0,0,0,0">
                        <w:txbxContent>
                          <w:p w14:paraId="6C7EC989" w14:textId="77777777" w:rsidR="00BA534F" w:rsidRDefault="00BA534F" w:rsidP="00B2745D">
                            <w:pPr>
                              <w:pStyle w:val="34f1"/>
                            </w:pPr>
                          </w:p>
                        </w:txbxContent>
                      </v:textbox>
                    </v:rect>
                    <v:rect id="Rectangle 115" o:spid="_x0000_s1370" style="position:absolute;top:1758;width:217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" filled="f" stroked="f">
                      <v:textbox inset="0,0,0,0">
                        <w:txbxContent>
                          <w:p w14:paraId="2EA35D81" w14:textId="77777777" w:rsidR="00BA534F" w:rsidRDefault="00BA534F" w:rsidP="00B2745D">
                            <w:pPr>
                              <w:pStyle w:val="34f1"/>
                            </w:pPr>
                          </w:p>
                        </w:txbxContent>
                      </v:textbox>
                    </v:rect>
                    <v:rect id="Rectangle 119" o:spid="_x0000_s1371"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" filled="f" stroked="f">
                      <v:textbox inset="0,0,0,0">
                        <w:txbxContent>
                          <w:p w14:paraId="54CE1D49" w14:textId="77777777" w:rsidR="00BA534F" w:rsidRPr="00945CCC" w:rsidRDefault="00BA534F" w:rsidP="00B2745D">
                            <w:pPr>
                              <w:pStyle w:val="34f1"/>
                            </w:pPr>
                          </w:p>
                        </w:txbxContent>
                      </v:textbox>
                    </v:rect>
                    <v:rect id="Rectangle 119" o:spid="_x0000_s1372" style="position:absolute;left:2512;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" filled="f" stroked="f">
                      <v:textbox inset="0,0,0,0">
                        <w:txbxContent>
                          <w:p w14:paraId="5E26EB88" w14:textId="77777777" w:rsidR="00BA534F" w:rsidRPr="00945CCC" w:rsidRDefault="00BA534F" w:rsidP="00B2745D">
                            <w:pPr>
                              <w:pStyle w:val="34f1"/>
                            </w:pPr>
                          </w:p>
                        </w:txbxContent>
                      </v:textbox>
                    </v:rect>
                    <v:rect id="Rectangle 120" o:spid="_x0000_s1373" style="position:absolute;left:633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" filled="f" stroked="f">
                      <v:textbox inset="0,0,0,0">
                        <w:txbxContent>
                          <w:p w14:paraId="66BDF499" w14:textId="77777777" w:rsidR="00BA534F" w:rsidRPr="005E4A3B" w:rsidRDefault="00BA534F" w:rsidP="00B2745D">
                            <w:pPr>
                              <w:pStyle w:val="34f1"/>
                            </w:pPr>
                          </w:p>
                        </w:txbxContent>
                      </v:textbox>
                    </v:rect>
                    <v:rect id="Rectangle 120" o:spid="_x0000_s1374" style="position:absolute;left:6330;top:175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" filled="f" stroked="f">
                      <v:textbox inset="0,0,0,0">
                        <w:txbxContent>
                          <w:p w14:paraId="3B7E9971" w14:textId="77777777" w:rsidR="00BA534F" w:rsidRPr="005E4A3B" w:rsidRDefault="00BA534F" w:rsidP="00B2745D">
                            <w:pPr>
                              <w:pStyle w:val="34f1"/>
                            </w:pPr>
                          </w:p>
                        </w:txbxContent>
                      </v:textbox>
                    </v:rect>
                    <v:rect id="Rectangle 121" o:spid="_x0000_s1375"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" filled="f" stroked="f">
                      <v:textbox inset="0,0,0,0">
                        <w:txbxContent>
                          <w:p w14:paraId="32D85ED9" w14:textId="77777777" w:rsidR="00BA534F" w:rsidRPr="000411E6" w:rsidRDefault="00BA534F" w:rsidP="00B2745D">
                            <w:pPr>
                              <w:pStyle w:val="34f1"/>
                            </w:pPr>
                          </w:p>
                        </w:txbxContent>
                      </v:textbox>
                    </v:rect>
                    <v:rect id="Rectangle 121" o:spid="_x0000_s1376" style="position:absolute;left:19795;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" filled="f" stroked="f">
                      <v:textbox inset="0,0,0,0">
                        <w:txbxContent>
                          <w:p w14:paraId="021CE051" w14:textId="77777777" w:rsidR="00BA534F" w:rsidRPr="000411E6" w:rsidRDefault="00BA534F" w:rsidP="00B2745D">
                            <w:pPr>
                              <w:pStyle w:val="34f1"/>
                            </w:pPr>
                          </w:p>
                        </w:txbxContent>
                      </v:textbox>
                    </v:rect>
                  </v:group>
                </v:group>
              </v:group>
              <v:group id="Группа 547" o:spid="_x0000_s1377" style="position:absolute;left:33832;top:10332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">
                <v:rect id="Rectangle 122" o:spid="_x0000_s1378"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" filled="f" stroked="f">
                  <v:textbox inset="1pt,.4mm,1pt,1pt">
                    <w:txbxContent>
                      <w:p w14:paraId="3F4113DB" w14:textId="77777777" w:rsidR="00BA534F" w:rsidRPr="006C5C53" w:rsidRDefault="00BA534F" w:rsidP="00501E06">
                        <w:pPr>
                          <w:pStyle w:val="34f3"/>
                          <w:rPr>
                            <w:lang w:val="ru-RU"/>
                          </w:rPr>
                        </w:pPr>
                        <w:r>
                          <w:rPr>
                            <w:lang w:val="ru-RU"/>
                          </w:rPr>
                          <w:t>Копировал</w:t>
                        </w:r>
                      </w:p>
                    </w:txbxContent>
                  </v:textbox>
                </v:rect>
                <v:rect id="Rectangle 122" o:spid="_x0000_s1379"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" filled="f" stroked="f">
                  <v:textbox inset="1pt,.4mm,1pt,1pt">
                    <w:txbxContent>
                      <w:p w14:paraId="256A96C3" w14:textId="77777777" w:rsidR="00BA534F" w:rsidRPr="006C5C53" w:rsidRDefault="00BA534F" w:rsidP="00501E06">
                        <w:pPr>
                          <w:pStyle w:val="34f3"/>
                          <w:rPr>
                            <w:lang w:val="ru-RU"/>
                          </w:rPr>
                        </w:pPr>
                        <w:r>
                          <w:rPr>
                            <w:lang w:val="ru-RU"/>
                          </w:rPr>
                          <w:t>Формат А4</w:t>
                        </w:r>
                      </w:p>
                    </w:txbxContent>
                  </v:textbox>
                </v:rect>
              </v:group>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F41"/>
    <w:multiLevelType w:val="hybridMultilevel"/>
    <w:tmpl w:val="0ED8D5A2"/>
    <w:lvl w:ilvl="0" w:tplc="25FCB558">
      <w:start w:val="1"/>
      <w:numFmt w:val="russianLower"/>
      <w:lvlText w:val="%1)"/>
      <w:lvlJc w:val="left"/>
      <w:pPr>
        <w:tabs>
          <w:tab w:val="num" w:pos="1888"/>
        </w:tabs>
        <w:ind w:left="1888" w:hanging="47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0183236B"/>
    <w:multiLevelType w:val="multilevel"/>
    <w:tmpl w:val="E33E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F0B5A"/>
    <w:multiLevelType w:val="hybridMultilevel"/>
    <w:tmpl w:val="ADCCFBF6"/>
    <w:lvl w:ilvl="0" w:tplc="9A7C1066">
      <w:start w:val="1"/>
      <w:numFmt w:val="bullet"/>
      <w:lvlText w:val=""/>
      <w:lvlJc w:val="left"/>
      <w:pPr>
        <w:tabs>
          <w:tab w:val="num" w:pos="2586"/>
        </w:tabs>
        <w:ind w:left="2586" w:hanging="471"/>
      </w:pPr>
      <w:rPr>
        <w:rFonts w:ascii="Symbol" w:hAnsi="Symbol" w:cs="Times New Roman" w:hint="default"/>
      </w:rPr>
    </w:lvl>
    <w:lvl w:ilvl="1" w:tplc="BEE04BC2">
      <w:numFmt w:val="bullet"/>
      <w:lvlText w:val="—"/>
      <w:lvlJc w:val="left"/>
      <w:pPr>
        <w:ind w:left="1485" w:hanging="405"/>
      </w:pPr>
      <w:rPr>
        <w:rFonts w:ascii="Arial" w:eastAsia="Times New Roman" w:hAnsi="Arial" w:cs="Aria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29E12CD"/>
    <w:multiLevelType w:val="multilevel"/>
    <w:tmpl w:val="F800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90C80"/>
    <w:multiLevelType w:val="multilevel"/>
    <w:tmpl w:val="408EEC20"/>
    <w:lvl w:ilvl="0">
      <w:start w:val="1"/>
      <w:numFmt w:val="russianLower"/>
      <w:pStyle w:val="341"/>
      <w:lvlText w:val="%1)"/>
      <w:lvlJc w:val="left"/>
      <w:pPr>
        <w:tabs>
          <w:tab w:val="num" w:pos="1191"/>
        </w:tabs>
        <w:ind w:left="1191" w:hanging="482"/>
      </w:pPr>
      <w:rPr>
        <w:rFonts w:hint="default"/>
        <w:b w:val="0"/>
        <w:i w:val="0"/>
      </w:rPr>
    </w:lvl>
    <w:lvl w:ilvl="1">
      <w:start w:val="1"/>
      <w:numFmt w:val="decimal"/>
      <w:pStyle w:val="342"/>
      <w:lvlText w:val="%2)"/>
      <w:lvlJc w:val="left"/>
      <w:pPr>
        <w:tabs>
          <w:tab w:val="num" w:pos="1673"/>
        </w:tabs>
        <w:ind w:left="1673" w:hanging="482"/>
      </w:pPr>
      <w:rPr>
        <w:rFonts w:hint="default"/>
      </w:rPr>
    </w:lvl>
    <w:lvl w:ilvl="2">
      <w:start w:val="1"/>
      <w:numFmt w:val="lowerRoman"/>
      <w:pStyle w:val="343"/>
      <w:lvlText w:val="%3)"/>
      <w:lvlJc w:val="left"/>
      <w:pPr>
        <w:tabs>
          <w:tab w:val="num" w:pos="2155"/>
        </w:tabs>
        <w:ind w:left="2155" w:hanging="482"/>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4130274"/>
    <w:multiLevelType w:val="hybridMultilevel"/>
    <w:tmpl w:val="209EA5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4DE7286"/>
    <w:multiLevelType w:val="hybridMultilevel"/>
    <w:tmpl w:val="54DABA44"/>
    <w:lvl w:ilvl="0" w:tplc="65AC1634">
      <w:start w:val="1"/>
      <w:numFmt w:val="russianLower"/>
      <w:pStyle w:val="3430"/>
      <w:lvlText w:val="%1)"/>
      <w:lvlJc w:val="left"/>
      <w:pPr>
        <w:tabs>
          <w:tab w:val="num" w:pos="1021"/>
        </w:tabs>
        <w:ind w:left="1021" w:hanging="341"/>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8777E7B"/>
    <w:multiLevelType w:val="hybridMultilevel"/>
    <w:tmpl w:val="98323742"/>
    <w:lvl w:ilvl="0" w:tplc="6B3C708A">
      <w:start w:val="1"/>
      <w:numFmt w:val="bullet"/>
      <w:pStyle w:val="3410"/>
      <w:lvlText w:val="–"/>
      <w:lvlJc w:val="left"/>
      <w:pPr>
        <w:tabs>
          <w:tab w:val="num" w:pos="680"/>
        </w:tabs>
        <w:ind w:left="680" w:hanging="34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D0A7496"/>
    <w:multiLevelType w:val="hybridMultilevel"/>
    <w:tmpl w:val="D5D62A28"/>
    <w:lvl w:ilvl="0" w:tplc="99C22A66">
      <w:start w:val="1"/>
      <w:numFmt w:val="decimal"/>
      <w:lvlText w:val="%1)"/>
      <w:lvlJc w:val="left"/>
      <w:pPr>
        <w:tabs>
          <w:tab w:val="num" w:pos="1191"/>
        </w:tabs>
        <w:ind w:left="1191" w:hanging="471"/>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9" w15:restartNumberingAfterBreak="0">
    <w:nsid w:val="102B03A4"/>
    <w:multiLevelType w:val="hybridMultilevel"/>
    <w:tmpl w:val="7C3EF850"/>
    <w:lvl w:ilvl="0" w:tplc="A0EE5230">
      <w:start w:val="1"/>
      <w:numFmt w:val="decimal"/>
      <w:pStyle w:val="34"/>
      <w:lvlText w:val="%1)"/>
      <w:lvlJc w:val="left"/>
      <w:pPr>
        <w:tabs>
          <w:tab w:val="num" w:pos="1021"/>
        </w:tabs>
        <w:ind w:left="1021" w:hanging="312"/>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1378098F"/>
    <w:multiLevelType w:val="multilevel"/>
    <w:tmpl w:val="6C86CC1A"/>
    <w:lvl w:ilvl="0">
      <w:start w:val="1"/>
      <w:numFmt w:val="decimal"/>
      <w:pStyle w:val="340"/>
      <w:lvlText w:val="%1)"/>
      <w:lvlJc w:val="left"/>
      <w:pPr>
        <w:tabs>
          <w:tab w:val="num" w:pos="1191"/>
        </w:tabs>
        <w:ind w:left="1191" w:hanging="482"/>
      </w:pPr>
      <w:rPr>
        <w:rFonts w:hint="default"/>
        <w:b w:val="0"/>
        <w:i w:val="0"/>
      </w:rPr>
    </w:lvl>
    <w:lvl w:ilvl="1">
      <w:start w:val="1"/>
      <w:numFmt w:val="russianLower"/>
      <w:pStyle w:val="344"/>
      <w:lvlText w:val="%2)"/>
      <w:lvlJc w:val="left"/>
      <w:pPr>
        <w:tabs>
          <w:tab w:val="num" w:pos="1673"/>
        </w:tabs>
        <w:ind w:left="1673" w:hanging="482"/>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5BB4E7E"/>
    <w:multiLevelType w:val="hybridMultilevel"/>
    <w:tmpl w:val="0BFAC09E"/>
    <w:lvl w:ilvl="0" w:tplc="D76A8058">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6B711B3"/>
    <w:multiLevelType w:val="hybridMultilevel"/>
    <w:tmpl w:val="D85E0A7A"/>
    <w:lvl w:ilvl="0" w:tplc="3570863E">
      <w:start w:val="1"/>
      <w:numFmt w:val="bullet"/>
      <w:pStyle w:val="3411"/>
      <w:lvlText w:val="–"/>
      <w:lvlJc w:val="left"/>
      <w:pPr>
        <w:tabs>
          <w:tab w:val="num" w:pos="340"/>
        </w:tabs>
        <w:ind w:left="340" w:hanging="340"/>
      </w:pPr>
      <w:rPr>
        <w:rFonts w:ascii="Times New Roman"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9952A7E"/>
    <w:multiLevelType w:val="hybridMultilevel"/>
    <w:tmpl w:val="9C526E82"/>
    <w:lvl w:ilvl="0" w:tplc="82AEB74E">
      <w:start w:val="1"/>
      <w:numFmt w:val="decimal"/>
      <w:lvlText w:val="%1)"/>
      <w:lvlJc w:val="left"/>
      <w:pPr>
        <w:tabs>
          <w:tab w:val="num" w:pos="1888"/>
        </w:tabs>
        <w:ind w:left="1888" w:hanging="470"/>
      </w:pPr>
      <w:rPr>
        <w:rFonts w:hint="default"/>
      </w:rPr>
    </w:lvl>
    <w:lvl w:ilvl="1" w:tplc="04190019" w:tentative="1">
      <w:start w:val="1"/>
      <w:numFmt w:val="lowerLetter"/>
      <w:lvlText w:val="%2."/>
      <w:lvlJc w:val="left"/>
      <w:pPr>
        <w:tabs>
          <w:tab w:val="num" w:pos="2477"/>
        </w:tabs>
        <w:ind w:left="2477" w:hanging="360"/>
      </w:pPr>
    </w:lvl>
    <w:lvl w:ilvl="2" w:tplc="0419001B" w:tentative="1">
      <w:start w:val="1"/>
      <w:numFmt w:val="lowerRoman"/>
      <w:lvlText w:val="%3."/>
      <w:lvlJc w:val="right"/>
      <w:pPr>
        <w:tabs>
          <w:tab w:val="num" w:pos="3197"/>
        </w:tabs>
        <w:ind w:left="3197" w:hanging="180"/>
      </w:pPr>
    </w:lvl>
    <w:lvl w:ilvl="3" w:tplc="0419000F" w:tentative="1">
      <w:start w:val="1"/>
      <w:numFmt w:val="decimal"/>
      <w:lvlText w:val="%4."/>
      <w:lvlJc w:val="left"/>
      <w:pPr>
        <w:tabs>
          <w:tab w:val="num" w:pos="3917"/>
        </w:tabs>
        <w:ind w:left="3917" w:hanging="360"/>
      </w:pPr>
    </w:lvl>
    <w:lvl w:ilvl="4" w:tplc="04190019" w:tentative="1">
      <w:start w:val="1"/>
      <w:numFmt w:val="lowerLetter"/>
      <w:lvlText w:val="%5."/>
      <w:lvlJc w:val="left"/>
      <w:pPr>
        <w:tabs>
          <w:tab w:val="num" w:pos="4637"/>
        </w:tabs>
        <w:ind w:left="4637" w:hanging="360"/>
      </w:pPr>
    </w:lvl>
    <w:lvl w:ilvl="5" w:tplc="0419001B" w:tentative="1">
      <w:start w:val="1"/>
      <w:numFmt w:val="lowerRoman"/>
      <w:lvlText w:val="%6."/>
      <w:lvlJc w:val="right"/>
      <w:pPr>
        <w:tabs>
          <w:tab w:val="num" w:pos="5357"/>
        </w:tabs>
        <w:ind w:left="5357" w:hanging="180"/>
      </w:pPr>
    </w:lvl>
    <w:lvl w:ilvl="6" w:tplc="0419000F" w:tentative="1">
      <w:start w:val="1"/>
      <w:numFmt w:val="decimal"/>
      <w:lvlText w:val="%7."/>
      <w:lvlJc w:val="left"/>
      <w:pPr>
        <w:tabs>
          <w:tab w:val="num" w:pos="6077"/>
        </w:tabs>
        <w:ind w:left="6077" w:hanging="360"/>
      </w:pPr>
    </w:lvl>
    <w:lvl w:ilvl="7" w:tplc="04190019" w:tentative="1">
      <w:start w:val="1"/>
      <w:numFmt w:val="lowerLetter"/>
      <w:lvlText w:val="%8."/>
      <w:lvlJc w:val="left"/>
      <w:pPr>
        <w:tabs>
          <w:tab w:val="num" w:pos="6797"/>
        </w:tabs>
        <w:ind w:left="6797" w:hanging="360"/>
      </w:pPr>
    </w:lvl>
    <w:lvl w:ilvl="8" w:tplc="0419001B" w:tentative="1">
      <w:start w:val="1"/>
      <w:numFmt w:val="lowerRoman"/>
      <w:lvlText w:val="%9."/>
      <w:lvlJc w:val="right"/>
      <w:pPr>
        <w:tabs>
          <w:tab w:val="num" w:pos="7517"/>
        </w:tabs>
        <w:ind w:left="7517" w:hanging="180"/>
      </w:pPr>
    </w:lvl>
  </w:abstractNum>
  <w:abstractNum w:abstractNumId="14" w15:restartNumberingAfterBreak="0">
    <w:nsid w:val="1B5E2914"/>
    <w:multiLevelType w:val="multilevel"/>
    <w:tmpl w:val="BDF86810"/>
    <w:lvl w:ilvl="0">
      <w:start w:val="1"/>
      <w:numFmt w:val="russianUpper"/>
      <w:pStyle w:val="3412"/>
      <w:suff w:val="nothing"/>
      <w:lvlText w:val="Приложение %1"/>
      <w:lvlJc w:val="left"/>
      <w:pPr>
        <w:ind w:left="0" w:firstLine="0"/>
      </w:pPr>
      <w:rPr>
        <w:rFonts w:hint="default"/>
      </w:rPr>
    </w:lvl>
    <w:lvl w:ilvl="1">
      <w:start w:val="1"/>
      <w:numFmt w:val="decimal"/>
      <w:pStyle w:val="3420"/>
      <w:suff w:val="space"/>
      <w:lvlText w:val="%1.%2"/>
      <w:lvlJc w:val="left"/>
      <w:pPr>
        <w:ind w:left="0" w:firstLine="709"/>
      </w:pPr>
      <w:rPr>
        <w:rFonts w:hint="default"/>
      </w:rPr>
    </w:lvl>
    <w:lvl w:ilvl="2">
      <w:start w:val="1"/>
      <w:numFmt w:val="decimal"/>
      <w:pStyle w:val="3431"/>
      <w:suff w:val="space"/>
      <w:lvlText w:val="%1.%2.%3"/>
      <w:lvlJc w:val="left"/>
      <w:pPr>
        <w:ind w:left="0" w:firstLine="709"/>
      </w:pPr>
      <w:rPr>
        <w:rFonts w:hint="default"/>
      </w:rPr>
    </w:lvl>
    <w:lvl w:ilvl="3">
      <w:start w:val="1"/>
      <w:numFmt w:val="decimal"/>
      <w:pStyle w:val="3440"/>
      <w:suff w:val="space"/>
      <w:lvlText w:val="%1.%2.%3.%4"/>
      <w:lvlJc w:val="left"/>
      <w:pPr>
        <w:ind w:left="0" w:firstLine="709"/>
      </w:pPr>
      <w:rPr>
        <w:rFonts w:hint="default"/>
      </w:rPr>
    </w:lvl>
    <w:lvl w:ilvl="4">
      <w:start w:val="1"/>
      <w:numFmt w:val="decimal"/>
      <w:pStyle w:val="345"/>
      <w:suff w:val="space"/>
      <w:lvlText w:val="%1.%2.%3.%4.%5"/>
      <w:lvlJc w:val="left"/>
      <w:pPr>
        <w:ind w:left="0" w:firstLine="709"/>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D934FC6"/>
    <w:multiLevelType w:val="hybridMultilevel"/>
    <w:tmpl w:val="FBB018D8"/>
    <w:lvl w:ilvl="0" w:tplc="EA00A64C">
      <w:start w:val="1"/>
      <w:numFmt w:val="bullet"/>
      <w:lvlText w:val="–"/>
      <w:lvlJc w:val="left"/>
      <w:pPr>
        <w:ind w:left="2835" w:hanging="360"/>
      </w:pPr>
      <w:rPr>
        <w:rFonts w:ascii="Courier New" w:hAnsi="Courier New" w:hint="default"/>
      </w:rPr>
    </w:lvl>
    <w:lvl w:ilvl="1" w:tplc="04190003" w:tentative="1">
      <w:start w:val="1"/>
      <w:numFmt w:val="bullet"/>
      <w:lvlText w:val="o"/>
      <w:lvlJc w:val="left"/>
      <w:pPr>
        <w:ind w:left="3555" w:hanging="360"/>
      </w:pPr>
      <w:rPr>
        <w:rFonts w:ascii="Courier New" w:hAnsi="Courier New" w:cs="Courier New" w:hint="default"/>
      </w:rPr>
    </w:lvl>
    <w:lvl w:ilvl="2" w:tplc="04190005" w:tentative="1">
      <w:start w:val="1"/>
      <w:numFmt w:val="bullet"/>
      <w:lvlText w:val=""/>
      <w:lvlJc w:val="left"/>
      <w:pPr>
        <w:ind w:left="4275" w:hanging="360"/>
      </w:pPr>
      <w:rPr>
        <w:rFonts w:ascii="Wingdings" w:hAnsi="Wingdings" w:hint="default"/>
      </w:rPr>
    </w:lvl>
    <w:lvl w:ilvl="3" w:tplc="04190001" w:tentative="1">
      <w:start w:val="1"/>
      <w:numFmt w:val="bullet"/>
      <w:lvlText w:val=""/>
      <w:lvlJc w:val="left"/>
      <w:pPr>
        <w:ind w:left="4995" w:hanging="360"/>
      </w:pPr>
      <w:rPr>
        <w:rFonts w:ascii="Symbol" w:hAnsi="Symbol" w:hint="default"/>
      </w:rPr>
    </w:lvl>
    <w:lvl w:ilvl="4" w:tplc="04190003" w:tentative="1">
      <w:start w:val="1"/>
      <w:numFmt w:val="bullet"/>
      <w:lvlText w:val="o"/>
      <w:lvlJc w:val="left"/>
      <w:pPr>
        <w:ind w:left="5715" w:hanging="360"/>
      </w:pPr>
      <w:rPr>
        <w:rFonts w:ascii="Courier New" w:hAnsi="Courier New" w:cs="Courier New" w:hint="default"/>
      </w:rPr>
    </w:lvl>
    <w:lvl w:ilvl="5" w:tplc="04190005" w:tentative="1">
      <w:start w:val="1"/>
      <w:numFmt w:val="bullet"/>
      <w:lvlText w:val=""/>
      <w:lvlJc w:val="left"/>
      <w:pPr>
        <w:ind w:left="6435" w:hanging="360"/>
      </w:pPr>
      <w:rPr>
        <w:rFonts w:ascii="Wingdings" w:hAnsi="Wingdings" w:hint="default"/>
      </w:rPr>
    </w:lvl>
    <w:lvl w:ilvl="6" w:tplc="04190001" w:tentative="1">
      <w:start w:val="1"/>
      <w:numFmt w:val="bullet"/>
      <w:lvlText w:val=""/>
      <w:lvlJc w:val="left"/>
      <w:pPr>
        <w:ind w:left="7155" w:hanging="360"/>
      </w:pPr>
      <w:rPr>
        <w:rFonts w:ascii="Symbol" w:hAnsi="Symbol" w:hint="default"/>
      </w:rPr>
    </w:lvl>
    <w:lvl w:ilvl="7" w:tplc="04190003" w:tentative="1">
      <w:start w:val="1"/>
      <w:numFmt w:val="bullet"/>
      <w:lvlText w:val="o"/>
      <w:lvlJc w:val="left"/>
      <w:pPr>
        <w:ind w:left="7875" w:hanging="360"/>
      </w:pPr>
      <w:rPr>
        <w:rFonts w:ascii="Courier New" w:hAnsi="Courier New" w:cs="Courier New" w:hint="default"/>
      </w:rPr>
    </w:lvl>
    <w:lvl w:ilvl="8" w:tplc="04190005" w:tentative="1">
      <w:start w:val="1"/>
      <w:numFmt w:val="bullet"/>
      <w:lvlText w:val=""/>
      <w:lvlJc w:val="left"/>
      <w:pPr>
        <w:ind w:left="8595" w:hanging="360"/>
      </w:pPr>
      <w:rPr>
        <w:rFonts w:ascii="Wingdings" w:hAnsi="Wingdings" w:hint="default"/>
      </w:rPr>
    </w:lvl>
  </w:abstractNum>
  <w:abstractNum w:abstractNumId="16" w15:restartNumberingAfterBreak="0">
    <w:nsid w:val="20DB2C2E"/>
    <w:multiLevelType w:val="multilevel"/>
    <w:tmpl w:val="2B98AB58"/>
    <w:lvl w:ilvl="0">
      <w:start w:val="1"/>
      <w:numFmt w:val="decimal"/>
      <w:lvlText w:val="%1)"/>
      <w:lvlJc w:val="left"/>
      <w:pPr>
        <w:tabs>
          <w:tab w:val="num" w:pos="1191"/>
        </w:tabs>
        <w:ind w:left="1191" w:hanging="471"/>
      </w:pPr>
      <w:rPr>
        <w:rFonts w:ascii="Times New Roman" w:hAnsi="Times New Roman" w:hint="default"/>
        <w:sz w:val="24"/>
      </w:rPr>
    </w:lvl>
    <w:lvl w:ilvl="1">
      <w:start w:val="1"/>
      <w:numFmt w:val="russianLower"/>
      <w:lvlText w:val="%2)"/>
      <w:lvlJc w:val="left"/>
      <w:pPr>
        <w:tabs>
          <w:tab w:val="num" w:pos="1888"/>
        </w:tabs>
        <w:ind w:left="1888" w:hanging="47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vanish w:val="0"/>
        <w:color w:val="000000"/>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3882"/>
        </w:tabs>
        <w:ind w:left="3882" w:hanging="1008"/>
      </w:pPr>
      <w:rPr>
        <w:rFonts w:hint="default"/>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17" w15:restartNumberingAfterBreak="0">
    <w:nsid w:val="228746A0"/>
    <w:multiLevelType w:val="multilevel"/>
    <w:tmpl w:val="4CBEA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27A68"/>
    <w:multiLevelType w:val="hybridMultilevel"/>
    <w:tmpl w:val="7BE204AA"/>
    <w:lvl w:ilvl="0" w:tplc="4798E0CE">
      <w:start w:val="1"/>
      <w:numFmt w:val="decimal"/>
      <w:pStyle w:val="346"/>
      <w:lvlText w:val="%1"/>
      <w:lvlJc w:val="left"/>
      <w:pPr>
        <w:tabs>
          <w:tab w:val="num" w:pos="1191"/>
        </w:tabs>
        <w:ind w:left="1191" w:hanging="482"/>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9" w15:restartNumberingAfterBreak="0">
    <w:nsid w:val="25863A1E"/>
    <w:multiLevelType w:val="multilevel"/>
    <w:tmpl w:val="ADEC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C3B46"/>
    <w:multiLevelType w:val="multilevel"/>
    <w:tmpl w:val="829E7A04"/>
    <w:lvl w:ilvl="0">
      <w:start w:val="1"/>
      <w:numFmt w:val="bullet"/>
      <w:lvlText w:val=""/>
      <w:lvlJc w:val="left"/>
      <w:pPr>
        <w:tabs>
          <w:tab w:val="num" w:pos="1191"/>
        </w:tabs>
        <w:ind w:left="1191" w:hanging="471"/>
      </w:pPr>
      <w:rPr>
        <w:rFonts w:ascii="Symbol" w:hAnsi="Symbol" w:hint="default"/>
      </w:rPr>
    </w:lvl>
    <w:lvl w:ilvl="1">
      <w:start w:val="1"/>
      <w:numFmt w:val="bullet"/>
      <w:lvlText w:val=""/>
      <w:lvlJc w:val="left"/>
      <w:pPr>
        <w:tabs>
          <w:tab w:val="num" w:pos="1888"/>
        </w:tabs>
        <w:ind w:left="1888" w:hanging="470"/>
      </w:pPr>
      <w:rPr>
        <w:rFonts w:ascii="Symbol" w:hAnsi="Symbol" w:hint="default"/>
      </w:rPr>
    </w:lvl>
    <w:lvl w:ilvl="2">
      <w:start w:val="1"/>
      <w:numFmt w:val="bullet"/>
      <w:lvlText w:val=""/>
      <w:lvlJc w:val="left"/>
      <w:pPr>
        <w:tabs>
          <w:tab w:val="num" w:pos="2586"/>
        </w:tabs>
        <w:ind w:left="2586" w:hanging="471"/>
      </w:pPr>
      <w:rPr>
        <w:rFonts w:ascii="Symbol" w:hAnsi="Symbol"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2C0744F9"/>
    <w:multiLevelType w:val="hybridMultilevel"/>
    <w:tmpl w:val="3DA416AE"/>
    <w:lvl w:ilvl="0" w:tplc="57FA7610">
      <w:start w:val="1"/>
      <w:numFmt w:val="decimal"/>
      <w:pStyle w:val="347"/>
      <w:lvlText w:val="%1"/>
      <w:lvlJc w:val="left"/>
      <w:pPr>
        <w:tabs>
          <w:tab w:val="num" w:pos="1191"/>
        </w:tabs>
        <w:ind w:left="1191" w:hanging="48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D154618"/>
    <w:multiLevelType w:val="hybridMultilevel"/>
    <w:tmpl w:val="A056A9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DD75415"/>
    <w:multiLevelType w:val="hybridMultilevel"/>
    <w:tmpl w:val="6E7059D4"/>
    <w:lvl w:ilvl="0" w:tplc="76FE62F6">
      <w:start w:val="1"/>
      <w:numFmt w:val="decimal"/>
      <w:lvlText w:val="%1)"/>
      <w:lvlJc w:val="left"/>
      <w:pPr>
        <w:tabs>
          <w:tab w:val="num" w:pos="357"/>
        </w:tabs>
        <w:ind w:left="357" w:hanging="35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E6050C5"/>
    <w:multiLevelType w:val="hybridMultilevel"/>
    <w:tmpl w:val="CE10C942"/>
    <w:lvl w:ilvl="0" w:tplc="13F26FA4">
      <w:start w:val="1"/>
      <w:numFmt w:val="russianLower"/>
      <w:lvlText w:val="%1)"/>
      <w:lvlJc w:val="left"/>
      <w:pPr>
        <w:tabs>
          <w:tab w:val="num" w:pos="1888"/>
        </w:tabs>
        <w:ind w:left="1888" w:hanging="470"/>
      </w:pPr>
      <w:rPr>
        <w:rFonts w:hint="default"/>
      </w:r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25" w15:restartNumberingAfterBreak="0">
    <w:nsid w:val="32AA577E"/>
    <w:multiLevelType w:val="multilevel"/>
    <w:tmpl w:val="7B3C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187A08"/>
    <w:multiLevelType w:val="hybridMultilevel"/>
    <w:tmpl w:val="6346D658"/>
    <w:lvl w:ilvl="0" w:tplc="A07E9C26">
      <w:start w:val="1"/>
      <w:numFmt w:val="bullet"/>
      <w:pStyle w:val="3421"/>
      <w:lvlText w:val="–"/>
      <w:lvlJc w:val="left"/>
      <w:pPr>
        <w:tabs>
          <w:tab w:val="num" w:pos="1021"/>
        </w:tabs>
        <w:ind w:left="1021" w:hanging="341"/>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CB943BE"/>
    <w:multiLevelType w:val="multilevel"/>
    <w:tmpl w:val="275A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74162B"/>
    <w:multiLevelType w:val="multilevel"/>
    <w:tmpl w:val="2EBC3D62"/>
    <w:styleLink w:val="a"/>
    <w:lvl w:ilvl="0">
      <w:start w:val="1"/>
      <w:numFmt w:val="upperLetter"/>
      <w:lvlText w:val="Приложение %1."/>
      <w:lvlJc w:val="left"/>
      <w:pPr>
        <w:tabs>
          <w:tab w:val="num" w:pos="1004"/>
        </w:tabs>
        <w:ind w:left="0" w:firstLine="0"/>
      </w:pPr>
      <w:rPr>
        <w:rFonts w:ascii="Arial" w:hAnsi="Arial" w:hint="default"/>
        <w:sz w:val="36"/>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3882"/>
        </w:tabs>
        <w:ind w:left="3882" w:hanging="1008"/>
      </w:pPr>
      <w:rPr>
        <w:rFonts w:hint="default"/>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29" w15:restartNumberingAfterBreak="0">
    <w:nsid w:val="41663985"/>
    <w:multiLevelType w:val="multilevel"/>
    <w:tmpl w:val="4260C428"/>
    <w:lvl w:ilvl="0">
      <w:start w:val="1"/>
      <w:numFmt w:val="russianUpper"/>
      <w:lvlText w:val="Приложение %1"/>
      <w:lvlJc w:val="left"/>
      <w:pPr>
        <w:tabs>
          <w:tab w:val="num" w:pos="1004"/>
        </w:tabs>
        <w:ind w:left="0" w:firstLine="0"/>
      </w:pPr>
      <w:rPr>
        <w:rFonts w:ascii="Arial" w:hAnsi="Arial" w:hint="default"/>
        <w:sz w:val="36"/>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1985"/>
        </w:tabs>
        <w:ind w:left="720" w:firstLine="0"/>
      </w:pPr>
      <w:rPr>
        <w:rFonts w:ascii="Arial" w:hAnsi="Arial" w:cs="Times New Roman" w:hint="default"/>
        <w:b w:val="0"/>
        <w:bCs w:val="0"/>
        <w:i/>
        <w:iCs w:val="0"/>
        <w:caps w:val="0"/>
        <w:smallCaps w:val="0"/>
        <w:strike w:val="0"/>
        <w:dstrike w:val="0"/>
        <w:noProof w:val="0"/>
        <w:vanish w:val="0"/>
        <w:color w:val="000000"/>
        <w:spacing w:val="0"/>
        <w:kern w:val="0"/>
        <w:position w:val="0"/>
        <w:sz w:val="24"/>
        <w:u w:val="none"/>
        <w:effect w:val="none"/>
        <w:vertAlign w:val="baseline"/>
        <w:em w:val="none"/>
        <w:lang w:val="x-none" w:eastAsia="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30" w15:restartNumberingAfterBreak="0">
    <w:nsid w:val="468B7740"/>
    <w:multiLevelType w:val="multilevel"/>
    <w:tmpl w:val="A9C6874E"/>
    <w:lvl w:ilvl="0">
      <w:start w:val="1"/>
      <w:numFmt w:val="decimal"/>
      <w:pStyle w:val="1"/>
      <w:suff w:val="space"/>
      <w:lvlText w:val="%1"/>
      <w:lvlJc w:val="left"/>
      <w:pPr>
        <w:ind w:left="0" w:firstLine="709"/>
      </w:pPr>
      <w:rPr>
        <w:rFonts w:hint="default"/>
      </w:rPr>
    </w:lvl>
    <w:lvl w:ilvl="1">
      <w:start w:val="1"/>
      <w:numFmt w:val="decimal"/>
      <w:pStyle w:val="2"/>
      <w:suff w:val="space"/>
      <w:lvlText w:val="%1.%2"/>
      <w:lvlJc w:val="left"/>
      <w:pPr>
        <w:ind w:left="0" w:firstLine="709"/>
      </w:pPr>
      <w:rPr>
        <w:rFonts w:hint="default"/>
      </w:rPr>
    </w:lvl>
    <w:lvl w:ilvl="2">
      <w:start w:val="1"/>
      <w:numFmt w:val="decimal"/>
      <w:pStyle w:val="3"/>
      <w:suff w:val="space"/>
      <w:lvlText w:val="%1.%2.%3"/>
      <w:lvlJc w:val="left"/>
      <w:pPr>
        <w:ind w:left="0" w:firstLine="709"/>
      </w:pPr>
      <w:rPr>
        <w:rFonts w:hint="default"/>
      </w:rPr>
    </w:lvl>
    <w:lvl w:ilvl="3">
      <w:start w:val="1"/>
      <w:numFmt w:val="decimal"/>
      <w:pStyle w:val="4"/>
      <w:suff w:val="space"/>
      <w:lvlText w:val="%1.%2.%3.%4"/>
      <w:lvlJc w:val="left"/>
      <w:pPr>
        <w:ind w:left="0" w:firstLine="709"/>
      </w:pPr>
      <w:rPr>
        <w:rFonts w:hint="default"/>
      </w:rPr>
    </w:lvl>
    <w:lvl w:ilvl="4">
      <w:start w:val="1"/>
      <w:numFmt w:val="decimal"/>
      <w:pStyle w:val="5"/>
      <w:suff w:val="space"/>
      <w:lvlText w:val="%1.%2.%3.%4.%5"/>
      <w:lvlJc w:val="left"/>
      <w:pPr>
        <w:ind w:left="0" w:firstLine="709"/>
      </w:pPr>
      <w:rPr>
        <w:rFonts w:hint="default"/>
      </w:rPr>
    </w:lvl>
    <w:lvl w:ilvl="5">
      <w:start w:val="1"/>
      <w:numFmt w:val="decimal"/>
      <w:pStyle w:val="6"/>
      <w:suff w:val="space"/>
      <w:lvlText w:val="%1.%2.%3.%4.%5.%6"/>
      <w:lvlJc w:val="left"/>
      <w:pPr>
        <w:ind w:left="0" w:firstLine="709"/>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31" w15:restartNumberingAfterBreak="0">
    <w:nsid w:val="4A4D1FE2"/>
    <w:multiLevelType w:val="multilevel"/>
    <w:tmpl w:val="1138DC4C"/>
    <w:lvl w:ilvl="0">
      <w:start w:val="1"/>
      <w:numFmt w:val="russianLower"/>
      <w:lvlText w:val="%1)"/>
      <w:lvlJc w:val="left"/>
      <w:pPr>
        <w:tabs>
          <w:tab w:val="num" w:pos="1191"/>
        </w:tabs>
        <w:ind w:left="1191" w:hanging="471"/>
      </w:pPr>
      <w:rPr>
        <w:rFonts w:hint="default"/>
        <w:b w:val="0"/>
        <w:i w:val="0"/>
      </w:rPr>
    </w:lvl>
    <w:lvl w:ilvl="1">
      <w:start w:val="1"/>
      <w:numFmt w:val="decimal"/>
      <w:lvlText w:val="%2)"/>
      <w:lvlJc w:val="left"/>
      <w:pPr>
        <w:tabs>
          <w:tab w:val="num" w:pos="1888"/>
        </w:tabs>
        <w:ind w:left="1888" w:hanging="470"/>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4A892361"/>
    <w:multiLevelType w:val="multilevel"/>
    <w:tmpl w:val="1138DC4C"/>
    <w:styleLink w:val="348"/>
    <w:lvl w:ilvl="0">
      <w:start w:val="1"/>
      <w:numFmt w:val="russianLower"/>
      <w:lvlText w:val="%1)"/>
      <w:lvlJc w:val="left"/>
      <w:pPr>
        <w:tabs>
          <w:tab w:val="num" w:pos="1191"/>
        </w:tabs>
        <w:ind w:left="1191" w:hanging="471"/>
      </w:pPr>
      <w:rPr>
        <w:rFonts w:hint="default"/>
        <w:b w:val="0"/>
        <w:i w:val="0"/>
      </w:rPr>
    </w:lvl>
    <w:lvl w:ilvl="1">
      <w:start w:val="1"/>
      <w:numFmt w:val="decimal"/>
      <w:lvlText w:val="%2)"/>
      <w:lvlJc w:val="left"/>
      <w:pPr>
        <w:tabs>
          <w:tab w:val="num" w:pos="1888"/>
        </w:tabs>
        <w:ind w:left="1888" w:hanging="470"/>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4B2E619E"/>
    <w:multiLevelType w:val="multilevel"/>
    <w:tmpl w:val="5554138A"/>
    <w:lvl w:ilvl="0">
      <w:start w:val="1"/>
      <w:numFmt w:val="decimal"/>
      <w:lvlText w:val="%1)"/>
      <w:lvlJc w:val="left"/>
      <w:pPr>
        <w:tabs>
          <w:tab w:val="num" w:pos="1191"/>
        </w:tabs>
        <w:ind w:left="1191" w:hanging="471"/>
      </w:pPr>
      <w:rPr>
        <w:rFonts w:hint="default"/>
      </w:rPr>
    </w:lvl>
    <w:lvl w:ilvl="1">
      <w:start w:val="1"/>
      <w:numFmt w:val="russianLower"/>
      <w:lvlText w:val="%2)"/>
      <w:lvlJc w:val="left"/>
      <w:pPr>
        <w:tabs>
          <w:tab w:val="num" w:pos="1888"/>
        </w:tabs>
        <w:ind w:left="1888" w:hanging="47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4" w15:restartNumberingAfterBreak="0">
    <w:nsid w:val="5A327791"/>
    <w:multiLevelType w:val="hybridMultilevel"/>
    <w:tmpl w:val="5B564C48"/>
    <w:lvl w:ilvl="0" w:tplc="CA26C6B8">
      <w:start w:val="1"/>
      <w:numFmt w:val="decimal"/>
      <w:pStyle w:val="3422"/>
      <w:lvlText w:val="%1)"/>
      <w:lvlJc w:val="left"/>
      <w:pPr>
        <w:tabs>
          <w:tab w:val="num" w:pos="680"/>
        </w:tabs>
        <w:ind w:left="680" w:hanging="34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0254629"/>
    <w:multiLevelType w:val="hybridMultilevel"/>
    <w:tmpl w:val="81284ED4"/>
    <w:lvl w:ilvl="0" w:tplc="915C11E4">
      <w:start w:val="1"/>
      <w:numFmt w:val="bullet"/>
      <w:lvlText w:val=""/>
      <w:lvlJc w:val="left"/>
      <w:pPr>
        <w:tabs>
          <w:tab w:val="num" w:pos="1191"/>
        </w:tabs>
        <w:ind w:left="1191" w:hanging="471"/>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3EC2B42"/>
    <w:multiLevelType w:val="hybridMultilevel"/>
    <w:tmpl w:val="40488D3C"/>
    <w:lvl w:ilvl="0" w:tplc="A7F618CA">
      <w:start w:val="1"/>
      <w:numFmt w:val="decimal"/>
      <w:pStyle w:val="349"/>
      <w:lvlText w:val="[%1]"/>
      <w:lvlJc w:val="left"/>
      <w:pPr>
        <w:tabs>
          <w:tab w:val="num" w:pos="1191"/>
        </w:tabs>
        <w:ind w:left="1191" w:hanging="482"/>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7" w15:restartNumberingAfterBreak="0">
    <w:nsid w:val="673A6FA1"/>
    <w:multiLevelType w:val="hybridMultilevel"/>
    <w:tmpl w:val="DBBECC7E"/>
    <w:lvl w:ilvl="0" w:tplc="1B3C476A">
      <w:start w:val="1"/>
      <w:numFmt w:val="bullet"/>
      <w:lvlText w:val=""/>
      <w:lvlJc w:val="left"/>
      <w:pPr>
        <w:tabs>
          <w:tab w:val="num" w:pos="1888"/>
        </w:tabs>
        <w:ind w:left="1888" w:hanging="47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99B3442"/>
    <w:multiLevelType w:val="multilevel"/>
    <w:tmpl w:val="F82C6AF0"/>
    <w:lvl w:ilvl="0">
      <w:start w:val="1"/>
      <w:numFmt w:val="bullet"/>
      <w:pStyle w:val="3413"/>
      <w:lvlText w:val="–"/>
      <w:lvlJc w:val="left"/>
      <w:pPr>
        <w:tabs>
          <w:tab w:val="num" w:pos="1191"/>
        </w:tabs>
        <w:ind w:left="1191" w:hanging="482"/>
      </w:pPr>
      <w:rPr>
        <w:rFonts w:ascii="Times New Roman" w:hAnsi="Times New Roman" w:cs="Times New Roman" w:hint="default"/>
      </w:rPr>
    </w:lvl>
    <w:lvl w:ilvl="1">
      <w:start w:val="1"/>
      <w:numFmt w:val="bullet"/>
      <w:pStyle w:val="3423"/>
      <w:lvlText w:val="–"/>
      <w:lvlJc w:val="left"/>
      <w:pPr>
        <w:tabs>
          <w:tab w:val="num" w:pos="1673"/>
        </w:tabs>
        <w:ind w:left="1673" w:hanging="482"/>
      </w:pPr>
      <w:rPr>
        <w:rFonts w:ascii="Times New Roman" w:hAnsi="Times New Roman" w:cs="Times New Roman" w:hint="default"/>
      </w:rPr>
    </w:lvl>
    <w:lvl w:ilvl="2">
      <w:start w:val="1"/>
      <w:numFmt w:val="bullet"/>
      <w:pStyle w:val="3432"/>
      <w:lvlText w:val="–"/>
      <w:lvlJc w:val="left"/>
      <w:pPr>
        <w:tabs>
          <w:tab w:val="num" w:pos="2155"/>
        </w:tabs>
        <w:ind w:left="2155" w:hanging="482"/>
      </w:pPr>
      <w:rPr>
        <w:rFonts w:ascii="Times New Roman" w:hAnsi="Times New Roman" w:cs="Times New Roman"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9" w15:restartNumberingAfterBreak="0">
    <w:nsid w:val="6EC538D1"/>
    <w:multiLevelType w:val="multilevel"/>
    <w:tmpl w:val="CD7C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012FC2"/>
    <w:multiLevelType w:val="multilevel"/>
    <w:tmpl w:val="AAD406E4"/>
    <w:lvl w:ilvl="0">
      <w:start w:val="1"/>
      <w:numFmt w:val="decimal"/>
      <w:lvlText w:val="%1"/>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hint="default"/>
        <w:b/>
        <w:i w:val="0"/>
        <w:sz w:val="28"/>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2041"/>
        </w:tabs>
        <w:ind w:left="720" w:firstLine="0"/>
      </w:pPr>
      <w:rPr>
        <w:rFonts w:ascii="Arial" w:hAnsi="Arial" w:hint="default"/>
        <w:b w:val="0"/>
        <w:i/>
        <w:sz w:val="24"/>
      </w:rPr>
    </w:lvl>
    <w:lvl w:ilvl="5">
      <w:start w:val="1"/>
      <w:numFmt w:val="decimal"/>
      <w:lvlText w:val="%1.%2.%3.%4.%5.%6"/>
      <w:lvlJc w:val="left"/>
      <w:pPr>
        <w:tabs>
          <w:tab w:val="num" w:pos="2268"/>
        </w:tabs>
        <w:ind w:left="720" w:firstLine="0"/>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75D377CD"/>
    <w:multiLevelType w:val="multilevel"/>
    <w:tmpl w:val="AFDA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B54397"/>
    <w:multiLevelType w:val="hybridMultilevel"/>
    <w:tmpl w:val="F11A0018"/>
    <w:lvl w:ilvl="0" w:tplc="D83AE04E">
      <w:start w:val="1"/>
      <w:numFmt w:val="lowerRoman"/>
      <w:lvlText w:val="%1."/>
      <w:lvlJc w:val="left"/>
      <w:pPr>
        <w:tabs>
          <w:tab w:val="num" w:pos="2586"/>
        </w:tabs>
        <w:ind w:left="2586" w:hanging="471"/>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B6E73B6"/>
    <w:multiLevelType w:val="multilevel"/>
    <w:tmpl w:val="B27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4A0272"/>
    <w:multiLevelType w:val="hybridMultilevel"/>
    <w:tmpl w:val="B3B24576"/>
    <w:lvl w:ilvl="0" w:tplc="43A6B8D6">
      <w:start w:val="1"/>
      <w:numFmt w:val="bullet"/>
      <w:pStyle w:val="34a"/>
      <w:lvlText w:val=""/>
      <w:lvlJc w:val="left"/>
      <w:pPr>
        <w:tabs>
          <w:tab w:val="num" w:pos="1191"/>
        </w:tabs>
        <w:ind w:left="1191" w:hanging="482"/>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5" w15:restartNumberingAfterBreak="0">
    <w:nsid w:val="7FC32042"/>
    <w:multiLevelType w:val="hybridMultilevel"/>
    <w:tmpl w:val="EE361A2C"/>
    <w:lvl w:ilvl="0" w:tplc="6CC08794">
      <w:start w:val="1"/>
      <w:numFmt w:val="decimal"/>
      <w:pStyle w:val="3414"/>
      <w:lvlText w:val="%1)"/>
      <w:lvlJc w:val="left"/>
      <w:pPr>
        <w:tabs>
          <w:tab w:val="num" w:pos="340"/>
        </w:tabs>
        <w:ind w:left="340" w:hanging="34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45111096">
    <w:abstractNumId w:val="40"/>
  </w:num>
  <w:num w:numId="2" w16cid:durableId="902133751">
    <w:abstractNumId w:val="36"/>
  </w:num>
  <w:num w:numId="3" w16cid:durableId="1172141874">
    <w:abstractNumId w:val="13"/>
  </w:num>
  <w:num w:numId="4" w16cid:durableId="1926575396">
    <w:abstractNumId w:val="7"/>
  </w:num>
  <w:num w:numId="5" w16cid:durableId="1267494257">
    <w:abstractNumId w:val="42"/>
  </w:num>
  <w:num w:numId="6" w16cid:durableId="532810951">
    <w:abstractNumId w:val="34"/>
  </w:num>
  <w:num w:numId="7" w16cid:durableId="1750075687">
    <w:abstractNumId w:val="6"/>
  </w:num>
  <w:num w:numId="8" w16cid:durableId="1078862938">
    <w:abstractNumId w:val="21"/>
  </w:num>
  <w:num w:numId="9" w16cid:durableId="408625232">
    <w:abstractNumId w:val="9"/>
  </w:num>
  <w:num w:numId="10" w16cid:durableId="287398582">
    <w:abstractNumId w:val="23"/>
  </w:num>
  <w:num w:numId="11" w16cid:durableId="2031443648">
    <w:abstractNumId w:val="35"/>
  </w:num>
  <w:num w:numId="12" w16cid:durableId="1039008834">
    <w:abstractNumId w:val="31"/>
  </w:num>
  <w:num w:numId="13" w16cid:durableId="588394655">
    <w:abstractNumId w:val="2"/>
  </w:num>
  <w:num w:numId="14" w16cid:durableId="1445999253">
    <w:abstractNumId w:val="29"/>
  </w:num>
  <w:num w:numId="15" w16cid:durableId="1693145454">
    <w:abstractNumId w:val="20"/>
  </w:num>
  <w:num w:numId="16" w16cid:durableId="2030527181">
    <w:abstractNumId w:val="37"/>
  </w:num>
  <w:num w:numId="17" w16cid:durableId="860633115">
    <w:abstractNumId w:val="28"/>
  </w:num>
  <w:num w:numId="18" w16cid:durableId="378481349">
    <w:abstractNumId w:val="33"/>
  </w:num>
  <w:num w:numId="19" w16cid:durableId="871654786">
    <w:abstractNumId w:val="0"/>
  </w:num>
  <w:num w:numId="20" w16cid:durableId="1221863178">
    <w:abstractNumId w:val="18"/>
  </w:num>
  <w:num w:numId="21" w16cid:durableId="1404525475">
    <w:abstractNumId w:val="40"/>
  </w:num>
  <w:num w:numId="22" w16cid:durableId="748500658">
    <w:abstractNumId w:val="44"/>
  </w:num>
  <w:num w:numId="23" w16cid:durableId="536814487">
    <w:abstractNumId w:val="44"/>
    <w:lvlOverride w:ilvl="0">
      <w:startOverride w:val="1"/>
    </w:lvlOverride>
  </w:num>
  <w:num w:numId="24" w16cid:durableId="1752040091">
    <w:abstractNumId w:val="7"/>
    <w:lvlOverride w:ilvl="0">
      <w:startOverride w:val="1"/>
    </w:lvlOverride>
  </w:num>
  <w:num w:numId="25" w16cid:durableId="1177967300">
    <w:abstractNumId w:val="35"/>
    <w:lvlOverride w:ilvl="0">
      <w:startOverride w:val="1"/>
    </w:lvlOverride>
  </w:num>
  <w:num w:numId="26" w16cid:durableId="28851725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1944535">
    <w:abstractNumId w:val="16"/>
  </w:num>
  <w:num w:numId="28" w16cid:durableId="272983153">
    <w:abstractNumId w:val="8"/>
  </w:num>
  <w:num w:numId="29" w16cid:durableId="524947967">
    <w:abstractNumId w:val="24"/>
  </w:num>
  <w:num w:numId="30" w16cid:durableId="183177434">
    <w:abstractNumId w:val="32"/>
  </w:num>
  <w:num w:numId="31" w16cid:durableId="825324666">
    <w:abstractNumId w:val="4"/>
  </w:num>
  <w:num w:numId="32" w16cid:durableId="1348093474">
    <w:abstractNumId w:val="38"/>
  </w:num>
  <w:num w:numId="33" w16cid:durableId="21863496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4158797">
    <w:abstractNumId w:val="38"/>
    <w:lvlOverride w:ilvl="0">
      <w:startOverride w:val="1"/>
    </w:lvlOverride>
  </w:num>
  <w:num w:numId="35" w16cid:durableId="124739382">
    <w:abstractNumId w:val="11"/>
  </w:num>
  <w:num w:numId="36" w16cid:durableId="381944375">
    <w:abstractNumId w:val="15"/>
  </w:num>
  <w:num w:numId="37" w16cid:durableId="1233396696">
    <w:abstractNumId w:val="10"/>
  </w:num>
  <w:num w:numId="38" w16cid:durableId="1723678928">
    <w:abstractNumId w:val="45"/>
  </w:num>
  <w:num w:numId="39" w16cid:durableId="1852838693">
    <w:abstractNumId w:val="26"/>
  </w:num>
  <w:num w:numId="40" w16cid:durableId="747653207">
    <w:abstractNumId w:val="26"/>
    <w:lvlOverride w:ilvl="0">
      <w:startOverride w:val="1"/>
    </w:lvlOverride>
  </w:num>
  <w:num w:numId="41" w16cid:durableId="1784230697">
    <w:abstractNumId w:val="14"/>
  </w:num>
  <w:num w:numId="42" w16cid:durableId="1114397219">
    <w:abstractNumId w:val="12"/>
  </w:num>
  <w:num w:numId="43" w16cid:durableId="717357591">
    <w:abstractNumId w:val="30"/>
  </w:num>
  <w:num w:numId="44" w16cid:durableId="1250430296">
    <w:abstractNumId w:val="19"/>
  </w:num>
  <w:num w:numId="45" w16cid:durableId="1025518304">
    <w:abstractNumId w:val="41"/>
  </w:num>
  <w:num w:numId="46" w16cid:durableId="410156522">
    <w:abstractNumId w:val="39"/>
  </w:num>
  <w:num w:numId="47" w16cid:durableId="2097409">
    <w:abstractNumId w:val="25"/>
  </w:num>
  <w:num w:numId="48" w16cid:durableId="179467528">
    <w:abstractNumId w:val="17"/>
  </w:num>
  <w:num w:numId="49" w16cid:durableId="2108305225">
    <w:abstractNumId w:val="1"/>
  </w:num>
  <w:num w:numId="50" w16cid:durableId="1097597831">
    <w:abstractNumId w:val="27"/>
  </w:num>
  <w:num w:numId="51" w16cid:durableId="785539302">
    <w:abstractNumId w:val="43"/>
  </w:num>
  <w:num w:numId="52" w16cid:durableId="1547449000">
    <w:abstractNumId w:val="3"/>
  </w:num>
  <w:num w:numId="53" w16cid:durableId="1668747439">
    <w:abstractNumId w:val="22"/>
  </w:num>
  <w:num w:numId="54" w16cid:durableId="1376468655">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ru-RU" w:vendorID="1" w:dllVersion="512" w:checkStyle="1"/>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DB5"/>
    <w:rsid w:val="000015AE"/>
    <w:rsid w:val="00002A63"/>
    <w:rsid w:val="000049BD"/>
    <w:rsid w:val="00005458"/>
    <w:rsid w:val="00005EBF"/>
    <w:rsid w:val="00006327"/>
    <w:rsid w:val="0001094F"/>
    <w:rsid w:val="00011565"/>
    <w:rsid w:val="00011A36"/>
    <w:rsid w:val="000120C8"/>
    <w:rsid w:val="0001239C"/>
    <w:rsid w:val="00013460"/>
    <w:rsid w:val="0001441C"/>
    <w:rsid w:val="000153BB"/>
    <w:rsid w:val="0001774A"/>
    <w:rsid w:val="00020EE5"/>
    <w:rsid w:val="00021FA2"/>
    <w:rsid w:val="000244EC"/>
    <w:rsid w:val="0002724A"/>
    <w:rsid w:val="000273CD"/>
    <w:rsid w:val="00027F35"/>
    <w:rsid w:val="000307C3"/>
    <w:rsid w:val="00030F40"/>
    <w:rsid w:val="00031841"/>
    <w:rsid w:val="00032A3D"/>
    <w:rsid w:val="000331E2"/>
    <w:rsid w:val="00034037"/>
    <w:rsid w:val="000348E0"/>
    <w:rsid w:val="00035903"/>
    <w:rsid w:val="000361C2"/>
    <w:rsid w:val="000376F6"/>
    <w:rsid w:val="00037995"/>
    <w:rsid w:val="0004091C"/>
    <w:rsid w:val="00040DB6"/>
    <w:rsid w:val="000425EA"/>
    <w:rsid w:val="000432A0"/>
    <w:rsid w:val="00044633"/>
    <w:rsid w:val="000460EE"/>
    <w:rsid w:val="00047CEA"/>
    <w:rsid w:val="00047E5B"/>
    <w:rsid w:val="000501A2"/>
    <w:rsid w:val="00050F69"/>
    <w:rsid w:val="00051B95"/>
    <w:rsid w:val="00051DAF"/>
    <w:rsid w:val="00052358"/>
    <w:rsid w:val="0005289F"/>
    <w:rsid w:val="00054E76"/>
    <w:rsid w:val="00055FCC"/>
    <w:rsid w:val="00057028"/>
    <w:rsid w:val="000575F9"/>
    <w:rsid w:val="00057E61"/>
    <w:rsid w:val="00061044"/>
    <w:rsid w:val="000611C2"/>
    <w:rsid w:val="00061C2D"/>
    <w:rsid w:val="000634B5"/>
    <w:rsid w:val="00063587"/>
    <w:rsid w:val="0006439F"/>
    <w:rsid w:val="00065073"/>
    <w:rsid w:val="00067291"/>
    <w:rsid w:val="0007283C"/>
    <w:rsid w:val="00073100"/>
    <w:rsid w:val="00075C1C"/>
    <w:rsid w:val="00076391"/>
    <w:rsid w:val="000767D9"/>
    <w:rsid w:val="00076F9C"/>
    <w:rsid w:val="00080585"/>
    <w:rsid w:val="00081223"/>
    <w:rsid w:val="00081C81"/>
    <w:rsid w:val="00082B59"/>
    <w:rsid w:val="0008302B"/>
    <w:rsid w:val="0008350E"/>
    <w:rsid w:val="00083974"/>
    <w:rsid w:val="00084314"/>
    <w:rsid w:val="000845DC"/>
    <w:rsid w:val="00086781"/>
    <w:rsid w:val="00086950"/>
    <w:rsid w:val="0008766B"/>
    <w:rsid w:val="000911A6"/>
    <w:rsid w:val="00091D6A"/>
    <w:rsid w:val="00091FE0"/>
    <w:rsid w:val="00092E72"/>
    <w:rsid w:val="000938F4"/>
    <w:rsid w:val="00093EC1"/>
    <w:rsid w:val="000953BF"/>
    <w:rsid w:val="00095751"/>
    <w:rsid w:val="00095C76"/>
    <w:rsid w:val="00096FD6"/>
    <w:rsid w:val="00097B5B"/>
    <w:rsid w:val="000A234C"/>
    <w:rsid w:val="000A2C56"/>
    <w:rsid w:val="000A436C"/>
    <w:rsid w:val="000A51A4"/>
    <w:rsid w:val="000A681D"/>
    <w:rsid w:val="000A6AB3"/>
    <w:rsid w:val="000A78D1"/>
    <w:rsid w:val="000A7BD2"/>
    <w:rsid w:val="000B033F"/>
    <w:rsid w:val="000B0CE2"/>
    <w:rsid w:val="000B124E"/>
    <w:rsid w:val="000B2CF7"/>
    <w:rsid w:val="000B38C9"/>
    <w:rsid w:val="000B40E9"/>
    <w:rsid w:val="000B425F"/>
    <w:rsid w:val="000B4C77"/>
    <w:rsid w:val="000B53E3"/>
    <w:rsid w:val="000B59BB"/>
    <w:rsid w:val="000B737A"/>
    <w:rsid w:val="000C4610"/>
    <w:rsid w:val="000C6094"/>
    <w:rsid w:val="000C6268"/>
    <w:rsid w:val="000C6F52"/>
    <w:rsid w:val="000C7264"/>
    <w:rsid w:val="000C7DDE"/>
    <w:rsid w:val="000D013F"/>
    <w:rsid w:val="000D170B"/>
    <w:rsid w:val="000D1F0F"/>
    <w:rsid w:val="000D293B"/>
    <w:rsid w:val="000D2D2F"/>
    <w:rsid w:val="000D4199"/>
    <w:rsid w:val="000D4C77"/>
    <w:rsid w:val="000E164A"/>
    <w:rsid w:val="000E1994"/>
    <w:rsid w:val="000E1F0B"/>
    <w:rsid w:val="000E24C7"/>
    <w:rsid w:val="000E2971"/>
    <w:rsid w:val="000E3256"/>
    <w:rsid w:val="000E3B22"/>
    <w:rsid w:val="000E4C2B"/>
    <w:rsid w:val="000E5ECA"/>
    <w:rsid w:val="000E6798"/>
    <w:rsid w:val="000E6976"/>
    <w:rsid w:val="000E7585"/>
    <w:rsid w:val="000F154D"/>
    <w:rsid w:val="000F3C15"/>
    <w:rsid w:val="000F6136"/>
    <w:rsid w:val="000F636F"/>
    <w:rsid w:val="001000C2"/>
    <w:rsid w:val="0010060A"/>
    <w:rsid w:val="0010129B"/>
    <w:rsid w:val="001013FD"/>
    <w:rsid w:val="001016E4"/>
    <w:rsid w:val="0010185D"/>
    <w:rsid w:val="00102B0E"/>
    <w:rsid w:val="00103A7F"/>
    <w:rsid w:val="001053DA"/>
    <w:rsid w:val="00106A0D"/>
    <w:rsid w:val="001076CB"/>
    <w:rsid w:val="00111EE5"/>
    <w:rsid w:val="00112438"/>
    <w:rsid w:val="001146F6"/>
    <w:rsid w:val="001149C9"/>
    <w:rsid w:val="00115B8B"/>
    <w:rsid w:val="0011798F"/>
    <w:rsid w:val="00120549"/>
    <w:rsid w:val="00120D35"/>
    <w:rsid w:val="00120F79"/>
    <w:rsid w:val="001230E9"/>
    <w:rsid w:val="00123EF2"/>
    <w:rsid w:val="0012402A"/>
    <w:rsid w:val="00124E9E"/>
    <w:rsid w:val="001252F6"/>
    <w:rsid w:val="0012586A"/>
    <w:rsid w:val="00126210"/>
    <w:rsid w:val="00130A7D"/>
    <w:rsid w:val="00130B1A"/>
    <w:rsid w:val="0013118C"/>
    <w:rsid w:val="001351B8"/>
    <w:rsid w:val="00135CB3"/>
    <w:rsid w:val="00136239"/>
    <w:rsid w:val="00136323"/>
    <w:rsid w:val="0014018E"/>
    <w:rsid w:val="00142D91"/>
    <w:rsid w:val="00143B4D"/>
    <w:rsid w:val="001478DB"/>
    <w:rsid w:val="00147B49"/>
    <w:rsid w:val="00152844"/>
    <w:rsid w:val="001530EB"/>
    <w:rsid w:val="001549A0"/>
    <w:rsid w:val="00155154"/>
    <w:rsid w:val="001552D3"/>
    <w:rsid w:val="00155C2A"/>
    <w:rsid w:val="00156F45"/>
    <w:rsid w:val="001611C1"/>
    <w:rsid w:val="00162414"/>
    <w:rsid w:val="00162879"/>
    <w:rsid w:val="00163935"/>
    <w:rsid w:val="001641FF"/>
    <w:rsid w:val="0016505D"/>
    <w:rsid w:val="00165934"/>
    <w:rsid w:val="001701CA"/>
    <w:rsid w:val="0017199C"/>
    <w:rsid w:val="001732DB"/>
    <w:rsid w:val="00173333"/>
    <w:rsid w:val="0017335F"/>
    <w:rsid w:val="0017407B"/>
    <w:rsid w:val="0017488F"/>
    <w:rsid w:val="0017689A"/>
    <w:rsid w:val="00177176"/>
    <w:rsid w:val="00177243"/>
    <w:rsid w:val="00180DB6"/>
    <w:rsid w:val="00180DCA"/>
    <w:rsid w:val="00181131"/>
    <w:rsid w:val="001816A5"/>
    <w:rsid w:val="00182B4F"/>
    <w:rsid w:val="00184C6E"/>
    <w:rsid w:val="001866A2"/>
    <w:rsid w:val="00186CF1"/>
    <w:rsid w:val="00186D9F"/>
    <w:rsid w:val="00190488"/>
    <w:rsid w:val="001906D1"/>
    <w:rsid w:val="00190DC1"/>
    <w:rsid w:val="0019151D"/>
    <w:rsid w:val="00192C59"/>
    <w:rsid w:val="00192DBD"/>
    <w:rsid w:val="0019490B"/>
    <w:rsid w:val="00195A77"/>
    <w:rsid w:val="00196F17"/>
    <w:rsid w:val="00196FA3"/>
    <w:rsid w:val="00197564"/>
    <w:rsid w:val="00197783"/>
    <w:rsid w:val="00197F99"/>
    <w:rsid w:val="001A0063"/>
    <w:rsid w:val="001A07E9"/>
    <w:rsid w:val="001A0A6A"/>
    <w:rsid w:val="001A1924"/>
    <w:rsid w:val="001A22CD"/>
    <w:rsid w:val="001A2350"/>
    <w:rsid w:val="001A2794"/>
    <w:rsid w:val="001A291B"/>
    <w:rsid w:val="001A3594"/>
    <w:rsid w:val="001A3AA0"/>
    <w:rsid w:val="001A3B3F"/>
    <w:rsid w:val="001A60C4"/>
    <w:rsid w:val="001A7920"/>
    <w:rsid w:val="001B1371"/>
    <w:rsid w:val="001B1AFB"/>
    <w:rsid w:val="001B5C19"/>
    <w:rsid w:val="001B74D6"/>
    <w:rsid w:val="001C1558"/>
    <w:rsid w:val="001C18DF"/>
    <w:rsid w:val="001C2864"/>
    <w:rsid w:val="001C3705"/>
    <w:rsid w:val="001C47BA"/>
    <w:rsid w:val="001C5757"/>
    <w:rsid w:val="001C5861"/>
    <w:rsid w:val="001C71C5"/>
    <w:rsid w:val="001C7F0D"/>
    <w:rsid w:val="001D0422"/>
    <w:rsid w:val="001D06B8"/>
    <w:rsid w:val="001D08F8"/>
    <w:rsid w:val="001D09B4"/>
    <w:rsid w:val="001D1537"/>
    <w:rsid w:val="001D1851"/>
    <w:rsid w:val="001D271B"/>
    <w:rsid w:val="001D2ADD"/>
    <w:rsid w:val="001D2B2B"/>
    <w:rsid w:val="001D3E16"/>
    <w:rsid w:val="001D448A"/>
    <w:rsid w:val="001D5B6A"/>
    <w:rsid w:val="001D7130"/>
    <w:rsid w:val="001D78CA"/>
    <w:rsid w:val="001D7F0C"/>
    <w:rsid w:val="001E12FC"/>
    <w:rsid w:val="001E29E1"/>
    <w:rsid w:val="001E378F"/>
    <w:rsid w:val="001E3A54"/>
    <w:rsid w:val="001E4042"/>
    <w:rsid w:val="001E4581"/>
    <w:rsid w:val="001E53C0"/>
    <w:rsid w:val="001E738F"/>
    <w:rsid w:val="001E742B"/>
    <w:rsid w:val="001F0C52"/>
    <w:rsid w:val="001F0D6F"/>
    <w:rsid w:val="001F132E"/>
    <w:rsid w:val="001F2429"/>
    <w:rsid w:val="001F2988"/>
    <w:rsid w:val="001F38DA"/>
    <w:rsid w:val="001F4A6A"/>
    <w:rsid w:val="001F4B38"/>
    <w:rsid w:val="001F57E1"/>
    <w:rsid w:val="001F676E"/>
    <w:rsid w:val="00200649"/>
    <w:rsid w:val="00201651"/>
    <w:rsid w:val="00201C46"/>
    <w:rsid w:val="0020202F"/>
    <w:rsid w:val="00204D0D"/>
    <w:rsid w:val="00205E67"/>
    <w:rsid w:val="00207008"/>
    <w:rsid w:val="002075A0"/>
    <w:rsid w:val="00210AF4"/>
    <w:rsid w:val="00210D89"/>
    <w:rsid w:val="0021189F"/>
    <w:rsid w:val="00211A72"/>
    <w:rsid w:val="002138C8"/>
    <w:rsid w:val="00213CD6"/>
    <w:rsid w:val="00215ADC"/>
    <w:rsid w:val="00220381"/>
    <w:rsid w:val="0022057E"/>
    <w:rsid w:val="00221122"/>
    <w:rsid w:val="002224F5"/>
    <w:rsid w:val="002225C6"/>
    <w:rsid w:val="00225688"/>
    <w:rsid w:val="002266E7"/>
    <w:rsid w:val="00230333"/>
    <w:rsid w:val="002323C2"/>
    <w:rsid w:val="00232ABC"/>
    <w:rsid w:val="00233D57"/>
    <w:rsid w:val="00236814"/>
    <w:rsid w:val="00237982"/>
    <w:rsid w:val="002408FE"/>
    <w:rsid w:val="00240E43"/>
    <w:rsid w:val="002418BE"/>
    <w:rsid w:val="00242490"/>
    <w:rsid w:val="00242DED"/>
    <w:rsid w:val="00244A20"/>
    <w:rsid w:val="002456CA"/>
    <w:rsid w:val="0024620D"/>
    <w:rsid w:val="0024630B"/>
    <w:rsid w:val="0024727D"/>
    <w:rsid w:val="00247F18"/>
    <w:rsid w:val="0025009F"/>
    <w:rsid w:val="00250700"/>
    <w:rsid w:val="00250B30"/>
    <w:rsid w:val="00250B59"/>
    <w:rsid w:val="00250F40"/>
    <w:rsid w:val="002512EE"/>
    <w:rsid w:val="002526E7"/>
    <w:rsid w:val="0025488E"/>
    <w:rsid w:val="002561B5"/>
    <w:rsid w:val="00256C3A"/>
    <w:rsid w:val="002572B4"/>
    <w:rsid w:val="0025736F"/>
    <w:rsid w:val="00263273"/>
    <w:rsid w:val="002635C8"/>
    <w:rsid w:val="00263746"/>
    <w:rsid w:val="00263E41"/>
    <w:rsid w:val="002649A1"/>
    <w:rsid w:val="002654DF"/>
    <w:rsid w:val="002679E0"/>
    <w:rsid w:val="00267BAE"/>
    <w:rsid w:val="0027032F"/>
    <w:rsid w:val="00271568"/>
    <w:rsid w:val="00272562"/>
    <w:rsid w:val="00275783"/>
    <w:rsid w:val="0027638B"/>
    <w:rsid w:val="0027648B"/>
    <w:rsid w:val="00276FF4"/>
    <w:rsid w:val="00277FDB"/>
    <w:rsid w:val="00280FCD"/>
    <w:rsid w:val="00282640"/>
    <w:rsid w:val="002827F7"/>
    <w:rsid w:val="00284630"/>
    <w:rsid w:val="00285A28"/>
    <w:rsid w:val="002860A0"/>
    <w:rsid w:val="00286141"/>
    <w:rsid w:val="0028633C"/>
    <w:rsid w:val="00286466"/>
    <w:rsid w:val="00287751"/>
    <w:rsid w:val="0029010B"/>
    <w:rsid w:val="0029011B"/>
    <w:rsid w:val="0029124A"/>
    <w:rsid w:val="00291261"/>
    <w:rsid w:val="0029133D"/>
    <w:rsid w:val="002918AB"/>
    <w:rsid w:val="00291FD4"/>
    <w:rsid w:val="002921DA"/>
    <w:rsid w:val="00293B1C"/>
    <w:rsid w:val="00294699"/>
    <w:rsid w:val="002957C7"/>
    <w:rsid w:val="0029641D"/>
    <w:rsid w:val="00296525"/>
    <w:rsid w:val="00296AA0"/>
    <w:rsid w:val="002973C6"/>
    <w:rsid w:val="00297B12"/>
    <w:rsid w:val="00297CA6"/>
    <w:rsid w:val="002A3CCB"/>
    <w:rsid w:val="002A5428"/>
    <w:rsid w:val="002A54DA"/>
    <w:rsid w:val="002A5E14"/>
    <w:rsid w:val="002A76D9"/>
    <w:rsid w:val="002B03CF"/>
    <w:rsid w:val="002B18DE"/>
    <w:rsid w:val="002B3A64"/>
    <w:rsid w:val="002B3E72"/>
    <w:rsid w:val="002B4251"/>
    <w:rsid w:val="002B54D3"/>
    <w:rsid w:val="002B584C"/>
    <w:rsid w:val="002C0B33"/>
    <w:rsid w:val="002C1636"/>
    <w:rsid w:val="002C35B5"/>
    <w:rsid w:val="002C370B"/>
    <w:rsid w:val="002C5584"/>
    <w:rsid w:val="002C5B48"/>
    <w:rsid w:val="002C5C6E"/>
    <w:rsid w:val="002C6CF5"/>
    <w:rsid w:val="002D02FB"/>
    <w:rsid w:val="002D0524"/>
    <w:rsid w:val="002D0CA2"/>
    <w:rsid w:val="002D1E85"/>
    <w:rsid w:val="002D3361"/>
    <w:rsid w:val="002D5BD9"/>
    <w:rsid w:val="002D62F4"/>
    <w:rsid w:val="002E3B8A"/>
    <w:rsid w:val="002E46EB"/>
    <w:rsid w:val="002E4CD3"/>
    <w:rsid w:val="002E6D47"/>
    <w:rsid w:val="002F1BE0"/>
    <w:rsid w:val="002F2317"/>
    <w:rsid w:val="002F2815"/>
    <w:rsid w:val="002F2A93"/>
    <w:rsid w:val="002F3300"/>
    <w:rsid w:val="002F583A"/>
    <w:rsid w:val="002F5B9B"/>
    <w:rsid w:val="002F6BFF"/>
    <w:rsid w:val="002F6D23"/>
    <w:rsid w:val="002F6E64"/>
    <w:rsid w:val="002F754C"/>
    <w:rsid w:val="00302857"/>
    <w:rsid w:val="003028D2"/>
    <w:rsid w:val="00302F53"/>
    <w:rsid w:val="003034F9"/>
    <w:rsid w:val="00303608"/>
    <w:rsid w:val="0030487F"/>
    <w:rsid w:val="00306025"/>
    <w:rsid w:val="0030673A"/>
    <w:rsid w:val="00306AA4"/>
    <w:rsid w:val="003103DE"/>
    <w:rsid w:val="00310779"/>
    <w:rsid w:val="00310B47"/>
    <w:rsid w:val="003119EC"/>
    <w:rsid w:val="00313887"/>
    <w:rsid w:val="00313A26"/>
    <w:rsid w:val="00313C0E"/>
    <w:rsid w:val="003140DA"/>
    <w:rsid w:val="0031590E"/>
    <w:rsid w:val="003204F0"/>
    <w:rsid w:val="0032106E"/>
    <w:rsid w:val="00321C2A"/>
    <w:rsid w:val="00321CA9"/>
    <w:rsid w:val="003224D8"/>
    <w:rsid w:val="0032388A"/>
    <w:rsid w:val="00324BE0"/>
    <w:rsid w:val="00325B70"/>
    <w:rsid w:val="00325BCF"/>
    <w:rsid w:val="003266A7"/>
    <w:rsid w:val="0032763C"/>
    <w:rsid w:val="003313FE"/>
    <w:rsid w:val="00335A84"/>
    <w:rsid w:val="00337B8E"/>
    <w:rsid w:val="00342C00"/>
    <w:rsid w:val="00343090"/>
    <w:rsid w:val="003438E1"/>
    <w:rsid w:val="00345028"/>
    <w:rsid w:val="003454B5"/>
    <w:rsid w:val="00346E76"/>
    <w:rsid w:val="003473F4"/>
    <w:rsid w:val="00350B2F"/>
    <w:rsid w:val="003539F4"/>
    <w:rsid w:val="00354AB2"/>
    <w:rsid w:val="00355890"/>
    <w:rsid w:val="00355C99"/>
    <w:rsid w:val="00356B00"/>
    <w:rsid w:val="003602D3"/>
    <w:rsid w:val="00361D3F"/>
    <w:rsid w:val="00363374"/>
    <w:rsid w:val="003640A9"/>
    <w:rsid w:val="0036435C"/>
    <w:rsid w:val="0036481C"/>
    <w:rsid w:val="0036582E"/>
    <w:rsid w:val="00370805"/>
    <w:rsid w:val="00370DE5"/>
    <w:rsid w:val="00370F07"/>
    <w:rsid w:val="00374140"/>
    <w:rsid w:val="00375211"/>
    <w:rsid w:val="00376A22"/>
    <w:rsid w:val="0038024E"/>
    <w:rsid w:val="00382C71"/>
    <w:rsid w:val="00385AB4"/>
    <w:rsid w:val="0038650C"/>
    <w:rsid w:val="00386E95"/>
    <w:rsid w:val="0039075E"/>
    <w:rsid w:val="0039086E"/>
    <w:rsid w:val="00391324"/>
    <w:rsid w:val="003929E1"/>
    <w:rsid w:val="00393F1C"/>
    <w:rsid w:val="003956C6"/>
    <w:rsid w:val="0039642C"/>
    <w:rsid w:val="00396759"/>
    <w:rsid w:val="00396F04"/>
    <w:rsid w:val="003A22BC"/>
    <w:rsid w:val="003A3386"/>
    <w:rsid w:val="003A3504"/>
    <w:rsid w:val="003A67B6"/>
    <w:rsid w:val="003A6AB2"/>
    <w:rsid w:val="003A6E09"/>
    <w:rsid w:val="003A71BF"/>
    <w:rsid w:val="003A7209"/>
    <w:rsid w:val="003A75BF"/>
    <w:rsid w:val="003B1A24"/>
    <w:rsid w:val="003B2AFC"/>
    <w:rsid w:val="003B3338"/>
    <w:rsid w:val="003B3375"/>
    <w:rsid w:val="003B38EB"/>
    <w:rsid w:val="003B506C"/>
    <w:rsid w:val="003B50EF"/>
    <w:rsid w:val="003B58C0"/>
    <w:rsid w:val="003B62C4"/>
    <w:rsid w:val="003B62EA"/>
    <w:rsid w:val="003B6840"/>
    <w:rsid w:val="003B7019"/>
    <w:rsid w:val="003B71AF"/>
    <w:rsid w:val="003C1059"/>
    <w:rsid w:val="003C2431"/>
    <w:rsid w:val="003C257E"/>
    <w:rsid w:val="003C5F88"/>
    <w:rsid w:val="003C6143"/>
    <w:rsid w:val="003C6A24"/>
    <w:rsid w:val="003C714F"/>
    <w:rsid w:val="003C724A"/>
    <w:rsid w:val="003C7CFA"/>
    <w:rsid w:val="003D16D3"/>
    <w:rsid w:val="003D2635"/>
    <w:rsid w:val="003D324B"/>
    <w:rsid w:val="003D371B"/>
    <w:rsid w:val="003D3E3C"/>
    <w:rsid w:val="003D48E7"/>
    <w:rsid w:val="003E0420"/>
    <w:rsid w:val="003E1C94"/>
    <w:rsid w:val="003E1D35"/>
    <w:rsid w:val="003E56FD"/>
    <w:rsid w:val="003E6A23"/>
    <w:rsid w:val="003F175C"/>
    <w:rsid w:val="003F36F9"/>
    <w:rsid w:val="003F38DF"/>
    <w:rsid w:val="003F3953"/>
    <w:rsid w:val="003F3B23"/>
    <w:rsid w:val="003F4630"/>
    <w:rsid w:val="003F53B0"/>
    <w:rsid w:val="003F5ED9"/>
    <w:rsid w:val="003F6818"/>
    <w:rsid w:val="003F7D6C"/>
    <w:rsid w:val="00400626"/>
    <w:rsid w:val="00401AF6"/>
    <w:rsid w:val="00401F8D"/>
    <w:rsid w:val="0040467C"/>
    <w:rsid w:val="00404ABF"/>
    <w:rsid w:val="00405E0F"/>
    <w:rsid w:val="00407C3F"/>
    <w:rsid w:val="0041185B"/>
    <w:rsid w:val="00411892"/>
    <w:rsid w:val="004139B9"/>
    <w:rsid w:val="004143CB"/>
    <w:rsid w:val="00414941"/>
    <w:rsid w:val="00414ECD"/>
    <w:rsid w:val="00416A42"/>
    <w:rsid w:val="00416C57"/>
    <w:rsid w:val="0041775C"/>
    <w:rsid w:val="004178EB"/>
    <w:rsid w:val="0042176A"/>
    <w:rsid w:val="004219DD"/>
    <w:rsid w:val="00421ED7"/>
    <w:rsid w:val="00423A2C"/>
    <w:rsid w:val="004255CA"/>
    <w:rsid w:val="004261CD"/>
    <w:rsid w:val="00426EC9"/>
    <w:rsid w:val="00427749"/>
    <w:rsid w:val="004307E3"/>
    <w:rsid w:val="00430811"/>
    <w:rsid w:val="004313E3"/>
    <w:rsid w:val="004324BE"/>
    <w:rsid w:val="0043323C"/>
    <w:rsid w:val="00436B9A"/>
    <w:rsid w:val="00436C0E"/>
    <w:rsid w:val="00440711"/>
    <w:rsid w:val="0044244E"/>
    <w:rsid w:val="0044602E"/>
    <w:rsid w:val="00446770"/>
    <w:rsid w:val="004476FC"/>
    <w:rsid w:val="00450BBF"/>
    <w:rsid w:val="00451A18"/>
    <w:rsid w:val="00452FE8"/>
    <w:rsid w:val="00454064"/>
    <w:rsid w:val="00454F7C"/>
    <w:rsid w:val="00455C6D"/>
    <w:rsid w:val="0045659C"/>
    <w:rsid w:val="00456BE2"/>
    <w:rsid w:val="0046118F"/>
    <w:rsid w:val="00462708"/>
    <w:rsid w:val="0046289F"/>
    <w:rsid w:val="0046315C"/>
    <w:rsid w:val="00463BF0"/>
    <w:rsid w:val="00464542"/>
    <w:rsid w:val="0046616A"/>
    <w:rsid w:val="0046624E"/>
    <w:rsid w:val="00467165"/>
    <w:rsid w:val="0046755D"/>
    <w:rsid w:val="004678C0"/>
    <w:rsid w:val="004705B4"/>
    <w:rsid w:val="00470F4B"/>
    <w:rsid w:val="00473A79"/>
    <w:rsid w:val="004740F9"/>
    <w:rsid w:val="004741BE"/>
    <w:rsid w:val="00475F7B"/>
    <w:rsid w:val="00476B52"/>
    <w:rsid w:val="004773C2"/>
    <w:rsid w:val="00481A23"/>
    <w:rsid w:val="00481EC3"/>
    <w:rsid w:val="00482D28"/>
    <w:rsid w:val="00483231"/>
    <w:rsid w:val="00483DEC"/>
    <w:rsid w:val="00484D42"/>
    <w:rsid w:val="00485F90"/>
    <w:rsid w:val="00486868"/>
    <w:rsid w:val="00490673"/>
    <w:rsid w:val="004906BA"/>
    <w:rsid w:val="004909EB"/>
    <w:rsid w:val="0049163B"/>
    <w:rsid w:val="00491F5B"/>
    <w:rsid w:val="0049305F"/>
    <w:rsid w:val="0049334E"/>
    <w:rsid w:val="00494277"/>
    <w:rsid w:val="00495189"/>
    <w:rsid w:val="00495E7E"/>
    <w:rsid w:val="00495F4E"/>
    <w:rsid w:val="00496266"/>
    <w:rsid w:val="0049775E"/>
    <w:rsid w:val="004979BD"/>
    <w:rsid w:val="00497A46"/>
    <w:rsid w:val="00497AED"/>
    <w:rsid w:val="004A1FFC"/>
    <w:rsid w:val="004A27A1"/>
    <w:rsid w:val="004A3347"/>
    <w:rsid w:val="004A3647"/>
    <w:rsid w:val="004A3B47"/>
    <w:rsid w:val="004A4CBC"/>
    <w:rsid w:val="004A6227"/>
    <w:rsid w:val="004A6FD9"/>
    <w:rsid w:val="004A7FBE"/>
    <w:rsid w:val="004B0F85"/>
    <w:rsid w:val="004B2655"/>
    <w:rsid w:val="004B46BF"/>
    <w:rsid w:val="004B6F8C"/>
    <w:rsid w:val="004C015A"/>
    <w:rsid w:val="004C0948"/>
    <w:rsid w:val="004C0D1E"/>
    <w:rsid w:val="004C1949"/>
    <w:rsid w:val="004C1CA2"/>
    <w:rsid w:val="004C1D7E"/>
    <w:rsid w:val="004C21CB"/>
    <w:rsid w:val="004C251E"/>
    <w:rsid w:val="004C354C"/>
    <w:rsid w:val="004C46F2"/>
    <w:rsid w:val="004C5958"/>
    <w:rsid w:val="004C5E73"/>
    <w:rsid w:val="004C71E4"/>
    <w:rsid w:val="004D026C"/>
    <w:rsid w:val="004D0CCC"/>
    <w:rsid w:val="004D0F66"/>
    <w:rsid w:val="004D2763"/>
    <w:rsid w:val="004D45E9"/>
    <w:rsid w:val="004D608E"/>
    <w:rsid w:val="004E23EC"/>
    <w:rsid w:val="004E2867"/>
    <w:rsid w:val="004E30F3"/>
    <w:rsid w:val="004E388F"/>
    <w:rsid w:val="004E4BCF"/>
    <w:rsid w:val="004E6CA8"/>
    <w:rsid w:val="004F159D"/>
    <w:rsid w:val="004F2D8F"/>
    <w:rsid w:val="004F34BD"/>
    <w:rsid w:val="004F606F"/>
    <w:rsid w:val="004F62B0"/>
    <w:rsid w:val="004F7B20"/>
    <w:rsid w:val="005008B8"/>
    <w:rsid w:val="0050090A"/>
    <w:rsid w:val="00500EED"/>
    <w:rsid w:val="00501CB2"/>
    <w:rsid w:val="00501E06"/>
    <w:rsid w:val="00501F09"/>
    <w:rsid w:val="005031DD"/>
    <w:rsid w:val="00503A7F"/>
    <w:rsid w:val="00503FE2"/>
    <w:rsid w:val="00505507"/>
    <w:rsid w:val="00505C8A"/>
    <w:rsid w:val="00505CC1"/>
    <w:rsid w:val="00507241"/>
    <w:rsid w:val="00510268"/>
    <w:rsid w:val="00510A64"/>
    <w:rsid w:val="00510E9A"/>
    <w:rsid w:val="00511CEE"/>
    <w:rsid w:val="00511EC1"/>
    <w:rsid w:val="005121B4"/>
    <w:rsid w:val="00513AF4"/>
    <w:rsid w:val="0051449D"/>
    <w:rsid w:val="00515D6C"/>
    <w:rsid w:val="00516371"/>
    <w:rsid w:val="00516E56"/>
    <w:rsid w:val="00520601"/>
    <w:rsid w:val="00520668"/>
    <w:rsid w:val="00526E2E"/>
    <w:rsid w:val="00526E4C"/>
    <w:rsid w:val="00527D16"/>
    <w:rsid w:val="00530359"/>
    <w:rsid w:val="00531171"/>
    <w:rsid w:val="00532386"/>
    <w:rsid w:val="00532468"/>
    <w:rsid w:val="0053395A"/>
    <w:rsid w:val="005341C4"/>
    <w:rsid w:val="00535A0A"/>
    <w:rsid w:val="00535A33"/>
    <w:rsid w:val="005374BE"/>
    <w:rsid w:val="005400BD"/>
    <w:rsid w:val="005401F6"/>
    <w:rsid w:val="0054069B"/>
    <w:rsid w:val="00540EC1"/>
    <w:rsid w:val="00542FDD"/>
    <w:rsid w:val="00546E71"/>
    <w:rsid w:val="00547A26"/>
    <w:rsid w:val="00547B27"/>
    <w:rsid w:val="005508C9"/>
    <w:rsid w:val="00552C5E"/>
    <w:rsid w:val="0055312A"/>
    <w:rsid w:val="0055372E"/>
    <w:rsid w:val="005537B4"/>
    <w:rsid w:val="00553DE3"/>
    <w:rsid w:val="00553F4E"/>
    <w:rsid w:val="00554988"/>
    <w:rsid w:val="00555D04"/>
    <w:rsid w:val="00556E81"/>
    <w:rsid w:val="005652DC"/>
    <w:rsid w:val="00565F5A"/>
    <w:rsid w:val="00566370"/>
    <w:rsid w:val="00566B48"/>
    <w:rsid w:val="005701FE"/>
    <w:rsid w:val="0057184E"/>
    <w:rsid w:val="00572AB8"/>
    <w:rsid w:val="00575A58"/>
    <w:rsid w:val="005809FD"/>
    <w:rsid w:val="0058102B"/>
    <w:rsid w:val="00581FD2"/>
    <w:rsid w:val="00582682"/>
    <w:rsid w:val="00582AAB"/>
    <w:rsid w:val="00585447"/>
    <w:rsid w:val="00586D22"/>
    <w:rsid w:val="00587259"/>
    <w:rsid w:val="0058734C"/>
    <w:rsid w:val="00587635"/>
    <w:rsid w:val="00590115"/>
    <w:rsid w:val="0059161F"/>
    <w:rsid w:val="00591A81"/>
    <w:rsid w:val="00591D43"/>
    <w:rsid w:val="00592766"/>
    <w:rsid w:val="0059465B"/>
    <w:rsid w:val="005963DD"/>
    <w:rsid w:val="0059702E"/>
    <w:rsid w:val="00597AF4"/>
    <w:rsid w:val="005A0095"/>
    <w:rsid w:val="005A21B8"/>
    <w:rsid w:val="005A2416"/>
    <w:rsid w:val="005A2E8A"/>
    <w:rsid w:val="005A44C5"/>
    <w:rsid w:val="005A7379"/>
    <w:rsid w:val="005A7FBD"/>
    <w:rsid w:val="005B07E5"/>
    <w:rsid w:val="005B0B1A"/>
    <w:rsid w:val="005B119F"/>
    <w:rsid w:val="005B1F8E"/>
    <w:rsid w:val="005B2D37"/>
    <w:rsid w:val="005B2F79"/>
    <w:rsid w:val="005B3351"/>
    <w:rsid w:val="005B3DDE"/>
    <w:rsid w:val="005C1444"/>
    <w:rsid w:val="005C1CFF"/>
    <w:rsid w:val="005C21E3"/>
    <w:rsid w:val="005C21FB"/>
    <w:rsid w:val="005C5A96"/>
    <w:rsid w:val="005C5CD8"/>
    <w:rsid w:val="005C733C"/>
    <w:rsid w:val="005D0980"/>
    <w:rsid w:val="005D1130"/>
    <w:rsid w:val="005D1378"/>
    <w:rsid w:val="005D1889"/>
    <w:rsid w:val="005D4D23"/>
    <w:rsid w:val="005D6C98"/>
    <w:rsid w:val="005E139D"/>
    <w:rsid w:val="005E207E"/>
    <w:rsid w:val="005E26A4"/>
    <w:rsid w:val="005E29E3"/>
    <w:rsid w:val="005E38CF"/>
    <w:rsid w:val="005E4788"/>
    <w:rsid w:val="005E483F"/>
    <w:rsid w:val="005E4C84"/>
    <w:rsid w:val="005E6579"/>
    <w:rsid w:val="005E6E98"/>
    <w:rsid w:val="005E6F27"/>
    <w:rsid w:val="005F0E6A"/>
    <w:rsid w:val="005F2F67"/>
    <w:rsid w:val="005F37EE"/>
    <w:rsid w:val="005F48B5"/>
    <w:rsid w:val="005F729A"/>
    <w:rsid w:val="006004A4"/>
    <w:rsid w:val="00603DE8"/>
    <w:rsid w:val="00603DEC"/>
    <w:rsid w:val="00604C40"/>
    <w:rsid w:val="00606EB8"/>
    <w:rsid w:val="00611E1E"/>
    <w:rsid w:val="0061217B"/>
    <w:rsid w:val="006139E2"/>
    <w:rsid w:val="006140AB"/>
    <w:rsid w:val="00614999"/>
    <w:rsid w:val="00614DE0"/>
    <w:rsid w:val="00615B89"/>
    <w:rsid w:val="00615E0D"/>
    <w:rsid w:val="00621CB4"/>
    <w:rsid w:val="0062224C"/>
    <w:rsid w:val="00622F0D"/>
    <w:rsid w:val="00623140"/>
    <w:rsid w:val="00624F4B"/>
    <w:rsid w:val="00625814"/>
    <w:rsid w:val="00625C62"/>
    <w:rsid w:val="00625C8E"/>
    <w:rsid w:val="006260D4"/>
    <w:rsid w:val="006314FE"/>
    <w:rsid w:val="00631791"/>
    <w:rsid w:val="00632A75"/>
    <w:rsid w:val="00633C27"/>
    <w:rsid w:val="006344D8"/>
    <w:rsid w:val="0063609E"/>
    <w:rsid w:val="006367F4"/>
    <w:rsid w:val="00640AEE"/>
    <w:rsid w:val="00641895"/>
    <w:rsid w:val="00641E95"/>
    <w:rsid w:val="0064277A"/>
    <w:rsid w:val="006430BB"/>
    <w:rsid w:val="006434F6"/>
    <w:rsid w:val="00645508"/>
    <w:rsid w:val="00650080"/>
    <w:rsid w:val="00650C72"/>
    <w:rsid w:val="006510CF"/>
    <w:rsid w:val="00651C0A"/>
    <w:rsid w:val="00652E71"/>
    <w:rsid w:val="00652E9A"/>
    <w:rsid w:val="00654670"/>
    <w:rsid w:val="00654B1A"/>
    <w:rsid w:val="006571F3"/>
    <w:rsid w:val="00657644"/>
    <w:rsid w:val="00657CBE"/>
    <w:rsid w:val="00660278"/>
    <w:rsid w:val="006616C5"/>
    <w:rsid w:val="00664140"/>
    <w:rsid w:val="006644C9"/>
    <w:rsid w:val="0066598D"/>
    <w:rsid w:val="00665F35"/>
    <w:rsid w:val="006660BB"/>
    <w:rsid w:val="00666AB1"/>
    <w:rsid w:val="00667288"/>
    <w:rsid w:val="006709CE"/>
    <w:rsid w:val="00673E44"/>
    <w:rsid w:val="00675333"/>
    <w:rsid w:val="00675870"/>
    <w:rsid w:val="0067649A"/>
    <w:rsid w:val="006770A0"/>
    <w:rsid w:val="00677668"/>
    <w:rsid w:val="00682254"/>
    <w:rsid w:val="006830FA"/>
    <w:rsid w:val="00683D99"/>
    <w:rsid w:val="00685512"/>
    <w:rsid w:val="00685B5E"/>
    <w:rsid w:val="006865B3"/>
    <w:rsid w:val="006873A0"/>
    <w:rsid w:val="00687BD9"/>
    <w:rsid w:val="0069117E"/>
    <w:rsid w:val="0069276D"/>
    <w:rsid w:val="00694377"/>
    <w:rsid w:val="00694466"/>
    <w:rsid w:val="00694D01"/>
    <w:rsid w:val="006950ED"/>
    <w:rsid w:val="00697473"/>
    <w:rsid w:val="00697B87"/>
    <w:rsid w:val="006A03A5"/>
    <w:rsid w:val="006A0894"/>
    <w:rsid w:val="006A2A7D"/>
    <w:rsid w:val="006A436C"/>
    <w:rsid w:val="006B14AE"/>
    <w:rsid w:val="006B338A"/>
    <w:rsid w:val="006B3D8D"/>
    <w:rsid w:val="006B47D3"/>
    <w:rsid w:val="006B4D99"/>
    <w:rsid w:val="006B674D"/>
    <w:rsid w:val="006B70E8"/>
    <w:rsid w:val="006C104F"/>
    <w:rsid w:val="006C201C"/>
    <w:rsid w:val="006C2A29"/>
    <w:rsid w:val="006C38AF"/>
    <w:rsid w:val="006C38FB"/>
    <w:rsid w:val="006C3E8E"/>
    <w:rsid w:val="006C4579"/>
    <w:rsid w:val="006C59C7"/>
    <w:rsid w:val="006C6527"/>
    <w:rsid w:val="006C7580"/>
    <w:rsid w:val="006C781E"/>
    <w:rsid w:val="006C7ED7"/>
    <w:rsid w:val="006D08EE"/>
    <w:rsid w:val="006D46C6"/>
    <w:rsid w:val="006D4748"/>
    <w:rsid w:val="006D583B"/>
    <w:rsid w:val="006D621D"/>
    <w:rsid w:val="006D656A"/>
    <w:rsid w:val="006D6D65"/>
    <w:rsid w:val="006D760C"/>
    <w:rsid w:val="006D7CA1"/>
    <w:rsid w:val="006E13E6"/>
    <w:rsid w:val="006E141F"/>
    <w:rsid w:val="006E18F8"/>
    <w:rsid w:val="006E22E4"/>
    <w:rsid w:val="006E4DAC"/>
    <w:rsid w:val="006F04F9"/>
    <w:rsid w:val="006F0895"/>
    <w:rsid w:val="006F133D"/>
    <w:rsid w:val="006F226D"/>
    <w:rsid w:val="006F2707"/>
    <w:rsid w:val="006F294D"/>
    <w:rsid w:val="006F3FCD"/>
    <w:rsid w:val="006F4D2F"/>
    <w:rsid w:val="006F5C60"/>
    <w:rsid w:val="006F6047"/>
    <w:rsid w:val="006F677F"/>
    <w:rsid w:val="006F6CF7"/>
    <w:rsid w:val="006F7C87"/>
    <w:rsid w:val="007023C3"/>
    <w:rsid w:val="00702504"/>
    <w:rsid w:val="00703206"/>
    <w:rsid w:val="0070335A"/>
    <w:rsid w:val="00704B4F"/>
    <w:rsid w:val="007065DD"/>
    <w:rsid w:val="0071287A"/>
    <w:rsid w:val="007131F0"/>
    <w:rsid w:val="00714F99"/>
    <w:rsid w:val="00715D42"/>
    <w:rsid w:val="00716811"/>
    <w:rsid w:val="00717905"/>
    <w:rsid w:val="00722326"/>
    <w:rsid w:val="00722B5D"/>
    <w:rsid w:val="00723BCF"/>
    <w:rsid w:val="007245CB"/>
    <w:rsid w:val="00724CD9"/>
    <w:rsid w:val="00730E40"/>
    <w:rsid w:val="007315BE"/>
    <w:rsid w:val="0073305A"/>
    <w:rsid w:val="00733354"/>
    <w:rsid w:val="00733A88"/>
    <w:rsid w:val="00733C97"/>
    <w:rsid w:val="007355DA"/>
    <w:rsid w:val="007400C4"/>
    <w:rsid w:val="00743643"/>
    <w:rsid w:val="0074625D"/>
    <w:rsid w:val="007473D3"/>
    <w:rsid w:val="00750387"/>
    <w:rsid w:val="00753D35"/>
    <w:rsid w:val="007547F9"/>
    <w:rsid w:val="0075689A"/>
    <w:rsid w:val="00756C91"/>
    <w:rsid w:val="00757392"/>
    <w:rsid w:val="00762457"/>
    <w:rsid w:val="007624C6"/>
    <w:rsid w:val="00762BAA"/>
    <w:rsid w:val="00763A2F"/>
    <w:rsid w:val="0076425A"/>
    <w:rsid w:val="007659D2"/>
    <w:rsid w:val="007669B4"/>
    <w:rsid w:val="00766C4C"/>
    <w:rsid w:val="00767286"/>
    <w:rsid w:val="00767380"/>
    <w:rsid w:val="00770769"/>
    <w:rsid w:val="007711DD"/>
    <w:rsid w:val="00771EE4"/>
    <w:rsid w:val="00773013"/>
    <w:rsid w:val="00773472"/>
    <w:rsid w:val="00774007"/>
    <w:rsid w:val="007754FD"/>
    <w:rsid w:val="007805C1"/>
    <w:rsid w:val="0078070E"/>
    <w:rsid w:val="0078230F"/>
    <w:rsid w:val="00782B6E"/>
    <w:rsid w:val="00783360"/>
    <w:rsid w:val="007849FB"/>
    <w:rsid w:val="007852E4"/>
    <w:rsid w:val="007854E1"/>
    <w:rsid w:val="0078676E"/>
    <w:rsid w:val="00786B9B"/>
    <w:rsid w:val="007873EA"/>
    <w:rsid w:val="00790BE0"/>
    <w:rsid w:val="00791047"/>
    <w:rsid w:val="00791624"/>
    <w:rsid w:val="007918CF"/>
    <w:rsid w:val="0079359E"/>
    <w:rsid w:val="00794107"/>
    <w:rsid w:val="00795275"/>
    <w:rsid w:val="00795832"/>
    <w:rsid w:val="00797367"/>
    <w:rsid w:val="007A00FF"/>
    <w:rsid w:val="007A0E63"/>
    <w:rsid w:val="007A3648"/>
    <w:rsid w:val="007A4104"/>
    <w:rsid w:val="007A4D29"/>
    <w:rsid w:val="007A50A4"/>
    <w:rsid w:val="007A6350"/>
    <w:rsid w:val="007A687A"/>
    <w:rsid w:val="007A6AA2"/>
    <w:rsid w:val="007A6D6A"/>
    <w:rsid w:val="007A754E"/>
    <w:rsid w:val="007A75FB"/>
    <w:rsid w:val="007A7AD0"/>
    <w:rsid w:val="007B031F"/>
    <w:rsid w:val="007B07E3"/>
    <w:rsid w:val="007B22AC"/>
    <w:rsid w:val="007B3873"/>
    <w:rsid w:val="007B3D0A"/>
    <w:rsid w:val="007B3FC5"/>
    <w:rsid w:val="007B5249"/>
    <w:rsid w:val="007B683D"/>
    <w:rsid w:val="007B6EBD"/>
    <w:rsid w:val="007B7EEC"/>
    <w:rsid w:val="007C0B7E"/>
    <w:rsid w:val="007C152D"/>
    <w:rsid w:val="007C1AF0"/>
    <w:rsid w:val="007C2110"/>
    <w:rsid w:val="007C2C75"/>
    <w:rsid w:val="007C3F47"/>
    <w:rsid w:val="007C4223"/>
    <w:rsid w:val="007C4852"/>
    <w:rsid w:val="007C4A29"/>
    <w:rsid w:val="007D0522"/>
    <w:rsid w:val="007D1085"/>
    <w:rsid w:val="007D1B61"/>
    <w:rsid w:val="007D4F13"/>
    <w:rsid w:val="007D5BE5"/>
    <w:rsid w:val="007D748C"/>
    <w:rsid w:val="007E1202"/>
    <w:rsid w:val="007E2E85"/>
    <w:rsid w:val="007E5084"/>
    <w:rsid w:val="007E5D84"/>
    <w:rsid w:val="007E63EC"/>
    <w:rsid w:val="007E6501"/>
    <w:rsid w:val="007E6B44"/>
    <w:rsid w:val="007F4719"/>
    <w:rsid w:val="007F545B"/>
    <w:rsid w:val="007F6332"/>
    <w:rsid w:val="007F6D74"/>
    <w:rsid w:val="007F7667"/>
    <w:rsid w:val="007F7CFD"/>
    <w:rsid w:val="00802BC5"/>
    <w:rsid w:val="0080442A"/>
    <w:rsid w:val="00804B04"/>
    <w:rsid w:val="008067A1"/>
    <w:rsid w:val="00807F98"/>
    <w:rsid w:val="0081091D"/>
    <w:rsid w:val="00812EB3"/>
    <w:rsid w:val="00813031"/>
    <w:rsid w:val="00813BFE"/>
    <w:rsid w:val="00813D66"/>
    <w:rsid w:val="00814C2C"/>
    <w:rsid w:val="008157DF"/>
    <w:rsid w:val="008167C9"/>
    <w:rsid w:val="0082444C"/>
    <w:rsid w:val="008246F8"/>
    <w:rsid w:val="008258E8"/>
    <w:rsid w:val="008268BF"/>
    <w:rsid w:val="00826F34"/>
    <w:rsid w:val="00827CA9"/>
    <w:rsid w:val="00832128"/>
    <w:rsid w:val="00832370"/>
    <w:rsid w:val="0083428D"/>
    <w:rsid w:val="00834762"/>
    <w:rsid w:val="00834EE8"/>
    <w:rsid w:val="00836D9B"/>
    <w:rsid w:val="0083779C"/>
    <w:rsid w:val="008378D1"/>
    <w:rsid w:val="00841229"/>
    <w:rsid w:val="00843A33"/>
    <w:rsid w:val="00846DF8"/>
    <w:rsid w:val="0085004F"/>
    <w:rsid w:val="00850C9B"/>
    <w:rsid w:val="00851A4B"/>
    <w:rsid w:val="00854375"/>
    <w:rsid w:val="0085447E"/>
    <w:rsid w:val="00854C55"/>
    <w:rsid w:val="00854E3F"/>
    <w:rsid w:val="008553D8"/>
    <w:rsid w:val="0085599F"/>
    <w:rsid w:val="00856425"/>
    <w:rsid w:val="00856DE8"/>
    <w:rsid w:val="00856FA5"/>
    <w:rsid w:val="0086036D"/>
    <w:rsid w:val="00861F28"/>
    <w:rsid w:val="008627B5"/>
    <w:rsid w:val="00863537"/>
    <w:rsid w:val="00864CDE"/>
    <w:rsid w:val="0086562B"/>
    <w:rsid w:val="00865773"/>
    <w:rsid w:val="0086588A"/>
    <w:rsid w:val="0086688C"/>
    <w:rsid w:val="00867653"/>
    <w:rsid w:val="00870127"/>
    <w:rsid w:val="0087114A"/>
    <w:rsid w:val="00871AE9"/>
    <w:rsid w:val="0087253E"/>
    <w:rsid w:val="00874E02"/>
    <w:rsid w:val="00875559"/>
    <w:rsid w:val="00875CD5"/>
    <w:rsid w:val="0087617A"/>
    <w:rsid w:val="00876FB6"/>
    <w:rsid w:val="008804C5"/>
    <w:rsid w:val="0088061B"/>
    <w:rsid w:val="0088079F"/>
    <w:rsid w:val="00880A48"/>
    <w:rsid w:val="00881FBE"/>
    <w:rsid w:val="00882219"/>
    <w:rsid w:val="00882846"/>
    <w:rsid w:val="00882992"/>
    <w:rsid w:val="00883054"/>
    <w:rsid w:val="00883B09"/>
    <w:rsid w:val="008843AE"/>
    <w:rsid w:val="008851DB"/>
    <w:rsid w:val="00891710"/>
    <w:rsid w:val="00892C6E"/>
    <w:rsid w:val="00896648"/>
    <w:rsid w:val="00897038"/>
    <w:rsid w:val="008973C3"/>
    <w:rsid w:val="00897B35"/>
    <w:rsid w:val="00897CFB"/>
    <w:rsid w:val="008A0E95"/>
    <w:rsid w:val="008A13D2"/>
    <w:rsid w:val="008A1649"/>
    <w:rsid w:val="008A2B22"/>
    <w:rsid w:val="008A4AF7"/>
    <w:rsid w:val="008A563B"/>
    <w:rsid w:val="008A6BFF"/>
    <w:rsid w:val="008A72E5"/>
    <w:rsid w:val="008A7A55"/>
    <w:rsid w:val="008B0C5B"/>
    <w:rsid w:val="008B1A97"/>
    <w:rsid w:val="008B1E86"/>
    <w:rsid w:val="008B2735"/>
    <w:rsid w:val="008B34B1"/>
    <w:rsid w:val="008B4D5D"/>
    <w:rsid w:val="008B5579"/>
    <w:rsid w:val="008B5DCD"/>
    <w:rsid w:val="008C1125"/>
    <w:rsid w:val="008C3940"/>
    <w:rsid w:val="008C451A"/>
    <w:rsid w:val="008C4D1D"/>
    <w:rsid w:val="008C5048"/>
    <w:rsid w:val="008C53DA"/>
    <w:rsid w:val="008C5426"/>
    <w:rsid w:val="008C721B"/>
    <w:rsid w:val="008C7D4D"/>
    <w:rsid w:val="008D04BA"/>
    <w:rsid w:val="008D1498"/>
    <w:rsid w:val="008D165A"/>
    <w:rsid w:val="008D1C11"/>
    <w:rsid w:val="008D55DA"/>
    <w:rsid w:val="008D7990"/>
    <w:rsid w:val="008D79FD"/>
    <w:rsid w:val="008E094D"/>
    <w:rsid w:val="008E165C"/>
    <w:rsid w:val="008E2E2E"/>
    <w:rsid w:val="008E3473"/>
    <w:rsid w:val="008E767A"/>
    <w:rsid w:val="008E7742"/>
    <w:rsid w:val="008F3CF4"/>
    <w:rsid w:val="008F440C"/>
    <w:rsid w:val="008F496C"/>
    <w:rsid w:val="008F5337"/>
    <w:rsid w:val="008F6D1B"/>
    <w:rsid w:val="008F729D"/>
    <w:rsid w:val="008F7D45"/>
    <w:rsid w:val="009002E0"/>
    <w:rsid w:val="00900597"/>
    <w:rsid w:val="00901000"/>
    <w:rsid w:val="009017A0"/>
    <w:rsid w:val="00901EC2"/>
    <w:rsid w:val="00902004"/>
    <w:rsid w:val="009024AF"/>
    <w:rsid w:val="009027BE"/>
    <w:rsid w:val="009028DD"/>
    <w:rsid w:val="00907477"/>
    <w:rsid w:val="0091073B"/>
    <w:rsid w:val="009107AF"/>
    <w:rsid w:val="00912AD3"/>
    <w:rsid w:val="00915D14"/>
    <w:rsid w:val="009168F2"/>
    <w:rsid w:val="00917C7E"/>
    <w:rsid w:val="00920196"/>
    <w:rsid w:val="009203B7"/>
    <w:rsid w:val="0092073A"/>
    <w:rsid w:val="00921FEE"/>
    <w:rsid w:val="00923C30"/>
    <w:rsid w:val="0092423F"/>
    <w:rsid w:val="00925542"/>
    <w:rsid w:val="0092587E"/>
    <w:rsid w:val="00926FAE"/>
    <w:rsid w:val="00927F6A"/>
    <w:rsid w:val="00931CDA"/>
    <w:rsid w:val="0093229E"/>
    <w:rsid w:val="00934712"/>
    <w:rsid w:val="00934FC7"/>
    <w:rsid w:val="00936462"/>
    <w:rsid w:val="00940460"/>
    <w:rsid w:val="00940B14"/>
    <w:rsid w:val="00941129"/>
    <w:rsid w:val="009436DB"/>
    <w:rsid w:val="00944384"/>
    <w:rsid w:val="00945381"/>
    <w:rsid w:val="00946D05"/>
    <w:rsid w:val="0094795F"/>
    <w:rsid w:val="00947CAE"/>
    <w:rsid w:val="00952051"/>
    <w:rsid w:val="00952847"/>
    <w:rsid w:val="00952DB2"/>
    <w:rsid w:val="00952EC6"/>
    <w:rsid w:val="0095342B"/>
    <w:rsid w:val="009535E6"/>
    <w:rsid w:val="00953C34"/>
    <w:rsid w:val="00955611"/>
    <w:rsid w:val="00956CCB"/>
    <w:rsid w:val="00957120"/>
    <w:rsid w:val="009574B5"/>
    <w:rsid w:val="00961F3E"/>
    <w:rsid w:val="00962274"/>
    <w:rsid w:val="00962B4A"/>
    <w:rsid w:val="00963025"/>
    <w:rsid w:val="00963280"/>
    <w:rsid w:val="00965AC3"/>
    <w:rsid w:val="00970D28"/>
    <w:rsid w:val="00970D80"/>
    <w:rsid w:val="0097205A"/>
    <w:rsid w:val="00972170"/>
    <w:rsid w:val="009726E4"/>
    <w:rsid w:val="00972B95"/>
    <w:rsid w:val="0097377A"/>
    <w:rsid w:val="00973EB0"/>
    <w:rsid w:val="00974C93"/>
    <w:rsid w:val="0097584B"/>
    <w:rsid w:val="00975D50"/>
    <w:rsid w:val="00977089"/>
    <w:rsid w:val="009801A3"/>
    <w:rsid w:val="0098147E"/>
    <w:rsid w:val="00981B56"/>
    <w:rsid w:val="00981EBE"/>
    <w:rsid w:val="0098339D"/>
    <w:rsid w:val="009866DE"/>
    <w:rsid w:val="009877EC"/>
    <w:rsid w:val="00990D10"/>
    <w:rsid w:val="00990F3A"/>
    <w:rsid w:val="00991909"/>
    <w:rsid w:val="009926D1"/>
    <w:rsid w:val="0099390C"/>
    <w:rsid w:val="00993DAB"/>
    <w:rsid w:val="00995189"/>
    <w:rsid w:val="0099549B"/>
    <w:rsid w:val="00995AB1"/>
    <w:rsid w:val="009961E7"/>
    <w:rsid w:val="009976CC"/>
    <w:rsid w:val="009A0A4B"/>
    <w:rsid w:val="009A1280"/>
    <w:rsid w:val="009A1E3A"/>
    <w:rsid w:val="009A25D4"/>
    <w:rsid w:val="009A26AA"/>
    <w:rsid w:val="009A30AD"/>
    <w:rsid w:val="009A3C96"/>
    <w:rsid w:val="009A551B"/>
    <w:rsid w:val="009A68F9"/>
    <w:rsid w:val="009B0083"/>
    <w:rsid w:val="009B0098"/>
    <w:rsid w:val="009B1048"/>
    <w:rsid w:val="009B168F"/>
    <w:rsid w:val="009B2B09"/>
    <w:rsid w:val="009B40F3"/>
    <w:rsid w:val="009C0048"/>
    <w:rsid w:val="009C0315"/>
    <w:rsid w:val="009C0D36"/>
    <w:rsid w:val="009C2311"/>
    <w:rsid w:val="009C2BDF"/>
    <w:rsid w:val="009C2E74"/>
    <w:rsid w:val="009C2F62"/>
    <w:rsid w:val="009C5847"/>
    <w:rsid w:val="009C60D6"/>
    <w:rsid w:val="009D1581"/>
    <w:rsid w:val="009D1D71"/>
    <w:rsid w:val="009D228A"/>
    <w:rsid w:val="009D29DA"/>
    <w:rsid w:val="009D34AA"/>
    <w:rsid w:val="009D4541"/>
    <w:rsid w:val="009D5A88"/>
    <w:rsid w:val="009D65DE"/>
    <w:rsid w:val="009D67C3"/>
    <w:rsid w:val="009D7AE4"/>
    <w:rsid w:val="009D7CB7"/>
    <w:rsid w:val="009E18FD"/>
    <w:rsid w:val="009E48F4"/>
    <w:rsid w:val="009E6431"/>
    <w:rsid w:val="009E67B1"/>
    <w:rsid w:val="009E6E99"/>
    <w:rsid w:val="009F1FD0"/>
    <w:rsid w:val="009F230C"/>
    <w:rsid w:val="009F2E43"/>
    <w:rsid w:val="009F3ACB"/>
    <w:rsid w:val="009F6AFE"/>
    <w:rsid w:val="009F7187"/>
    <w:rsid w:val="009F75DF"/>
    <w:rsid w:val="00A007CB"/>
    <w:rsid w:val="00A0097F"/>
    <w:rsid w:val="00A00DF2"/>
    <w:rsid w:val="00A01431"/>
    <w:rsid w:val="00A01D51"/>
    <w:rsid w:val="00A045FB"/>
    <w:rsid w:val="00A05348"/>
    <w:rsid w:val="00A05392"/>
    <w:rsid w:val="00A069B1"/>
    <w:rsid w:val="00A0740A"/>
    <w:rsid w:val="00A10CB8"/>
    <w:rsid w:val="00A10DF6"/>
    <w:rsid w:val="00A10ECA"/>
    <w:rsid w:val="00A1456A"/>
    <w:rsid w:val="00A15EF9"/>
    <w:rsid w:val="00A161FD"/>
    <w:rsid w:val="00A168BE"/>
    <w:rsid w:val="00A16A47"/>
    <w:rsid w:val="00A16BA0"/>
    <w:rsid w:val="00A208E9"/>
    <w:rsid w:val="00A20AC7"/>
    <w:rsid w:val="00A21AB3"/>
    <w:rsid w:val="00A21E89"/>
    <w:rsid w:val="00A23AAB"/>
    <w:rsid w:val="00A257A6"/>
    <w:rsid w:val="00A25B91"/>
    <w:rsid w:val="00A25E43"/>
    <w:rsid w:val="00A26955"/>
    <w:rsid w:val="00A316D3"/>
    <w:rsid w:val="00A3276C"/>
    <w:rsid w:val="00A32D33"/>
    <w:rsid w:val="00A335C3"/>
    <w:rsid w:val="00A338E6"/>
    <w:rsid w:val="00A3428B"/>
    <w:rsid w:val="00A36865"/>
    <w:rsid w:val="00A40C6C"/>
    <w:rsid w:val="00A4108C"/>
    <w:rsid w:val="00A41134"/>
    <w:rsid w:val="00A41819"/>
    <w:rsid w:val="00A4234E"/>
    <w:rsid w:val="00A434CD"/>
    <w:rsid w:val="00A4499B"/>
    <w:rsid w:val="00A4680D"/>
    <w:rsid w:val="00A469A9"/>
    <w:rsid w:val="00A47ADF"/>
    <w:rsid w:val="00A50149"/>
    <w:rsid w:val="00A5066B"/>
    <w:rsid w:val="00A50787"/>
    <w:rsid w:val="00A50DBA"/>
    <w:rsid w:val="00A51944"/>
    <w:rsid w:val="00A52014"/>
    <w:rsid w:val="00A52976"/>
    <w:rsid w:val="00A540D9"/>
    <w:rsid w:val="00A547E4"/>
    <w:rsid w:val="00A55837"/>
    <w:rsid w:val="00A6040D"/>
    <w:rsid w:val="00A60977"/>
    <w:rsid w:val="00A60C32"/>
    <w:rsid w:val="00A62277"/>
    <w:rsid w:val="00A627C6"/>
    <w:rsid w:val="00A632FA"/>
    <w:rsid w:val="00A6406D"/>
    <w:rsid w:val="00A64B2B"/>
    <w:rsid w:val="00A652DF"/>
    <w:rsid w:val="00A6578A"/>
    <w:rsid w:val="00A65EC1"/>
    <w:rsid w:val="00A6759D"/>
    <w:rsid w:val="00A714D1"/>
    <w:rsid w:val="00A724F8"/>
    <w:rsid w:val="00A72989"/>
    <w:rsid w:val="00A73005"/>
    <w:rsid w:val="00A73238"/>
    <w:rsid w:val="00A733CE"/>
    <w:rsid w:val="00A738DC"/>
    <w:rsid w:val="00A74BF8"/>
    <w:rsid w:val="00A74DE8"/>
    <w:rsid w:val="00A76DB5"/>
    <w:rsid w:val="00A771A4"/>
    <w:rsid w:val="00A80EF9"/>
    <w:rsid w:val="00A82CA9"/>
    <w:rsid w:val="00A877E5"/>
    <w:rsid w:val="00A90B7E"/>
    <w:rsid w:val="00A90DEA"/>
    <w:rsid w:val="00A922C9"/>
    <w:rsid w:val="00A94B8E"/>
    <w:rsid w:val="00A94DF9"/>
    <w:rsid w:val="00A95E7D"/>
    <w:rsid w:val="00A972F4"/>
    <w:rsid w:val="00AA0295"/>
    <w:rsid w:val="00AA029B"/>
    <w:rsid w:val="00AA0AB0"/>
    <w:rsid w:val="00AA184B"/>
    <w:rsid w:val="00AA230D"/>
    <w:rsid w:val="00AA25C8"/>
    <w:rsid w:val="00AA39CE"/>
    <w:rsid w:val="00AA4033"/>
    <w:rsid w:val="00AA5075"/>
    <w:rsid w:val="00AA525A"/>
    <w:rsid w:val="00AA5993"/>
    <w:rsid w:val="00AB1959"/>
    <w:rsid w:val="00AB1FD0"/>
    <w:rsid w:val="00AB20FE"/>
    <w:rsid w:val="00AB21ED"/>
    <w:rsid w:val="00AB28D5"/>
    <w:rsid w:val="00AB3015"/>
    <w:rsid w:val="00AB3911"/>
    <w:rsid w:val="00AB4949"/>
    <w:rsid w:val="00AB6B77"/>
    <w:rsid w:val="00AB6FF3"/>
    <w:rsid w:val="00AB7D92"/>
    <w:rsid w:val="00AC1EE6"/>
    <w:rsid w:val="00AC29FD"/>
    <w:rsid w:val="00AC4DA3"/>
    <w:rsid w:val="00AC65F0"/>
    <w:rsid w:val="00AC6D98"/>
    <w:rsid w:val="00AD0715"/>
    <w:rsid w:val="00AD0AB5"/>
    <w:rsid w:val="00AD2591"/>
    <w:rsid w:val="00AD2F95"/>
    <w:rsid w:val="00AD33C9"/>
    <w:rsid w:val="00AD3885"/>
    <w:rsid w:val="00AD4971"/>
    <w:rsid w:val="00AD52FC"/>
    <w:rsid w:val="00AD5C19"/>
    <w:rsid w:val="00AD7411"/>
    <w:rsid w:val="00AE0908"/>
    <w:rsid w:val="00AE1140"/>
    <w:rsid w:val="00AE1320"/>
    <w:rsid w:val="00AE27B8"/>
    <w:rsid w:val="00AE457B"/>
    <w:rsid w:val="00AE45F9"/>
    <w:rsid w:val="00AE509F"/>
    <w:rsid w:val="00AE55F7"/>
    <w:rsid w:val="00AE5FBF"/>
    <w:rsid w:val="00AE5FCA"/>
    <w:rsid w:val="00AF07AA"/>
    <w:rsid w:val="00AF1743"/>
    <w:rsid w:val="00AF180E"/>
    <w:rsid w:val="00AF2500"/>
    <w:rsid w:val="00AF2FB7"/>
    <w:rsid w:val="00AF5E98"/>
    <w:rsid w:val="00AF6ACF"/>
    <w:rsid w:val="00B02327"/>
    <w:rsid w:val="00B02C5C"/>
    <w:rsid w:val="00B0343E"/>
    <w:rsid w:val="00B043DD"/>
    <w:rsid w:val="00B04851"/>
    <w:rsid w:val="00B061DD"/>
    <w:rsid w:val="00B06592"/>
    <w:rsid w:val="00B0700E"/>
    <w:rsid w:val="00B07766"/>
    <w:rsid w:val="00B10D51"/>
    <w:rsid w:val="00B119FA"/>
    <w:rsid w:val="00B11CA0"/>
    <w:rsid w:val="00B12478"/>
    <w:rsid w:val="00B1366F"/>
    <w:rsid w:val="00B13A34"/>
    <w:rsid w:val="00B1459D"/>
    <w:rsid w:val="00B21BD1"/>
    <w:rsid w:val="00B223D0"/>
    <w:rsid w:val="00B23511"/>
    <w:rsid w:val="00B236B4"/>
    <w:rsid w:val="00B23C00"/>
    <w:rsid w:val="00B2745D"/>
    <w:rsid w:val="00B27EA3"/>
    <w:rsid w:val="00B30E31"/>
    <w:rsid w:val="00B31CF2"/>
    <w:rsid w:val="00B32687"/>
    <w:rsid w:val="00B32BDB"/>
    <w:rsid w:val="00B3390C"/>
    <w:rsid w:val="00B339BC"/>
    <w:rsid w:val="00B33A89"/>
    <w:rsid w:val="00B347DB"/>
    <w:rsid w:val="00B34A91"/>
    <w:rsid w:val="00B40D17"/>
    <w:rsid w:val="00B4466D"/>
    <w:rsid w:val="00B45681"/>
    <w:rsid w:val="00B46EC3"/>
    <w:rsid w:val="00B506B5"/>
    <w:rsid w:val="00B515A7"/>
    <w:rsid w:val="00B52298"/>
    <w:rsid w:val="00B52665"/>
    <w:rsid w:val="00B52FB5"/>
    <w:rsid w:val="00B5430B"/>
    <w:rsid w:val="00B555A9"/>
    <w:rsid w:val="00B5572E"/>
    <w:rsid w:val="00B5776F"/>
    <w:rsid w:val="00B610AE"/>
    <w:rsid w:val="00B644FF"/>
    <w:rsid w:val="00B655CA"/>
    <w:rsid w:val="00B65FD8"/>
    <w:rsid w:val="00B66E18"/>
    <w:rsid w:val="00B6711A"/>
    <w:rsid w:val="00B70650"/>
    <w:rsid w:val="00B70AF3"/>
    <w:rsid w:val="00B72AF5"/>
    <w:rsid w:val="00B74A7E"/>
    <w:rsid w:val="00B7567B"/>
    <w:rsid w:val="00B75710"/>
    <w:rsid w:val="00B76B8E"/>
    <w:rsid w:val="00B76ED0"/>
    <w:rsid w:val="00B81BCB"/>
    <w:rsid w:val="00B81D6D"/>
    <w:rsid w:val="00B84EA1"/>
    <w:rsid w:val="00B85E23"/>
    <w:rsid w:val="00B86B5B"/>
    <w:rsid w:val="00B86BA0"/>
    <w:rsid w:val="00B876C7"/>
    <w:rsid w:val="00B87BB7"/>
    <w:rsid w:val="00B92812"/>
    <w:rsid w:val="00B92D1B"/>
    <w:rsid w:val="00B93FF9"/>
    <w:rsid w:val="00B944ED"/>
    <w:rsid w:val="00B946DB"/>
    <w:rsid w:val="00B94821"/>
    <w:rsid w:val="00B97623"/>
    <w:rsid w:val="00BA00BF"/>
    <w:rsid w:val="00BA03DD"/>
    <w:rsid w:val="00BA08D5"/>
    <w:rsid w:val="00BA3313"/>
    <w:rsid w:val="00BA3CCE"/>
    <w:rsid w:val="00BA3F9F"/>
    <w:rsid w:val="00BA534F"/>
    <w:rsid w:val="00BB01B2"/>
    <w:rsid w:val="00BB0C69"/>
    <w:rsid w:val="00BB1A01"/>
    <w:rsid w:val="00BB2474"/>
    <w:rsid w:val="00BB256A"/>
    <w:rsid w:val="00BB2628"/>
    <w:rsid w:val="00BB3C4B"/>
    <w:rsid w:val="00BB426D"/>
    <w:rsid w:val="00BB6EE7"/>
    <w:rsid w:val="00BC2203"/>
    <w:rsid w:val="00BC2569"/>
    <w:rsid w:val="00BC2796"/>
    <w:rsid w:val="00BC4B94"/>
    <w:rsid w:val="00BC4DC8"/>
    <w:rsid w:val="00BC53FC"/>
    <w:rsid w:val="00BC5C06"/>
    <w:rsid w:val="00BC68A1"/>
    <w:rsid w:val="00BC6B0F"/>
    <w:rsid w:val="00BC7738"/>
    <w:rsid w:val="00BC7AAE"/>
    <w:rsid w:val="00BD04A0"/>
    <w:rsid w:val="00BD0984"/>
    <w:rsid w:val="00BD0C74"/>
    <w:rsid w:val="00BD11DC"/>
    <w:rsid w:val="00BD1D1D"/>
    <w:rsid w:val="00BD2E7D"/>
    <w:rsid w:val="00BD4E66"/>
    <w:rsid w:val="00BD4E72"/>
    <w:rsid w:val="00BD4E9C"/>
    <w:rsid w:val="00BD5105"/>
    <w:rsid w:val="00BD5316"/>
    <w:rsid w:val="00BD5A88"/>
    <w:rsid w:val="00BE0590"/>
    <w:rsid w:val="00BE18E8"/>
    <w:rsid w:val="00BE292D"/>
    <w:rsid w:val="00BE47E0"/>
    <w:rsid w:val="00BE492C"/>
    <w:rsid w:val="00BE5D42"/>
    <w:rsid w:val="00BE5FD9"/>
    <w:rsid w:val="00BE656C"/>
    <w:rsid w:val="00BE6736"/>
    <w:rsid w:val="00BE6D88"/>
    <w:rsid w:val="00BE7750"/>
    <w:rsid w:val="00BF0704"/>
    <w:rsid w:val="00BF1A6F"/>
    <w:rsid w:val="00BF3461"/>
    <w:rsid w:val="00BF41B1"/>
    <w:rsid w:val="00BF6A17"/>
    <w:rsid w:val="00BF71A8"/>
    <w:rsid w:val="00BF7E78"/>
    <w:rsid w:val="00C004DD"/>
    <w:rsid w:val="00C00F07"/>
    <w:rsid w:val="00C01D3B"/>
    <w:rsid w:val="00C0237A"/>
    <w:rsid w:val="00C02B23"/>
    <w:rsid w:val="00C0470B"/>
    <w:rsid w:val="00C04933"/>
    <w:rsid w:val="00C06CBD"/>
    <w:rsid w:val="00C10172"/>
    <w:rsid w:val="00C10A38"/>
    <w:rsid w:val="00C10DCA"/>
    <w:rsid w:val="00C10EBD"/>
    <w:rsid w:val="00C11675"/>
    <w:rsid w:val="00C13967"/>
    <w:rsid w:val="00C146E8"/>
    <w:rsid w:val="00C1474A"/>
    <w:rsid w:val="00C14B7B"/>
    <w:rsid w:val="00C155E9"/>
    <w:rsid w:val="00C17B72"/>
    <w:rsid w:val="00C21FD4"/>
    <w:rsid w:val="00C220B4"/>
    <w:rsid w:val="00C220E9"/>
    <w:rsid w:val="00C243B6"/>
    <w:rsid w:val="00C24665"/>
    <w:rsid w:val="00C2622D"/>
    <w:rsid w:val="00C27D1B"/>
    <w:rsid w:val="00C3003C"/>
    <w:rsid w:val="00C31152"/>
    <w:rsid w:val="00C3117E"/>
    <w:rsid w:val="00C3145A"/>
    <w:rsid w:val="00C31653"/>
    <w:rsid w:val="00C31DE8"/>
    <w:rsid w:val="00C3270B"/>
    <w:rsid w:val="00C33D95"/>
    <w:rsid w:val="00C33F88"/>
    <w:rsid w:val="00C33FD7"/>
    <w:rsid w:val="00C35365"/>
    <w:rsid w:val="00C37D98"/>
    <w:rsid w:val="00C40D03"/>
    <w:rsid w:val="00C42FF0"/>
    <w:rsid w:val="00C43B48"/>
    <w:rsid w:val="00C45501"/>
    <w:rsid w:val="00C45833"/>
    <w:rsid w:val="00C46E53"/>
    <w:rsid w:val="00C46E93"/>
    <w:rsid w:val="00C470DC"/>
    <w:rsid w:val="00C50511"/>
    <w:rsid w:val="00C518CB"/>
    <w:rsid w:val="00C539C4"/>
    <w:rsid w:val="00C53A44"/>
    <w:rsid w:val="00C53AC2"/>
    <w:rsid w:val="00C55CEA"/>
    <w:rsid w:val="00C5770F"/>
    <w:rsid w:val="00C6105A"/>
    <w:rsid w:val="00C61EA2"/>
    <w:rsid w:val="00C6216B"/>
    <w:rsid w:val="00C62893"/>
    <w:rsid w:val="00C62D59"/>
    <w:rsid w:val="00C62F46"/>
    <w:rsid w:val="00C64348"/>
    <w:rsid w:val="00C672FD"/>
    <w:rsid w:val="00C6746B"/>
    <w:rsid w:val="00C7052B"/>
    <w:rsid w:val="00C70651"/>
    <w:rsid w:val="00C710E9"/>
    <w:rsid w:val="00C72D42"/>
    <w:rsid w:val="00C738AA"/>
    <w:rsid w:val="00C74610"/>
    <w:rsid w:val="00C74D63"/>
    <w:rsid w:val="00C75CF8"/>
    <w:rsid w:val="00C77860"/>
    <w:rsid w:val="00C81416"/>
    <w:rsid w:val="00C816E8"/>
    <w:rsid w:val="00C81B1E"/>
    <w:rsid w:val="00C829D8"/>
    <w:rsid w:val="00C829E9"/>
    <w:rsid w:val="00C82B80"/>
    <w:rsid w:val="00C82DD5"/>
    <w:rsid w:val="00C830FC"/>
    <w:rsid w:val="00C83623"/>
    <w:rsid w:val="00C84984"/>
    <w:rsid w:val="00C85D5F"/>
    <w:rsid w:val="00C86066"/>
    <w:rsid w:val="00C863B2"/>
    <w:rsid w:val="00C863CE"/>
    <w:rsid w:val="00C867B6"/>
    <w:rsid w:val="00C86B56"/>
    <w:rsid w:val="00C871F0"/>
    <w:rsid w:val="00C933BF"/>
    <w:rsid w:val="00C94139"/>
    <w:rsid w:val="00C96422"/>
    <w:rsid w:val="00C97122"/>
    <w:rsid w:val="00C979F1"/>
    <w:rsid w:val="00CA050D"/>
    <w:rsid w:val="00CA16AD"/>
    <w:rsid w:val="00CA46AD"/>
    <w:rsid w:val="00CA58FF"/>
    <w:rsid w:val="00CA7400"/>
    <w:rsid w:val="00CB1B33"/>
    <w:rsid w:val="00CB2B1E"/>
    <w:rsid w:val="00CB3A59"/>
    <w:rsid w:val="00CB50D2"/>
    <w:rsid w:val="00CB59AA"/>
    <w:rsid w:val="00CB6310"/>
    <w:rsid w:val="00CB6EF8"/>
    <w:rsid w:val="00CC1B49"/>
    <w:rsid w:val="00CC3CF7"/>
    <w:rsid w:val="00CD013F"/>
    <w:rsid w:val="00CD2BB9"/>
    <w:rsid w:val="00CD429B"/>
    <w:rsid w:val="00CD42CC"/>
    <w:rsid w:val="00CD4777"/>
    <w:rsid w:val="00CD52B8"/>
    <w:rsid w:val="00CD60D6"/>
    <w:rsid w:val="00CD6D28"/>
    <w:rsid w:val="00CD70AB"/>
    <w:rsid w:val="00CD777E"/>
    <w:rsid w:val="00CE3542"/>
    <w:rsid w:val="00CE4716"/>
    <w:rsid w:val="00CE58E7"/>
    <w:rsid w:val="00CE5941"/>
    <w:rsid w:val="00CF0991"/>
    <w:rsid w:val="00CF1FBD"/>
    <w:rsid w:val="00CF4867"/>
    <w:rsid w:val="00CF60A6"/>
    <w:rsid w:val="00CF79E9"/>
    <w:rsid w:val="00D007BE"/>
    <w:rsid w:val="00D01BD5"/>
    <w:rsid w:val="00D02066"/>
    <w:rsid w:val="00D0293B"/>
    <w:rsid w:val="00D03F4B"/>
    <w:rsid w:val="00D0559B"/>
    <w:rsid w:val="00D05935"/>
    <w:rsid w:val="00D05F1F"/>
    <w:rsid w:val="00D0663F"/>
    <w:rsid w:val="00D07338"/>
    <w:rsid w:val="00D075C5"/>
    <w:rsid w:val="00D07A80"/>
    <w:rsid w:val="00D10284"/>
    <w:rsid w:val="00D13AC2"/>
    <w:rsid w:val="00D15101"/>
    <w:rsid w:val="00D15D1D"/>
    <w:rsid w:val="00D173DC"/>
    <w:rsid w:val="00D22248"/>
    <w:rsid w:val="00D23D7B"/>
    <w:rsid w:val="00D24204"/>
    <w:rsid w:val="00D25670"/>
    <w:rsid w:val="00D25FBD"/>
    <w:rsid w:val="00D2677D"/>
    <w:rsid w:val="00D267BC"/>
    <w:rsid w:val="00D26BD9"/>
    <w:rsid w:val="00D30A61"/>
    <w:rsid w:val="00D318F5"/>
    <w:rsid w:val="00D32076"/>
    <w:rsid w:val="00D32D83"/>
    <w:rsid w:val="00D330E5"/>
    <w:rsid w:val="00D3360B"/>
    <w:rsid w:val="00D34850"/>
    <w:rsid w:val="00D35016"/>
    <w:rsid w:val="00D35740"/>
    <w:rsid w:val="00D358E9"/>
    <w:rsid w:val="00D359E2"/>
    <w:rsid w:val="00D373EC"/>
    <w:rsid w:val="00D37994"/>
    <w:rsid w:val="00D37C82"/>
    <w:rsid w:val="00D40227"/>
    <w:rsid w:val="00D40A7C"/>
    <w:rsid w:val="00D41132"/>
    <w:rsid w:val="00D41A95"/>
    <w:rsid w:val="00D41AA0"/>
    <w:rsid w:val="00D42AC2"/>
    <w:rsid w:val="00D42F18"/>
    <w:rsid w:val="00D43AE1"/>
    <w:rsid w:val="00D43DF9"/>
    <w:rsid w:val="00D44DDA"/>
    <w:rsid w:val="00D455E6"/>
    <w:rsid w:val="00D45EE9"/>
    <w:rsid w:val="00D47170"/>
    <w:rsid w:val="00D47A4A"/>
    <w:rsid w:val="00D47C08"/>
    <w:rsid w:val="00D50206"/>
    <w:rsid w:val="00D50815"/>
    <w:rsid w:val="00D50A90"/>
    <w:rsid w:val="00D51650"/>
    <w:rsid w:val="00D53EAD"/>
    <w:rsid w:val="00D545CF"/>
    <w:rsid w:val="00D54777"/>
    <w:rsid w:val="00D56AB5"/>
    <w:rsid w:val="00D5794D"/>
    <w:rsid w:val="00D57B5B"/>
    <w:rsid w:val="00D60075"/>
    <w:rsid w:val="00D6008E"/>
    <w:rsid w:val="00D6024F"/>
    <w:rsid w:val="00D60902"/>
    <w:rsid w:val="00D60EEC"/>
    <w:rsid w:val="00D63C29"/>
    <w:rsid w:val="00D6483C"/>
    <w:rsid w:val="00D64F05"/>
    <w:rsid w:val="00D65BE7"/>
    <w:rsid w:val="00D65FB3"/>
    <w:rsid w:val="00D66BD7"/>
    <w:rsid w:val="00D70069"/>
    <w:rsid w:val="00D704AD"/>
    <w:rsid w:val="00D70BCE"/>
    <w:rsid w:val="00D70FB2"/>
    <w:rsid w:val="00D7131C"/>
    <w:rsid w:val="00D71DFE"/>
    <w:rsid w:val="00D7467D"/>
    <w:rsid w:val="00D75055"/>
    <w:rsid w:val="00D75118"/>
    <w:rsid w:val="00D760AF"/>
    <w:rsid w:val="00D76632"/>
    <w:rsid w:val="00D76BBC"/>
    <w:rsid w:val="00D81F24"/>
    <w:rsid w:val="00D83B81"/>
    <w:rsid w:val="00D85FFC"/>
    <w:rsid w:val="00D8614E"/>
    <w:rsid w:val="00D86F3F"/>
    <w:rsid w:val="00D875AB"/>
    <w:rsid w:val="00D922D1"/>
    <w:rsid w:val="00D92F9E"/>
    <w:rsid w:val="00D93C2A"/>
    <w:rsid w:val="00D9419E"/>
    <w:rsid w:val="00D9529E"/>
    <w:rsid w:val="00DA05C2"/>
    <w:rsid w:val="00DA1795"/>
    <w:rsid w:val="00DA2022"/>
    <w:rsid w:val="00DA267D"/>
    <w:rsid w:val="00DA2880"/>
    <w:rsid w:val="00DA3481"/>
    <w:rsid w:val="00DA4383"/>
    <w:rsid w:val="00DA5F9E"/>
    <w:rsid w:val="00DA6885"/>
    <w:rsid w:val="00DA7C11"/>
    <w:rsid w:val="00DA7E0D"/>
    <w:rsid w:val="00DB044A"/>
    <w:rsid w:val="00DB1D0F"/>
    <w:rsid w:val="00DB2EF1"/>
    <w:rsid w:val="00DB66F8"/>
    <w:rsid w:val="00DB732F"/>
    <w:rsid w:val="00DB7350"/>
    <w:rsid w:val="00DB7D4D"/>
    <w:rsid w:val="00DB7F5B"/>
    <w:rsid w:val="00DC1922"/>
    <w:rsid w:val="00DC2970"/>
    <w:rsid w:val="00DC32D2"/>
    <w:rsid w:val="00DC4DF9"/>
    <w:rsid w:val="00DC6696"/>
    <w:rsid w:val="00DC7BDC"/>
    <w:rsid w:val="00DD05CE"/>
    <w:rsid w:val="00DD206A"/>
    <w:rsid w:val="00DD3A84"/>
    <w:rsid w:val="00DD4259"/>
    <w:rsid w:val="00DD5E6A"/>
    <w:rsid w:val="00DD6162"/>
    <w:rsid w:val="00DD6F3F"/>
    <w:rsid w:val="00DD7891"/>
    <w:rsid w:val="00DE2580"/>
    <w:rsid w:val="00DE3316"/>
    <w:rsid w:val="00DE3CA0"/>
    <w:rsid w:val="00DE631A"/>
    <w:rsid w:val="00DE651F"/>
    <w:rsid w:val="00DF43F3"/>
    <w:rsid w:val="00DF4C62"/>
    <w:rsid w:val="00DF604E"/>
    <w:rsid w:val="00DF700E"/>
    <w:rsid w:val="00DF7580"/>
    <w:rsid w:val="00E00882"/>
    <w:rsid w:val="00E014A9"/>
    <w:rsid w:val="00E02DCE"/>
    <w:rsid w:val="00E06E27"/>
    <w:rsid w:val="00E07153"/>
    <w:rsid w:val="00E077E2"/>
    <w:rsid w:val="00E1081E"/>
    <w:rsid w:val="00E14517"/>
    <w:rsid w:val="00E153A2"/>
    <w:rsid w:val="00E161C0"/>
    <w:rsid w:val="00E16A32"/>
    <w:rsid w:val="00E20E33"/>
    <w:rsid w:val="00E21551"/>
    <w:rsid w:val="00E23292"/>
    <w:rsid w:val="00E25E53"/>
    <w:rsid w:val="00E2638A"/>
    <w:rsid w:val="00E26449"/>
    <w:rsid w:val="00E26E3D"/>
    <w:rsid w:val="00E27334"/>
    <w:rsid w:val="00E3039F"/>
    <w:rsid w:val="00E3061F"/>
    <w:rsid w:val="00E32473"/>
    <w:rsid w:val="00E32508"/>
    <w:rsid w:val="00E32FA8"/>
    <w:rsid w:val="00E3415A"/>
    <w:rsid w:val="00E3442B"/>
    <w:rsid w:val="00E344E7"/>
    <w:rsid w:val="00E34ACA"/>
    <w:rsid w:val="00E35A5E"/>
    <w:rsid w:val="00E35D26"/>
    <w:rsid w:val="00E3651A"/>
    <w:rsid w:val="00E36A70"/>
    <w:rsid w:val="00E4023E"/>
    <w:rsid w:val="00E41D85"/>
    <w:rsid w:val="00E44199"/>
    <w:rsid w:val="00E44406"/>
    <w:rsid w:val="00E4470B"/>
    <w:rsid w:val="00E44972"/>
    <w:rsid w:val="00E4518D"/>
    <w:rsid w:val="00E474E6"/>
    <w:rsid w:val="00E47955"/>
    <w:rsid w:val="00E47AA5"/>
    <w:rsid w:val="00E508C8"/>
    <w:rsid w:val="00E5199E"/>
    <w:rsid w:val="00E52053"/>
    <w:rsid w:val="00E540CC"/>
    <w:rsid w:val="00E557F8"/>
    <w:rsid w:val="00E56896"/>
    <w:rsid w:val="00E56A59"/>
    <w:rsid w:val="00E57A9F"/>
    <w:rsid w:val="00E60A01"/>
    <w:rsid w:val="00E6257C"/>
    <w:rsid w:val="00E625D7"/>
    <w:rsid w:val="00E62DA3"/>
    <w:rsid w:val="00E6333E"/>
    <w:rsid w:val="00E63508"/>
    <w:rsid w:val="00E63BD2"/>
    <w:rsid w:val="00E6696A"/>
    <w:rsid w:val="00E67F46"/>
    <w:rsid w:val="00E70B18"/>
    <w:rsid w:val="00E721A5"/>
    <w:rsid w:val="00E7290C"/>
    <w:rsid w:val="00E72D33"/>
    <w:rsid w:val="00E738CB"/>
    <w:rsid w:val="00E768F6"/>
    <w:rsid w:val="00E76F99"/>
    <w:rsid w:val="00E76FC8"/>
    <w:rsid w:val="00E77D89"/>
    <w:rsid w:val="00E80992"/>
    <w:rsid w:val="00E817B6"/>
    <w:rsid w:val="00E84247"/>
    <w:rsid w:val="00E84EE1"/>
    <w:rsid w:val="00E85040"/>
    <w:rsid w:val="00E85A9B"/>
    <w:rsid w:val="00E85E29"/>
    <w:rsid w:val="00E90701"/>
    <w:rsid w:val="00E910D1"/>
    <w:rsid w:val="00E924BB"/>
    <w:rsid w:val="00E931EB"/>
    <w:rsid w:val="00E97FB3"/>
    <w:rsid w:val="00EA066F"/>
    <w:rsid w:val="00EA126D"/>
    <w:rsid w:val="00EA148D"/>
    <w:rsid w:val="00EA3FCE"/>
    <w:rsid w:val="00EA5092"/>
    <w:rsid w:val="00EA559B"/>
    <w:rsid w:val="00EA62EB"/>
    <w:rsid w:val="00EA633A"/>
    <w:rsid w:val="00EA6927"/>
    <w:rsid w:val="00EA71EF"/>
    <w:rsid w:val="00EB33E1"/>
    <w:rsid w:val="00EB378D"/>
    <w:rsid w:val="00EB4501"/>
    <w:rsid w:val="00EB5531"/>
    <w:rsid w:val="00EB67E2"/>
    <w:rsid w:val="00EB6D69"/>
    <w:rsid w:val="00EC0A6C"/>
    <w:rsid w:val="00EC172C"/>
    <w:rsid w:val="00EC1733"/>
    <w:rsid w:val="00EC4269"/>
    <w:rsid w:val="00EC591E"/>
    <w:rsid w:val="00EC68C4"/>
    <w:rsid w:val="00EC696B"/>
    <w:rsid w:val="00EC78ED"/>
    <w:rsid w:val="00ED19D6"/>
    <w:rsid w:val="00ED3569"/>
    <w:rsid w:val="00ED4260"/>
    <w:rsid w:val="00ED4696"/>
    <w:rsid w:val="00ED5802"/>
    <w:rsid w:val="00ED5CD9"/>
    <w:rsid w:val="00ED601B"/>
    <w:rsid w:val="00ED6219"/>
    <w:rsid w:val="00ED6360"/>
    <w:rsid w:val="00ED69FC"/>
    <w:rsid w:val="00ED7016"/>
    <w:rsid w:val="00ED753E"/>
    <w:rsid w:val="00EE0035"/>
    <w:rsid w:val="00EE352E"/>
    <w:rsid w:val="00EE3683"/>
    <w:rsid w:val="00EE3D93"/>
    <w:rsid w:val="00EE46DA"/>
    <w:rsid w:val="00EE4C1B"/>
    <w:rsid w:val="00EE6E77"/>
    <w:rsid w:val="00EE777E"/>
    <w:rsid w:val="00EE7946"/>
    <w:rsid w:val="00EF08BE"/>
    <w:rsid w:val="00EF17D5"/>
    <w:rsid w:val="00EF44AE"/>
    <w:rsid w:val="00EF46DE"/>
    <w:rsid w:val="00EF4F63"/>
    <w:rsid w:val="00EF4FA8"/>
    <w:rsid w:val="00EF5C62"/>
    <w:rsid w:val="00F01874"/>
    <w:rsid w:val="00F01B26"/>
    <w:rsid w:val="00F02EFE"/>
    <w:rsid w:val="00F0351F"/>
    <w:rsid w:val="00F03881"/>
    <w:rsid w:val="00F052AE"/>
    <w:rsid w:val="00F05994"/>
    <w:rsid w:val="00F07736"/>
    <w:rsid w:val="00F07DDB"/>
    <w:rsid w:val="00F13636"/>
    <w:rsid w:val="00F161E5"/>
    <w:rsid w:val="00F22917"/>
    <w:rsid w:val="00F22C97"/>
    <w:rsid w:val="00F24819"/>
    <w:rsid w:val="00F24989"/>
    <w:rsid w:val="00F24F80"/>
    <w:rsid w:val="00F26054"/>
    <w:rsid w:val="00F26A2F"/>
    <w:rsid w:val="00F272AC"/>
    <w:rsid w:val="00F3190A"/>
    <w:rsid w:val="00F31B42"/>
    <w:rsid w:val="00F336E2"/>
    <w:rsid w:val="00F34D38"/>
    <w:rsid w:val="00F37A19"/>
    <w:rsid w:val="00F41155"/>
    <w:rsid w:val="00F4146E"/>
    <w:rsid w:val="00F420F5"/>
    <w:rsid w:val="00F42781"/>
    <w:rsid w:val="00F428BE"/>
    <w:rsid w:val="00F43383"/>
    <w:rsid w:val="00F50AF2"/>
    <w:rsid w:val="00F50C5C"/>
    <w:rsid w:val="00F50E15"/>
    <w:rsid w:val="00F5158E"/>
    <w:rsid w:val="00F5320E"/>
    <w:rsid w:val="00F53238"/>
    <w:rsid w:val="00F53EA5"/>
    <w:rsid w:val="00F5430E"/>
    <w:rsid w:val="00F5440E"/>
    <w:rsid w:val="00F54BC2"/>
    <w:rsid w:val="00F55B1F"/>
    <w:rsid w:val="00F6089E"/>
    <w:rsid w:val="00F60BA8"/>
    <w:rsid w:val="00F6381F"/>
    <w:rsid w:val="00F64DF3"/>
    <w:rsid w:val="00F65804"/>
    <w:rsid w:val="00F65E4C"/>
    <w:rsid w:val="00F6674B"/>
    <w:rsid w:val="00F6685A"/>
    <w:rsid w:val="00F713EB"/>
    <w:rsid w:val="00F718A8"/>
    <w:rsid w:val="00F71BB6"/>
    <w:rsid w:val="00F74283"/>
    <w:rsid w:val="00F74DF7"/>
    <w:rsid w:val="00F75B9A"/>
    <w:rsid w:val="00F76DA8"/>
    <w:rsid w:val="00F81040"/>
    <w:rsid w:val="00F81596"/>
    <w:rsid w:val="00F83414"/>
    <w:rsid w:val="00F83F3C"/>
    <w:rsid w:val="00F84CC1"/>
    <w:rsid w:val="00F856F2"/>
    <w:rsid w:val="00F85A29"/>
    <w:rsid w:val="00F86AF8"/>
    <w:rsid w:val="00F86CDA"/>
    <w:rsid w:val="00F908FF"/>
    <w:rsid w:val="00F92FD1"/>
    <w:rsid w:val="00F93301"/>
    <w:rsid w:val="00F938C3"/>
    <w:rsid w:val="00F93A0B"/>
    <w:rsid w:val="00F95020"/>
    <w:rsid w:val="00F97FD9"/>
    <w:rsid w:val="00FA0D2B"/>
    <w:rsid w:val="00FA0E00"/>
    <w:rsid w:val="00FA241E"/>
    <w:rsid w:val="00FA243F"/>
    <w:rsid w:val="00FA3617"/>
    <w:rsid w:val="00FA3CBB"/>
    <w:rsid w:val="00FA49BF"/>
    <w:rsid w:val="00FA51D0"/>
    <w:rsid w:val="00FA548D"/>
    <w:rsid w:val="00FA57AE"/>
    <w:rsid w:val="00FA630C"/>
    <w:rsid w:val="00FA73CD"/>
    <w:rsid w:val="00FB226E"/>
    <w:rsid w:val="00FB2346"/>
    <w:rsid w:val="00FB3846"/>
    <w:rsid w:val="00FB4081"/>
    <w:rsid w:val="00FB5B38"/>
    <w:rsid w:val="00FC0E09"/>
    <w:rsid w:val="00FC23CE"/>
    <w:rsid w:val="00FC28C7"/>
    <w:rsid w:val="00FC2B1B"/>
    <w:rsid w:val="00FC3300"/>
    <w:rsid w:val="00FC33E3"/>
    <w:rsid w:val="00FC4C62"/>
    <w:rsid w:val="00FC6188"/>
    <w:rsid w:val="00FC74D8"/>
    <w:rsid w:val="00FD06D0"/>
    <w:rsid w:val="00FD0FDC"/>
    <w:rsid w:val="00FD1DFD"/>
    <w:rsid w:val="00FD3F9C"/>
    <w:rsid w:val="00FD4013"/>
    <w:rsid w:val="00FD47D6"/>
    <w:rsid w:val="00FD6B96"/>
    <w:rsid w:val="00FD773E"/>
    <w:rsid w:val="00FE1DE1"/>
    <w:rsid w:val="00FE2A64"/>
    <w:rsid w:val="00FE34DF"/>
    <w:rsid w:val="00FE3FCE"/>
    <w:rsid w:val="00FE67C2"/>
    <w:rsid w:val="00FE6A78"/>
    <w:rsid w:val="00FF09A2"/>
    <w:rsid w:val="00FF111F"/>
    <w:rsid w:val="00FF1B91"/>
    <w:rsid w:val="00FF46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C59F54"/>
  <w15:docId w15:val="{0039242E-7DA3-43FC-B0A2-E741B981C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lsdException w:name="FollowedHyperlink" w:semiHidden="1" w:unhideWhenUsed="1"/>
    <w:lsdException w:name="Strong" w:semiHidden="1" w:qFormat="1"/>
    <w:lsdException w:name="Emphasis" w:semiHidden="1" w:qFormat="1"/>
    <w:lsdException w:name="Document Map" w:semiHidden="1"/>
    <w:lsdException w:name="Plain Text" w:semiHidden="1" w:qFormat="1"/>
    <w:lsdException w:name="E-mail Signature" w:semiHidden="1"/>
    <w:lsdException w:name="HTML Top of Form" w:semiHidden="1" w:uiPriority="99" w:unhideWhenUsed="1"/>
    <w:lsdException w:name="HTML Bottom of Form" w:semiHidden="1" w:uiPriority="99"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lsdException w:name="No List"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B04851"/>
    <w:rPr>
      <w:sz w:val="24"/>
    </w:rPr>
  </w:style>
  <w:style w:type="paragraph" w:styleId="1">
    <w:name w:val="heading 1"/>
    <w:next w:val="34b"/>
    <w:link w:val="10"/>
    <w:qFormat/>
    <w:rsid w:val="00B04851"/>
    <w:pPr>
      <w:keepNext/>
      <w:keepLines/>
      <w:pageBreakBefore/>
      <w:numPr>
        <w:numId w:val="43"/>
      </w:numPr>
      <w:spacing w:after="240" w:line="360" w:lineRule="auto"/>
      <w:jc w:val="both"/>
      <w:outlineLvl w:val="0"/>
    </w:pPr>
    <w:rPr>
      <w:b/>
      <w:sz w:val="36"/>
      <w:szCs w:val="28"/>
      <w:lang w:val="x-none" w:eastAsia="x-none"/>
    </w:rPr>
  </w:style>
  <w:style w:type="paragraph" w:styleId="2">
    <w:name w:val="heading 2"/>
    <w:next w:val="34b"/>
    <w:link w:val="20"/>
    <w:qFormat/>
    <w:rsid w:val="00B04851"/>
    <w:pPr>
      <w:keepNext/>
      <w:keepLines/>
      <w:numPr>
        <w:ilvl w:val="1"/>
        <w:numId w:val="43"/>
      </w:numPr>
      <w:spacing w:before="480" w:after="240" w:line="360" w:lineRule="auto"/>
      <w:jc w:val="both"/>
      <w:outlineLvl w:val="1"/>
    </w:pPr>
    <w:rPr>
      <w:b/>
      <w:sz w:val="32"/>
    </w:rPr>
  </w:style>
  <w:style w:type="paragraph" w:styleId="3">
    <w:name w:val="heading 3"/>
    <w:next w:val="34b"/>
    <w:link w:val="30"/>
    <w:qFormat/>
    <w:rsid w:val="00B04851"/>
    <w:pPr>
      <w:keepNext/>
      <w:keepLines/>
      <w:numPr>
        <w:ilvl w:val="2"/>
        <w:numId w:val="43"/>
      </w:numPr>
      <w:spacing w:before="480" w:after="240" w:line="360" w:lineRule="auto"/>
      <w:jc w:val="both"/>
      <w:outlineLvl w:val="2"/>
    </w:pPr>
    <w:rPr>
      <w:b/>
      <w:bCs/>
      <w:sz w:val="28"/>
    </w:rPr>
  </w:style>
  <w:style w:type="paragraph" w:styleId="4">
    <w:name w:val="heading 4"/>
    <w:next w:val="34b"/>
    <w:link w:val="40"/>
    <w:qFormat/>
    <w:rsid w:val="00B04851"/>
    <w:pPr>
      <w:keepNext/>
      <w:keepLines/>
      <w:numPr>
        <w:ilvl w:val="3"/>
        <w:numId w:val="43"/>
      </w:numPr>
      <w:spacing w:before="480" w:after="240" w:line="360" w:lineRule="auto"/>
      <w:jc w:val="both"/>
      <w:outlineLvl w:val="3"/>
    </w:pPr>
    <w:rPr>
      <w:b/>
      <w:sz w:val="24"/>
    </w:rPr>
  </w:style>
  <w:style w:type="paragraph" w:styleId="5">
    <w:name w:val="heading 5"/>
    <w:next w:val="34b"/>
    <w:link w:val="50"/>
    <w:qFormat/>
    <w:rsid w:val="00B04851"/>
    <w:pPr>
      <w:keepNext/>
      <w:numPr>
        <w:ilvl w:val="4"/>
        <w:numId w:val="43"/>
      </w:numPr>
      <w:spacing w:before="480" w:after="240" w:line="360" w:lineRule="auto"/>
      <w:jc w:val="both"/>
      <w:outlineLvl w:val="4"/>
    </w:pPr>
    <w:rPr>
      <w:bCs/>
      <w:i/>
      <w:iCs/>
      <w:sz w:val="22"/>
      <w:szCs w:val="26"/>
    </w:rPr>
  </w:style>
  <w:style w:type="paragraph" w:styleId="6">
    <w:name w:val="heading 6"/>
    <w:next w:val="34b"/>
    <w:link w:val="60"/>
    <w:qFormat/>
    <w:rsid w:val="00B04851"/>
    <w:pPr>
      <w:keepNext/>
      <w:numPr>
        <w:ilvl w:val="5"/>
        <w:numId w:val="43"/>
      </w:numPr>
      <w:spacing w:before="480" w:after="240" w:line="360" w:lineRule="auto"/>
      <w:jc w:val="both"/>
      <w:outlineLvl w:val="5"/>
    </w:pPr>
    <w:rPr>
      <w:i/>
      <w:sz w:val="22"/>
      <w:lang w:eastAsia="en-US"/>
    </w:rPr>
  </w:style>
  <w:style w:type="paragraph" w:styleId="7">
    <w:name w:val="heading 7"/>
    <w:basedOn w:val="a0"/>
    <w:next w:val="a0"/>
    <w:link w:val="70"/>
    <w:semiHidden/>
    <w:qFormat/>
    <w:rsid w:val="00B04851"/>
    <w:pPr>
      <w:keepNext/>
      <w:numPr>
        <w:ilvl w:val="6"/>
        <w:numId w:val="43"/>
      </w:numPr>
      <w:spacing w:before="120"/>
      <w:outlineLvl w:val="6"/>
    </w:pPr>
    <w:rPr>
      <w:i/>
      <w:lang w:eastAsia="en-US"/>
    </w:rPr>
  </w:style>
  <w:style w:type="paragraph" w:styleId="8">
    <w:name w:val="heading 8"/>
    <w:basedOn w:val="a0"/>
    <w:next w:val="a0"/>
    <w:link w:val="80"/>
    <w:semiHidden/>
    <w:qFormat/>
    <w:rsid w:val="00B04851"/>
    <w:pPr>
      <w:keepNext/>
      <w:numPr>
        <w:ilvl w:val="7"/>
        <w:numId w:val="43"/>
      </w:numPr>
      <w:spacing w:before="120"/>
      <w:outlineLvl w:val="7"/>
    </w:pPr>
    <w:rPr>
      <w:lang w:eastAsia="en-US"/>
    </w:rPr>
  </w:style>
  <w:style w:type="paragraph" w:styleId="9">
    <w:name w:val="heading 9"/>
    <w:basedOn w:val="a0"/>
    <w:next w:val="a0"/>
    <w:link w:val="90"/>
    <w:semiHidden/>
    <w:qFormat/>
    <w:rsid w:val="00B04851"/>
    <w:pPr>
      <w:keepNext/>
      <w:numPr>
        <w:ilvl w:val="8"/>
        <w:numId w:val="43"/>
      </w:numPr>
      <w:spacing w:before="120"/>
      <w:outlineLvl w:val="8"/>
    </w:pPr>
    <w:rPr>
      <w:lang w:eastAsia="en-U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4c">
    <w:name w:val="34_Знак_Сообщение_системы"/>
    <w:rsid w:val="00B04851"/>
    <w:rPr>
      <w:rFonts w:ascii="Calibri" w:hAnsi="Calibri"/>
    </w:rPr>
  </w:style>
  <w:style w:type="paragraph" w:customStyle="1" w:styleId="34b">
    <w:name w:val="34_Абзац_Обычный"/>
    <w:link w:val="34d"/>
    <w:qFormat/>
    <w:rsid w:val="00B04851"/>
    <w:pPr>
      <w:spacing w:line="360" w:lineRule="auto"/>
      <w:ind w:firstLine="709"/>
      <w:jc w:val="both"/>
    </w:pPr>
    <w:rPr>
      <w:sz w:val="24"/>
      <w:lang w:eastAsia="x-none"/>
    </w:rPr>
  </w:style>
  <w:style w:type="character" w:customStyle="1" w:styleId="34d">
    <w:name w:val="34_Абзац_Обычный Знак"/>
    <w:link w:val="34b"/>
    <w:rsid w:val="00B04851"/>
    <w:rPr>
      <w:sz w:val="24"/>
      <w:lang w:eastAsia="x-none"/>
    </w:rPr>
  </w:style>
  <w:style w:type="character" w:customStyle="1" w:styleId="10">
    <w:name w:val="Заголовок 1 Знак"/>
    <w:link w:val="1"/>
    <w:rsid w:val="00B04851"/>
    <w:rPr>
      <w:b/>
      <w:sz w:val="36"/>
      <w:szCs w:val="28"/>
      <w:lang w:val="x-none" w:eastAsia="x-none"/>
    </w:rPr>
  </w:style>
  <w:style w:type="character" w:customStyle="1" w:styleId="20">
    <w:name w:val="Заголовок 2 Знак"/>
    <w:link w:val="2"/>
    <w:rsid w:val="00B04851"/>
    <w:rPr>
      <w:b/>
      <w:sz w:val="32"/>
    </w:rPr>
  </w:style>
  <w:style w:type="character" w:customStyle="1" w:styleId="30">
    <w:name w:val="Заголовок 3 Знак"/>
    <w:link w:val="3"/>
    <w:rsid w:val="00B04851"/>
    <w:rPr>
      <w:b/>
      <w:bCs/>
      <w:sz w:val="28"/>
    </w:rPr>
  </w:style>
  <w:style w:type="character" w:customStyle="1" w:styleId="40">
    <w:name w:val="Заголовок 4 Знак"/>
    <w:link w:val="4"/>
    <w:rsid w:val="00B04851"/>
    <w:rPr>
      <w:b/>
      <w:sz w:val="24"/>
    </w:rPr>
  </w:style>
  <w:style w:type="character" w:customStyle="1" w:styleId="50">
    <w:name w:val="Заголовок 5 Знак"/>
    <w:link w:val="5"/>
    <w:rsid w:val="00B04851"/>
    <w:rPr>
      <w:bCs/>
      <w:i/>
      <w:iCs/>
      <w:sz w:val="22"/>
      <w:szCs w:val="26"/>
    </w:rPr>
  </w:style>
  <w:style w:type="character" w:customStyle="1" w:styleId="60">
    <w:name w:val="Заголовок 6 Знак"/>
    <w:link w:val="6"/>
    <w:rsid w:val="00B04851"/>
    <w:rPr>
      <w:i/>
      <w:sz w:val="22"/>
      <w:lang w:eastAsia="en-US"/>
    </w:rPr>
  </w:style>
  <w:style w:type="character" w:customStyle="1" w:styleId="70">
    <w:name w:val="Заголовок 7 Знак"/>
    <w:link w:val="7"/>
    <w:semiHidden/>
    <w:rsid w:val="00B04851"/>
    <w:rPr>
      <w:i/>
      <w:sz w:val="24"/>
      <w:lang w:eastAsia="en-US"/>
    </w:rPr>
  </w:style>
  <w:style w:type="character" w:customStyle="1" w:styleId="80">
    <w:name w:val="Заголовок 8 Знак"/>
    <w:link w:val="8"/>
    <w:semiHidden/>
    <w:rsid w:val="00B04851"/>
    <w:rPr>
      <w:sz w:val="24"/>
      <w:lang w:eastAsia="en-US"/>
    </w:rPr>
  </w:style>
  <w:style w:type="character" w:customStyle="1" w:styleId="90">
    <w:name w:val="Заголовок 9 Знак"/>
    <w:link w:val="9"/>
    <w:semiHidden/>
    <w:rsid w:val="00B04851"/>
    <w:rPr>
      <w:sz w:val="24"/>
      <w:lang w:eastAsia="en-US"/>
    </w:rPr>
  </w:style>
  <w:style w:type="paragraph" w:customStyle="1" w:styleId="3412">
    <w:name w:val="34_Заголовок_1_Приложение"/>
    <w:basedOn w:val="1"/>
    <w:next w:val="34e"/>
    <w:qFormat/>
    <w:rsid w:val="00B04851"/>
    <w:pPr>
      <w:numPr>
        <w:numId w:val="41"/>
      </w:numPr>
      <w:tabs>
        <w:tab w:val="center" w:pos="1985"/>
      </w:tabs>
      <w:jc w:val="center"/>
    </w:pPr>
  </w:style>
  <w:style w:type="paragraph" w:customStyle="1" w:styleId="3420">
    <w:name w:val="34_Заголовок_2_Приложение"/>
    <w:basedOn w:val="2"/>
    <w:next w:val="34b"/>
    <w:rsid w:val="00B04851"/>
    <w:pPr>
      <w:numPr>
        <w:numId w:val="41"/>
      </w:numPr>
    </w:pPr>
    <w:rPr>
      <w:szCs w:val="24"/>
    </w:rPr>
  </w:style>
  <w:style w:type="paragraph" w:customStyle="1" w:styleId="3431">
    <w:name w:val="34_Заголовок_3_Приложение"/>
    <w:basedOn w:val="3"/>
    <w:next w:val="34b"/>
    <w:rsid w:val="00B04851"/>
    <w:pPr>
      <w:numPr>
        <w:numId w:val="41"/>
      </w:numPr>
    </w:pPr>
    <w:rPr>
      <w:szCs w:val="22"/>
    </w:rPr>
  </w:style>
  <w:style w:type="character" w:customStyle="1" w:styleId="34f">
    <w:name w:val="34_Знак_Подчеркнутый"/>
    <w:rsid w:val="00B04851"/>
    <w:rPr>
      <w:u w:val="single"/>
    </w:rPr>
  </w:style>
  <w:style w:type="paragraph" w:customStyle="1" w:styleId="349">
    <w:name w:val="34_Список_Библиография"/>
    <w:basedOn w:val="34b"/>
    <w:rsid w:val="00B04851"/>
    <w:pPr>
      <w:numPr>
        <w:numId w:val="2"/>
      </w:numPr>
    </w:pPr>
    <w:rPr>
      <w:rFonts w:cs="Arial"/>
      <w:bCs/>
      <w:szCs w:val="28"/>
    </w:rPr>
  </w:style>
  <w:style w:type="character" w:customStyle="1" w:styleId="34f0">
    <w:name w:val="34_Рамка_Основной Знак"/>
    <w:basedOn w:val="34d"/>
    <w:link w:val="34f1"/>
    <w:rsid w:val="00180DB6"/>
    <w:rPr>
      <w:sz w:val="18"/>
      <w:lang w:eastAsia="x-none"/>
    </w:rPr>
  </w:style>
  <w:style w:type="character" w:customStyle="1" w:styleId="34f2">
    <w:name w:val="34_Рамка_Подписи Знак"/>
    <w:basedOn w:val="a1"/>
    <w:link w:val="34f3"/>
    <w:rsid w:val="00B04851"/>
    <w:rPr>
      <w:i/>
      <w:sz w:val="18"/>
      <w:szCs w:val="18"/>
      <w:lang w:val="x-none" w:eastAsia="x-none"/>
    </w:rPr>
  </w:style>
  <w:style w:type="paragraph" w:customStyle="1" w:styleId="34f4">
    <w:name w:val="34_ЛУ_Название"/>
    <w:basedOn w:val="34f5"/>
    <w:next w:val="34f5"/>
    <w:rsid w:val="00B04851"/>
    <w:pPr>
      <w:spacing w:before="20" w:after="120"/>
    </w:pPr>
    <w:rPr>
      <w:b/>
      <w:sz w:val="36"/>
    </w:rPr>
  </w:style>
  <w:style w:type="paragraph" w:customStyle="1" w:styleId="34f6">
    <w:name w:val="34_ЛУ_Подпись"/>
    <w:basedOn w:val="34b"/>
    <w:rsid w:val="00B04851"/>
    <w:pPr>
      <w:spacing w:before="20" w:after="120" w:line="240" w:lineRule="auto"/>
      <w:ind w:firstLine="0"/>
      <w:jc w:val="left"/>
    </w:pPr>
  </w:style>
  <w:style w:type="character" w:customStyle="1" w:styleId="34f7">
    <w:name w:val="34_Знак_Элемент_интерфейса"/>
    <w:qFormat/>
    <w:rsid w:val="00B04851"/>
    <w:rPr>
      <w:b/>
    </w:rPr>
  </w:style>
  <w:style w:type="paragraph" w:customStyle="1" w:styleId="3415">
    <w:name w:val="34_Заголовок_1_Дополнительный"/>
    <w:basedOn w:val="1"/>
    <w:next w:val="34b"/>
    <w:link w:val="3416"/>
    <w:qFormat/>
    <w:rsid w:val="00B04851"/>
    <w:pPr>
      <w:numPr>
        <w:numId w:val="0"/>
      </w:numPr>
      <w:jc w:val="center"/>
    </w:pPr>
  </w:style>
  <w:style w:type="character" w:customStyle="1" w:styleId="3416">
    <w:name w:val="34_Заголовок_1_Дополнительный Знак"/>
    <w:basedOn w:val="34d"/>
    <w:link w:val="3415"/>
    <w:rsid w:val="00180DB6"/>
    <w:rPr>
      <w:b/>
      <w:sz w:val="36"/>
      <w:szCs w:val="28"/>
      <w:lang w:val="x-none" w:eastAsia="x-none"/>
    </w:rPr>
  </w:style>
  <w:style w:type="paragraph" w:styleId="11">
    <w:name w:val="toc 1"/>
    <w:basedOn w:val="34b"/>
    <w:next w:val="34b"/>
    <w:autoRedefine/>
    <w:uiPriority w:val="39"/>
    <w:rsid w:val="00B04851"/>
    <w:pPr>
      <w:tabs>
        <w:tab w:val="left" w:pos="357"/>
        <w:tab w:val="right" w:leader="dot" w:pos="9923"/>
      </w:tabs>
      <w:spacing w:before="120" w:after="60" w:line="240" w:lineRule="auto"/>
      <w:ind w:firstLine="0"/>
      <w:jc w:val="left"/>
    </w:pPr>
    <w:rPr>
      <w:b/>
      <w:noProof/>
      <w:szCs w:val="24"/>
    </w:rPr>
  </w:style>
  <w:style w:type="character" w:customStyle="1" w:styleId="3417">
    <w:name w:val="34_Заголовок_1_Не_включенный_в_оглавление Знак"/>
    <w:basedOn w:val="3416"/>
    <w:link w:val="3418"/>
    <w:rsid w:val="00180DB6"/>
    <w:rPr>
      <w:b/>
      <w:sz w:val="36"/>
      <w:szCs w:val="28"/>
      <w:lang w:val="x-none" w:eastAsia="x-none"/>
    </w:rPr>
  </w:style>
  <w:style w:type="paragraph" w:customStyle="1" w:styleId="34f8">
    <w:name w:val="34_Пример"/>
    <w:basedOn w:val="34b"/>
    <w:rsid w:val="00B04851"/>
    <w:pPr>
      <w:spacing w:before="360" w:after="360"/>
      <w:ind w:left="709" w:firstLine="0"/>
      <w:contextualSpacing/>
    </w:pPr>
  </w:style>
  <w:style w:type="paragraph" w:customStyle="1" w:styleId="34f9">
    <w:name w:val="34_Рисунок_Изображение"/>
    <w:basedOn w:val="34b"/>
    <w:next w:val="34fa"/>
    <w:qFormat/>
    <w:rsid w:val="00B04851"/>
    <w:pPr>
      <w:keepNext/>
      <w:spacing w:before="360"/>
      <w:ind w:firstLine="0"/>
      <w:jc w:val="center"/>
    </w:pPr>
  </w:style>
  <w:style w:type="paragraph" w:customStyle="1" w:styleId="34fa">
    <w:name w:val="34_Рисунок_Название"/>
    <w:basedOn w:val="34b"/>
    <w:next w:val="34b"/>
    <w:qFormat/>
    <w:rsid w:val="00B04851"/>
    <w:pPr>
      <w:keepLines/>
      <w:spacing w:before="120" w:after="360"/>
      <w:ind w:firstLine="0"/>
      <w:jc w:val="center"/>
    </w:pPr>
    <w:rPr>
      <w:rFonts w:cs="Arial"/>
    </w:rPr>
  </w:style>
  <w:style w:type="character" w:customStyle="1" w:styleId="34fb">
    <w:name w:val="34_Знак_Курсив"/>
    <w:rsid w:val="00B04851"/>
    <w:rPr>
      <w:b w:val="0"/>
      <w:i/>
    </w:rPr>
  </w:style>
  <w:style w:type="character" w:customStyle="1" w:styleId="34fc">
    <w:name w:val="34_Знак_Название_файла"/>
    <w:qFormat/>
    <w:rsid w:val="00B04851"/>
    <w:rPr>
      <w:rFonts w:ascii="Calibri" w:hAnsi="Calibri"/>
    </w:rPr>
  </w:style>
  <w:style w:type="character" w:customStyle="1" w:styleId="34fd">
    <w:name w:val="34_Знак_Термин"/>
    <w:rsid w:val="00B04851"/>
    <w:rPr>
      <w:i/>
    </w:rPr>
  </w:style>
  <w:style w:type="character" w:customStyle="1" w:styleId="34fe">
    <w:name w:val="34_Знак_Полужирный"/>
    <w:rsid w:val="00B04851"/>
    <w:rPr>
      <w:b/>
    </w:rPr>
  </w:style>
  <w:style w:type="character" w:customStyle="1" w:styleId="34ff">
    <w:name w:val="34_Знак_Верхний_индекс"/>
    <w:rsid w:val="00B04851"/>
    <w:rPr>
      <w:vertAlign w:val="superscript"/>
    </w:rPr>
  </w:style>
  <w:style w:type="character" w:customStyle="1" w:styleId="3424">
    <w:name w:val="34_Список_Марк_2 Знак"/>
    <w:link w:val="3423"/>
    <w:rsid w:val="004313E3"/>
    <w:rPr>
      <w:sz w:val="24"/>
      <w:lang w:eastAsia="x-none"/>
    </w:rPr>
  </w:style>
  <w:style w:type="paragraph" w:customStyle="1" w:styleId="3423">
    <w:name w:val="34_Список_Марк_2"/>
    <w:basedOn w:val="34b"/>
    <w:link w:val="3424"/>
    <w:qFormat/>
    <w:rsid w:val="00B04851"/>
    <w:pPr>
      <w:numPr>
        <w:ilvl w:val="1"/>
        <w:numId w:val="32"/>
      </w:numPr>
    </w:pPr>
  </w:style>
  <w:style w:type="paragraph" w:customStyle="1" w:styleId="34ff0">
    <w:name w:val="34_Таблица_Заголовок_Продолжение"/>
    <w:basedOn w:val="34ff1"/>
    <w:next w:val="a0"/>
    <w:rsid w:val="00B04851"/>
    <w:pPr>
      <w:pageBreakBefore/>
      <w:spacing w:before="0"/>
    </w:pPr>
    <w:rPr>
      <w:i/>
    </w:rPr>
  </w:style>
  <w:style w:type="paragraph" w:customStyle="1" w:styleId="34ff2">
    <w:name w:val="34_Врезка_Примечание"/>
    <w:basedOn w:val="34b"/>
    <w:next w:val="34b"/>
    <w:qFormat/>
    <w:rsid w:val="00B04851"/>
    <w:pPr>
      <w:keepLines/>
      <w:spacing w:before="360" w:after="360"/>
      <w:ind w:left="709" w:firstLine="0"/>
    </w:pPr>
  </w:style>
  <w:style w:type="paragraph" w:customStyle="1" w:styleId="3413">
    <w:name w:val="34_Список_Марк_1"/>
    <w:basedOn w:val="34b"/>
    <w:link w:val="3419"/>
    <w:qFormat/>
    <w:rsid w:val="00B04851"/>
    <w:pPr>
      <w:numPr>
        <w:numId w:val="32"/>
      </w:numPr>
    </w:pPr>
  </w:style>
  <w:style w:type="character" w:customStyle="1" w:styleId="3419">
    <w:name w:val="34_Список_Марк_1 Знак"/>
    <w:link w:val="3413"/>
    <w:rsid w:val="00180DB6"/>
    <w:rPr>
      <w:sz w:val="24"/>
      <w:lang w:eastAsia="x-none"/>
    </w:rPr>
  </w:style>
  <w:style w:type="paragraph" w:styleId="a4">
    <w:name w:val="footnote text"/>
    <w:basedOn w:val="34b"/>
    <w:link w:val="a5"/>
    <w:rsid w:val="00B04851"/>
    <w:pPr>
      <w:spacing w:after="60" w:line="240" w:lineRule="auto"/>
    </w:pPr>
    <w:rPr>
      <w:sz w:val="18"/>
    </w:rPr>
  </w:style>
  <w:style w:type="paragraph" w:customStyle="1" w:styleId="341">
    <w:name w:val="34_Список_Нум_1"/>
    <w:basedOn w:val="34b"/>
    <w:link w:val="341a"/>
    <w:qFormat/>
    <w:rsid w:val="00B04851"/>
    <w:pPr>
      <w:numPr>
        <w:numId w:val="31"/>
      </w:numPr>
    </w:pPr>
  </w:style>
  <w:style w:type="character" w:customStyle="1" w:styleId="341a">
    <w:name w:val="34_Список_Нум_1 Знак"/>
    <w:link w:val="341"/>
    <w:rsid w:val="00180DB6"/>
    <w:rPr>
      <w:sz w:val="24"/>
      <w:lang w:eastAsia="x-none"/>
    </w:rPr>
  </w:style>
  <w:style w:type="paragraph" w:customStyle="1" w:styleId="342">
    <w:name w:val="34_Список_Нум_2"/>
    <w:basedOn w:val="34b"/>
    <w:link w:val="3425"/>
    <w:qFormat/>
    <w:rsid w:val="00B04851"/>
    <w:pPr>
      <w:numPr>
        <w:ilvl w:val="1"/>
        <w:numId w:val="31"/>
      </w:numPr>
    </w:pPr>
  </w:style>
  <w:style w:type="character" w:customStyle="1" w:styleId="3425">
    <w:name w:val="34_Список_Нум_2 Знак"/>
    <w:basedOn w:val="a1"/>
    <w:link w:val="342"/>
    <w:rsid w:val="00180DB6"/>
    <w:rPr>
      <w:sz w:val="24"/>
      <w:lang w:eastAsia="x-none"/>
    </w:rPr>
  </w:style>
  <w:style w:type="paragraph" w:customStyle="1" w:styleId="34ff3">
    <w:name w:val="34_Список_Нум_Вводная_фраза"/>
    <w:basedOn w:val="34b"/>
    <w:next w:val="341"/>
    <w:link w:val="34ff4"/>
    <w:qFormat/>
    <w:rsid w:val="00B04851"/>
    <w:pPr>
      <w:keepNext/>
    </w:pPr>
  </w:style>
  <w:style w:type="paragraph" w:customStyle="1" w:styleId="34f1">
    <w:name w:val="34_Рамка_Основной"/>
    <w:basedOn w:val="34b"/>
    <w:link w:val="34f0"/>
    <w:rsid w:val="00B04851"/>
    <w:pPr>
      <w:spacing w:line="240" w:lineRule="auto"/>
      <w:ind w:firstLine="0"/>
      <w:jc w:val="center"/>
    </w:pPr>
    <w:rPr>
      <w:sz w:val="18"/>
    </w:rPr>
  </w:style>
  <w:style w:type="paragraph" w:customStyle="1" w:styleId="34f3">
    <w:name w:val="34_Рамка_Подписи"/>
    <w:basedOn w:val="34f1"/>
    <w:link w:val="34f2"/>
    <w:rsid w:val="00B04851"/>
    <w:pPr>
      <w:tabs>
        <w:tab w:val="left" w:pos="284"/>
      </w:tabs>
    </w:pPr>
    <w:rPr>
      <w:i/>
      <w:szCs w:val="18"/>
      <w:lang w:val="x-none"/>
    </w:rPr>
  </w:style>
  <w:style w:type="paragraph" w:customStyle="1" w:styleId="34ff5">
    <w:name w:val="34_Таблица_Число_в_ячейке"/>
    <w:basedOn w:val="34ff6"/>
    <w:link w:val="34ff7"/>
    <w:rsid w:val="00B04851"/>
    <w:pPr>
      <w:jc w:val="right"/>
    </w:pPr>
    <w:rPr>
      <w:rFonts w:cs="Arial"/>
      <w:bCs/>
      <w:lang w:val="x-none"/>
    </w:rPr>
  </w:style>
  <w:style w:type="paragraph" w:customStyle="1" w:styleId="34ff6">
    <w:name w:val="34_Таблица_Основной"/>
    <w:basedOn w:val="34b"/>
    <w:qFormat/>
    <w:rsid w:val="00B04851"/>
    <w:pPr>
      <w:spacing w:line="240" w:lineRule="auto"/>
      <w:ind w:firstLine="0"/>
      <w:jc w:val="left"/>
    </w:pPr>
    <w:rPr>
      <w:sz w:val="20"/>
    </w:rPr>
  </w:style>
  <w:style w:type="paragraph" w:customStyle="1" w:styleId="34ff8">
    <w:name w:val="34_Таблица_Шапка"/>
    <w:basedOn w:val="34ff6"/>
    <w:link w:val="34ff9"/>
    <w:qFormat/>
    <w:rsid w:val="00B04851"/>
    <w:pPr>
      <w:keepNext/>
      <w:keepLines/>
      <w:spacing w:before="60" w:after="60"/>
      <w:jc w:val="center"/>
    </w:pPr>
    <w:rPr>
      <w:b/>
    </w:rPr>
  </w:style>
  <w:style w:type="paragraph" w:customStyle="1" w:styleId="34ff1">
    <w:name w:val="34_Таблица_Заголовок"/>
    <w:basedOn w:val="34b"/>
    <w:next w:val="a0"/>
    <w:qFormat/>
    <w:rsid w:val="00B04851"/>
    <w:pPr>
      <w:keepNext/>
      <w:keepLines/>
      <w:spacing w:before="360" w:after="120"/>
      <w:ind w:firstLine="0"/>
      <w:jc w:val="left"/>
    </w:pPr>
    <w:rPr>
      <w:szCs w:val="24"/>
    </w:rPr>
  </w:style>
  <w:style w:type="paragraph" w:customStyle="1" w:styleId="34f5">
    <w:name w:val="34_ТЛ_Основной"/>
    <w:basedOn w:val="34b"/>
    <w:rsid w:val="00B04851"/>
    <w:pPr>
      <w:ind w:firstLine="0"/>
      <w:jc w:val="center"/>
    </w:pPr>
  </w:style>
  <w:style w:type="paragraph" w:customStyle="1" w:styleId="34ffa">
    <w:name w:val="34_ТЛ_Обозначение_документа"/>
    <w:basedOn w:val="34f5"/>
    <w:next w:val="34f5"/>
    <w:rsid w:val="00B04851"/>
    <w:pPr>
      <w:spacing w:after="240"/>
    </w:pPr>
    <w:rPr>
      <w:rFonts w:cs="Arial"/>
      <w:sz w:val="28"/>
      <w:szCs w:val="28"/>
      <w:lang w:eastAsia="en-US"/>
    </w:rPr>
  </w:style>
  <w:style w:type="paragraph" w:customStyle="1" w:styleId="34ffb">
    <w:name w:val="34_ТЛ_Название_документа_Полное"/>
    <w:basedOn w:val="34f5"/>
    <w:next w:val="34ffc"/>
    <w:rsid w:val="00B04851"/>
    <w:pPr>
      <w:spacing w:after="120"/>
    </w:pPr>
    <w:rPr>
      <w:rFonts w:cs="Arial"/>
      <w:b/>
      <w:bCs/>
      <w:caps/>
      <w:sz w:val="32"/>
      <w:szCs w:val="32"/>
      <w:lang w:eastAsia="en-US"/>
    </w:rPr>
  </w:style>
  <w:style w:type="paragraph" w:customStyle="1" w:styleId="34ffc">
    <w:name w:val="34_ТЛ_Название_документа_Сокращенное"/>
    <w:basedOn w:val="34f5"/>
    <w:next w:val="34ffd"/>
    <w:rsid w:val="00B04851"/>
    <w:pPr>
      <w:spacing w:after="120"/>
    </w:pPr>
    <w:rPr>
      <w:rFonts w:cs="Arial"/>
      <w:b/>
      <w:sz w:val="28"/>
      <w:szCs w:val="28"/>
      <w:lang w:eastAsia="en-US"/>
    </w:rPr>
  </w:style>
  <w:style w:type="paragraph" w:styleId="21">
    <w:name w:val="toc 2"/>
    <w:basedOn w:val="34b"/>
    <w:next w:val="34b"/>
    <w:autoRedefine/>
    <w:uiPriority w:val="39"/>
    <w:rsid w:val="00B04851"/>
    <w:pPr>
      <w:tabs>
        <w:tab w:val="left" w:pos="851"/>
        <w:tab w:val="right" w:leader="dot" w:pos="9923"/>
      </w:tabs>
      <w:spacing w:after="60" w:line="240" w:lineRule="auto"/>
      <w:ind w:left="340" w:firstLine="0"/>
      <w:jc w:val="left"/>
    </w:pPr>
    <w:rPr>
      <w:szCs w:val="24"/>
      <w:lang w:val="x-none"/>
    </w:rPr>
  </w:style>
  <w:style w:type="paragraph" w:styleId="31">
    <w:name w:val="toc 3"/>
    <w:basedOn w:val="34b"/>
    <w:next w:val="34b"/>
    <w:autoRedefine/>
    <w:rsid w:val="00B04851"/>
    <w:pPr>
      <w:tabs>
        <w:tab w:val="left" w:pos="1588"/>
        <w:tab w:val="right" w:leader="dot" w:pos="9923"/>
      </w:tabs>
      <w:spacing w:after="60" w:line="240" w:lineRule="auto"/>
      <w:ind w:left="680" w:firstLine="0"/>
      <w:jc w:val="left"/>
    </w:pPr>
    <w:rPr>
      <w:iCs/>
      <w:szCs w:val="24"/>
      <w:lang w:val="x-none"/>
    </w:rPr>
  </w:style>
  <w:style w:type="paragraph" w:customStyle="1" w:styleId="34ffe">
    <w:name w:val="34_Подзаголовок"/>
    <w:basedOn w:val="34b"/>
    <w:next w:val="34b"/>
    <w:rsid w:val="00B04851"/>
    <w:pPr>
      <w:keepNext/>
      <w:keepLines/>
      <w:spacing w:before="480" w:after="240"/>
    </w:pPr>
    <w:rPr>
      <w:b/>
    </w:rPr>
  </w:style>
  <w:style w:type="paragraph" w:customStyle="1" w:styleId="341b">
    <w:name w:val="34_Заголовок_1_Приложение_Название"/>
    <w:basedOn w:val="34b"/>
    <w:next w:val="34b"/>
    <w:qFormat/>
    <w:rsid w:val="00B04851"/>
    <w:pPr>
      <w:keepNext/>
      <w:keepLines/>
      <w:spacing w:after="240"/>
      <w:ind w:firstLine="0"/>
      <w:jc w:val="center"/>
    </w:pPr>
    <w:rPr>
      <w:b/>
      <w:sz w:val="36"/>
    </w:rPr>
  </w:style>
  <w:style w:type="paragraph" w:customStyle="1" w:styleId="345">
    <w:name w:val="34_Заголовок_5_Приложение"/>
    <w:basedOn w:val="5"/>
    <w:next w:val="34b"/>
    <w:rsid w:val="00B04851"/>
    <w:pPr>
      <w:keepLines/>
      <w:numPr>
        <w:numId w:val="41"/>
      </w:numPr>
    </w:pPr>
  </w:style>
  <w:style w:type="character" w:customStyle="1" w:styleId="3433">
    <w:name w:val="34_Список_Нум_3 Знак"/>
    <w:basedOn w:val="a1"/>
    <w:link w:val="343"/>
    <w:rsid w:val="00180DB6"/>
    <w:rPr>
      <w:sz w:val="24"/>
      <w:lang w:eastAsia="x-none"/>
    </w:rPr>
  </w:style>
  <w:style w:type="paragraph" w:customStyle="1" w:styleId="343">
    <w:name w:val="34_Список_Нум_3"/>
    <w:basedOn w:val="34b"/>
    <w:link w:val="3433"/>
    <w:qFormat/>
    <w:rsid w:val="00B04851"/>
    <w:pPr>
      <w:numPr>
        <w:ilvl w:val="2"/>
        <w:numId w:val="31"/>
      </w:numPr>
    </w:pPr>
  </w:style>
  <w:style w:type="paragraph" w:customStyle="1" w:styleId="34fff">
    <w:name w:val="34_Определения"/>
    <w:basedOn w:val="34b"/>
    <w:rsid w:val="00B04851"/>
    <w:pPr>
      <w:ind w:firstLine="0"/>
      <w:jc w:val="left"/>
    </w:pPr>
  </w:style>
  <w:style w:type="paragraph" w:customStyle="1" w:styleId="34fff0">
    <w:name w:val="34_ЛУ_Подпись_Шапка"/>
    <w:basedOn w:val="34b"/>
    <w:next w:val="34f6"/>
    <w:rsid w:val="00B04851"/>
    <w:pPr>
      <w:ind w:firstLine="0"/>
      <w:jc w:val="left"/>
    </w:pPr>
    <w:rPr>
      <w:caps/>
      <w:szCs w:val="24"/>
    </w:rPr>
  </w:style>
  <w:style w:type="paragraph" w:customStyle="1" w:styleId="3418">
    <w:name w:val="34_Заголовок_1_Не_включенный_в_оглавление"/>
    <w:basedOn w:val="1"/>
    <w:next w:val="34b"/>
    <w:link w:val="3417"/>
    <w:qFormat/>
    <w:rsid w:val="00B04851"/>
    <w:pPr>
      <w:numPr>
        <w:numId w:val="0"/>
      </w:numPr>
      <w:jc w:val="center"/>
    </w:pPr>
  </w:style>
  <w:style w:type="paragraph" w:customStyle="1" w:styleId="34e">
    <w:name w:val="34_Заголовок_Приложение_Тип"/>
    <w:basedOn w:val="34b"/>
    <w:next w:val="341b"/>
    <w:qFormat/>
    <w:rsid w:val="00B04851"/>
    <w:pPr>
      <w:keepNext/>
      <w:keepLines/>
      <w:spacing w:after="240"/>
      <w:ind w:firstLine="0"/>
      <w:jc w:val="center"/>
    </w:pPr>
    <w:rPr>
      <w:sz w:val="32"/>
    </w:rPr>
  </w:style>
  <w:style w:type="character" w:customStyle="1" w:styleId="a5">
    <w:name w:val="Текст сноски Знак"/>
    <w:basedOn w:val="a1"/>
    <w:link w:val="a4"/>
    <w:rsid w:val="00B04851"/>
    <w:rPr>
      <w:sz w:val="18"/>
      <w:lang w:eastAsia="x-none"/>
    </w:rPr>
  </w:style>
  <w:style w:type="paragraph" w:customStyle="1" w:styleId="34fff1">
    <w:name w:val="34_Листинг"/>
    <w:basedOn w:val="34b"/>
    <w:rsid w:val="00B04851"/>
    <w:pPr>
      <w:tabs>
        <w:tab w:val="left" w:pos="1134"/>
        <w:tab w:val="left" w:pos="1491"/>
      </w:tabs>
      <w:spacing w:before="240" w:after="360"/>
      <w:ind w:left="709" w:firstLine="0"/>
      <w:contextualSpacing/>
      <w:jc w:val="left"/>
    </w:pPr>
    <w:rPr>
      <w:rFonts w:ascii="Courier New" w:hAnsi="Courier New"/>
      <w:sz w:val="20"/>
    </w:rPr>
  </w:style>
  <w:style w:type="paragraph" w:customStyle="1" w:styleId="34fff2">
    <w:name w:val="34_Таблица_Боковик"/>
    <w:basedOn w:val="34ff6"/>
    <w:rsid w:val="00B04851"/>
    <w:rPr>
      <w:b/>
    </w:rPr>
  </w:style>
  <w:style w:type="paragraph" w:customStyle="1" w:styleId="3440">
    <w:name w:val="34_Заголовок_4_Приложение"/>
    <w:basedOn w:val="4"/>
    <w:next w:val="34b"/>
    <w:rsid w:val="00B04851"/>
    <w:pPr>
      <w:numPr>
        <w:numId w:val="41"/>
      </w:numPr>
    </w:pPr>
  </w:style>
  <w:style w:type="paragraph" w:customStyle="1" w:styleId="3410">
    <w:name w:val="34_Таблица_Список_Марк_1"/>
    <w:basedOn w:val="34ff6"/>
    <w:link w:val="341c"/>
    <w:rsid w:val="00B04851"/>
    <w:pPr>
      <w:numPr>
        <w:numId w:val="4"/>
      </w:numPr>
    </w:pPr>
    <w:rPr>
      <w:lang w:val="x-none"/>
    </w:rPr>
  </w:style>
  <w:style w:type="character" w:customStyle="1" w:styleId="34fff3">
    <w:name w:val="34_Знак_Гиперссылка"/>
    <w:rsid w:val="00B04851"/>
    <w:rPr>
      <w:color w:val="0000FF"/>
      <w:u w:val="single"/>
      <w:lang w:val="en-US"/>
    </w:rPr>
  </w:style>
  <w:style w:type="paragraph" w:customStyle="1" w:styleId="3432">
    <w:name w:val="34_Список_Марк_3"/>
    <w:basedOn w:val="34b"/>
    <w:link w:val="3434"/>
    <w:qFormat/>
    <w:rsid w:val="00B04851"/>
    <w:pPr>
      <w:numPr>
        <w:ilvl w:val="2"/>
        <w:numId w:val="32"/>
      </w:numPr>
    </w:pPr>
  </w:style>
  <w:style w:type="paragraph" w:customStyle="1" w:styleId="3422">
    <w:name w:val="34_Таблица_Список_Нум_2"/>
    <w:basedOn w:val="34ff6"/>
    <w:rsid w:val="00B04851"/>
    <w:pPr>
      <w:numPr>
        <w:numId w:val="6"/>
      </w:numPr>
    </w:pPr>
    <w:rPr>
      <w:lang w:val="x-none"/>
    </w:rPr>
  </w:style>
  <w:style w:type="paragraph" w:customStyle="1" w:styleId="34fff4">
    <w:name w:val="34_Таблица_Список_Абзац"/>
    <w:basedOn w:val="34ff6"/>
    <w:link w:val="34fff5"/>
    <w:rsid w:val="00B04851"/>
    <w:pPr>
      <w:ind w:left="340"/>
    </w:pPr>
    <w:rPr>
      <w:lang w:val="x-none"/>
    </w:rPr>
  </w:style>
  <w:style w:type="paragraph" w:customStyle="1" w:styleId="3421">
    <w:name w:val="34_Таблица_Список_Марк_2"/>
    <w:basedOn w:val="34ff6"/>
    <w:link w:val="3426"/>
    <w:rsid w:val="00B04851"/>
    <w:pPr>
      <w:numPr>
        <w:numId w:val="39"/>
      </w:numPr>
    </w:pPr>
    <w:rPr>
      <w:lang w:val="x-none"/>
    </w:rPr>
  </w:style>
  <w:style w:type="paragraph" w:customStyle="1" w:styleId="3430">
    <w:name w:val="34_Таблица_Список_Нум_3"/>
    <w:basedOn w:val="34ff6"/>
    <w:rsid w:val="00B04851"/>
    <w:pPr>
      <w:numPr>
        <w:numId w:val="7"/>
      </w:numPr>
    </w:pPr>
    <w:rPr>
      <w:lang w:val="x-none"/>
    </w:rPr>
  </w:style>
  <w:style w:type="paragraph" w:customStyle="1" w:styleId="34fff6">
    <w:name w:val="34_Колонтитул_Номер_страницы"/>
    <w:basedOn w:val="34b"/>
    <w:rsid w:val="00B04851"/>
    <w:pPr>
      <w:spacing w:before="120"/>
      <w:ind w:firstLine="0"/>
      <w:jc w:val="center"/>
    </w:pPr>
    <w:rPr>
      <w:sz w:val="22"/>
    </w:rPr>
  </w:style>
  <w:style w:type="paragraph" w:customStyle="1" w:styleId="34fff7">
    <w:name w:val="34_Таблица_Сноска"/>
    <w:basedOn w:val="34b"/>
    <w:rsid w:val="00B04851"/>
    <w:pPr>
      <w:spacing w:before="60" w:after="60" w:line="240" w:lineRule="auto"/>
      <w:ind w:firstLine="284"/>
      <w:contextualSpacing/>
    </w:pPr>
    <w:rPr>
      <w:sz w:val="18"/>
    </w:rPr>
  </w:style>
  <w:style w:type="paragraph" w:customStyle="1" w:styleId="347">
    <w:name w:val="34_Врезка_Примечание_Список"/>
    <w:basedOn w:val="34b"/>
    <w:rsid w:val="00B04851"/>
    <w:pPr>
      <w:numPr>
        <w:numId w:val="8"/>
      </w:numPr>
      <w:spacing w:after="360"/>
      <w:contextualSpacing/>
    </w:pPr>
  </w:style>
  <w:style w:type="paragraph" w:customStyle="1" w:styleId="34fff8">
    <w:name w:val="34_Отбивка_после_таблицы"/>
    <w:basedOn w:val="34b"/>
    <w:next w:val="34b"/>
    <w:qFormat/>
    <w:rsid w:val="00B04851"/>
    <w:pPr>
      <w:spacing w:after="240"/>
    </w:pPr>
  </w:style>
  <w:style w:type="paragraph" w:customStyle="1" w:styleId="34fff9">
    <w:name w:val="34_Врезка_Примечание_Заголовок"/>
    <w:basedOn w:val="34ff2"/>
    <w:next w:val="347"/>
    <w:rsid w:val="00B04851"/>
    <w:pPr>
      <w:keepNext/>
      <w:spacing w:after="120"/>
    </w:pPr>
    <w:rPr>
      <w:b/>
    </w:rPr>
  </w:style>
  <w:style w:type="paragraph" w:customStyle="1" w:styleId="34">
    <w:name w:val="34_Сноска_Список"/>
    <w:basedOn w:val="34b"/>
    <w:rsid w:val="00B04851"/>
    <w:pPr>
      <w:numPr>
        <w:numId w:val="9"/>
      </w:numPr>
      <w:spacing w:line="240" w:lineRule="auto"/>
      <w:jc w:val="left"/>
    </w:pPr>
    <w:rPr>
      <w:sz w:val="18"/>
    </w:rPr>
  </w:style>
  <w:style w:type="paragraph" w:customStyle="1" w:styleId="34ffd">
    <w:name w:val="34_ТЛ_Тип_документа"/>
    <w:basedOn w:val="34f5"/>
    <w:next w:val="34ffa"/>
    <w:rsid w:val="00B04851"/>
    <w:pPr>
      <w:spacing w:after="120"/>
    </w:pPr>
    <w:rPr>
      <w:rFonts w:cs="Arial"/>
      <w:sz w:val="28"/>
      <w:szCs w:val="28"/>
      <w:lang w:eastAsia="en-US"/>
    </w:rPr>
  </w:style>
  <w:style w:type="paragraph" w:customStyle="1" w:styleId="3414">
    <w:name w:val="34_Таблица_Список_Нум_1"/>
    <w:basedOn w:val="34ff6"/>
    <w:link w:val="341d"/>
    <w:rsid w:val="00B04851"/>
    <w:pPr>
      <w:numPr>
        <w:numId w:val="38"/>
      </w:numPr>
    </w:pPr>
    <w:rPr>
      <w:lang w:val="x-none"/>
    </w:rPr>
  </w:style>
  <w:style w:type="paragraph" w:styleId="a6">
    <w:name w:val="Revision"/>
    <w:hidden/>
    <w:uiPriority w:val="99"/>
    <w:semiHidden/>
    <w:rsid w:val="00B04851"/>
    <w:rPr>
      <w:sz w:val="24"/>
      <w:lang w:eastAsia="en-US"/>
    </w:rPr>
  </w:style>
  <w:style w:type="paragraph" w:customStyle="1" w:styleId="34fffa">
    <w:name w:val="34_Отбивка_после_раздела"/>
    <w:basedOn w:val="34b"/>
    <w:qFormat/>
    <w:rsid w:val="00B04851"/>
  </w:style>
  <w:style w:type="paragraph" w:customStyle="1" w:styleId="34fffb">
    <w:name w:val="34_Пример_Заголовок"/>
    <w:basedOn w:val="34f8"/>
    <w:next w:val="34f8"/>
    <w:rsid w:val="00B04851"/>
    <w:pPr>
      <w:keepNext/>
      <w:spacing w:after="120"/>
    </w:pPr>
    <w:rPr>
      <w:b/>
      <w:lang w:eastAsia="ru-RU"/>
    </w:rPr>
  </w:style>
  <w:style w:type="character" w:styleId="a7">
    <w:name w:val="FollowedHyperlink"/>
    <w:rsid w:val="00B04851"/>
    <w:rPr>
      <w:color w:val="auto"/>
    </w:rPr>
  </w:style>
  <w:style w:type="character" w:customStyle="1" w:styleId="34fffc">
    <w:name w:val="34_Знак_Нижний_индекс"/>
    <w:rsid w:val="00B04851"/>
    <w:rPr>
      <w:vertAlign w:val="subscript"/>
    </w:rPr>
  </w:style>
  <w:style w:type="character" w:styleId="a8">
    <w:name w:val="footnote reference"/>
    <w:basedOn w:val="a1"/>
    <w:semiHidden/>
    <w:rsid w:val="00B04851"/>
    <w:rPr>
      <w:vertAlign w:val="superscript"/>
    </w:rPr>
  </w:style>
  <w:style w:type="paragraph" w:styleId="a9">
    <w:name w:val="header"/>
    <w:basedOn w:val="34b"/>
    <w:link w:val="aa"/>
    <w:rsid w:val="00B04851"/>
    <w:pPr>
      <w:spacing w:line="240" w:lineRule="auto"/>
      <w:ind w:firstLine="0"/>
      <w:jc w:val="center"/>
    </w:pPr>
    <w:rPr>
      <w:sz w:val="20"/>
    </w:rPr>
  </w:style>
  <w:style w:type="character" w:customStyle="1" w:styleId="aa">
    <w:name w:val="Верхний колонтитул Знак"/>
    <w:basedOn w:val="a1"/>
    <w:link w:val="a9"/>
    <w:rsid w:val="00B04851"/>
    <w:rPr>
      <w:lang w:eastAsia="x-none"/>
    </w:rPr>
  </w:style>
  <w:style w:type="paragraph" w:styleId="ab">
    <w:name w:val="footer"/>
    <w:basedOn w:val="34b"/>
    <w:link w:val="ac"/>
    <w:rsid w:val="00B04851"/>
    <w:pPr>
      <w:spacing w:before="20" w:after="120"/>
      <w:ind w:firstLine="0"/>
      <w:jc w:val="center"/>
    </w:pPr>
    <w:rPr>
      <w:sz w:val="20"/>
    </w:rPr>
  </w:style>
  <w:style w:type="character" w:customStyle="1" w:styleId="ac">
    <w:name w:val="Нижний колонтитул Знак"/>
    <w:basedOn w:val="a1"/>
    <w:link w:val="ab"/>
    <w:rsid w:val="00B04851"/>
    <w:rPr>
      <w:lang w:eastAsia="x-none"/>
    </w:rPr>
  </w:style>
  <w:style w:type="numbering" w:customStyle="1" w:styleId="a">
    <w:name w:val="Приложение"/>
    <w:uiPriority w:val="99"/>
    <w:rsid w:val="00B04851"/>
    <w:pPr>
      <w:numPr>
        <w:numId w:val="17"/>
      </w:numPr>
    </w:pPr>
  </w:style>
  <w:style w:type="paragraph" w:customStyle="1" w:styleId="34fffd">
    <w:name w:val="34_Список_Марк_Вводная_фраза"/>
    <w:basedOn w:val="34b"/>
    <w:next w:val="3413"/>
    <w:link w:val="34fffe"/>
    <w:qFormat/>
    <w:rsid w:val="00B04851"/>
    <w:pPr>
      <w:keepNext/>
    </w:pPr>
  </w:style>
  <w:style w:type="character" w:customStyle="1" w:styleId="3434">
    <w:name w:val="34_Список_Марк_3 Знак"/>
    <w:basedOn w:val="34d"/>
    <w:link w:val="3432"/>
    <w:rsid w:val="004313E3"/>
    <w:rPr>
      <w:sz w:val="24"/>
      <w:lang w:eastAsia="x-none"/>
    </w:rPr>
  </w:style>
  <w:style w:type="character" w:customStyle="1" w:styleId="34fffe">
    <w:name w:val="34_Список_Марк_Вводная_фраза Знак"/>
    <w:basedOn w:val="34d"/>
    <w:link w:val="34fffd"/>
    <w:rsid w:val="00B04851"/>
    <w:rPr>
      <w:sz w:val="24"/>
      <w:lang w:eastAsia="x-none"/>
    </w:rPr>
  </w:style>
  <w:style w:type="character" w:customStyle="1" w:styleId="34ff4">
    <w:name w:val="34_Список_Нум_Вводная_фраза Знак"/>
    <w:basedOn w:val="34d"/>
    <w:link w:val="34ff3"/>
    <w:rsid w:val="00B04851"/>
    <w:rPr>
      <w:sz w:val="24"/>
      <w:lang w:eastAsia="x-none"/>
    </w:rPr>
  </w:style>
  <w:style w:type="character" w:customStyle="1" w:styleId="341c">
    <w:name w:val="34_Таблица_Список_Марк_1 Знак"/>
    <w:basedOn w:val="a1"/>
    <w:link w:val="3410"/>
    <w:rsid w:val="00180DB6"/>
    <w:rPr>
      <w:lang w:val="x-none" w:eastAsia="x-none"/>
    </w:rPr>
  </w:style>
  <w:style w:type="character" w:customStyle="1" w:styleId="3426">
    <w:name w:val="34_Таблица_Список_Марк_2 Знак"/>
    <w:basedOn w:val="a1"/>
    <w:link w:val="3421"/>
    <w:rsid w:val="00180DB6"/>
    <w:rPr>
      <w:lang w:val="x-none" w:eastAsia="x-none"/>
    </w:rPr>
  </w:style>
  <w:style w:type="character" w:customStyle="1" w:styleId="341d">
    <w:name w:val="34_Таблица_Список_Нум_1 Знак"/>
    <w:basedOn w:val="a1"/>
    <w:link w:val="3414"/>
    <w:rsid w:val="00180DB6"/>
    <w:rPr>
      <w:lang w:val="x-none" w:eastAsia="x-none"/>
    </w:rPr>
  </w:style>
  <w:style w:type="character" w:customStyle="1" w:styleId="34ff9">
    <w:name w:val="34_Таблица_Шапка Знак"/>
    <w:basedOn w:val="a1"/>
    <w:link w:val="34ff8"/>
    <w:rsid w:val="00B04851"/>
    <w:rPr>
      <w:b/>
      <w:lang w:eastAsia="x-none"/>
    </w:rPr>
  </w:style>
  <w:style w:type="paragraph" w:customStyle="1" w:styleId="340">
    <w:name w:val="34_Процедура_Шаг"/>
    <w:basedOn w:val="34b"/>
    <w:link w:val="34ffff"/>
    <w:qFormat/>
    <w:rsid w:val="00B04851"/>
    <w:pPr>
      <w:numPr>
        <w:numId w:val="37"/>
      </w:numPr>
    </w:pPr>
  </w:style>
  <w:style w:type="paragraph" w:customStyle="1" w:styleId="344">
    <w:name w:val="34_Процедура_Подшаг"/>
    <w:basedOn w:val="34b"/>
    <w:link w:val="34ffff0"/>
    <w:qFormat/>
    <w:rsid w:val="00B04851"/>
    <w:pPr>
      <w:numPr>
        <w:ilvl w:val="1"/>
        <w:numId w:val="37"/>
      </w:numPr>
    </w:pPr>
  </w:style>
  <w:style w:type="character" w:customStyle="1" w:styleId="34ffff">
    <w:name w:val="34_Процедура_Шаг Знак"/>
    <w:basedOn w:val="34d"/>
    <w:link w:val="340"/>
    <w:rsid w:val="00180DB6"/>
    <w:rPr>
      <w:sz w:val="24"/>
      <w:lang w:eastAsia="x-none"/>
    </w:rPr>
  </w:style>
  <w:style w:type="paragraph" w:customStyle="1" w:styleId="34ffff1">
    <w:name w:val="34_Процедура_Вводная_фраза"/>
    <w:basedOn w:val="34b"/>
    <w:next w:val="340"/>
    <w:qFormat/>
    <w:rsid w:val="00B04851"/>
    <w:pPr>
      <w:keepNext/>
    </w:pPr>
  </w:style>
  <w:style w:type="character" w:customStyle="1" w:styleId="34ffff0">
    <w:name w:val="34_Процедура_Подшаг Знак"/>
    <w:basedOn w:val="34d"/>
    <w:link w:val="344"/>
    <w:rsid w:val="00180DB6"/>
    <w:rPr>
      <w:sz w:val="24"/>
      <w:lang w:eastAsia="x-none"/>
    </w:rPr>
  </w:style>
  <w:style w:type="character" w:customStyle="1" w:styleId="34ffff2">
    <w:name w:val="34_Знак_Клавиши"/>
    <w:rsid w:val="00B04851"/>
    <w:rPr>
      <w:rFonts w:ascii="Calibri" w:hAnsi="Calibri"/>
      <w:caps/>
      <w:smallCaps w:val="0"/>
      <w:lang w:val="en-US"/>
    </w:rPr>
  </w:style>
  <w:style w:type="character" w:customStyle="1" w:styleId="34ffff3">
    <w:name w:val="34_Знак_Программный_код"/>
    <w:rsid w:val="00B04851"/>
    <w:rPr>
      <w:rFonts w:ascii="Courier New" w:hAnsi="Courier New"/>
    </w:rPr>
  </w:style>
  <w:style w:type="paragraph" w:customStyle="1" w:styleId="34ffff4">
    <w:name w:val="34_Отбивка_после_примера"/>
    <w:basedOn w:val="34b"/>
    <w:next w:val="34b"/>
    <w:rsid w:val="00B04851"/>
  </w:style>
  <w:style w:type="paragraph" w:styleId="ad">
    <w:name w:val="caption"/>
    <w:basedOn w:val="34b"/>
    <w:next w:val="34b"/>
    <w:rsid w:val="000C4610"/>
    <w:pPr>
      <w:spacing w:after="200"/>
    </w:pPr>
    <w:rPr>
      <w:bCs/>
      <w:szCs w:val="18"/>
    </w:rPr>
  </w:style>
  <w:style w:type="paragraph" w:customStyle="1" w:styleId="346">
    <w:name w:val="34_Пример_Список"/>
    <w:basedOn w:val="34f8"/>
    <w:rsid w:val="00B04851"/>
    <w:pPr>
      <w:numPr>
        <w:numId w:val="20"/>
      </w:numPr>
      <w:spacing w:before="0"/>
    </w:pPr>
  </w:style>
  <w:style w:type="paragraph" w:customStyle="1" w:styleId="34ffff5">
    <w:name w:val="34_Листинг_Заголовок"/>
    <w:basedOn w:val="34b"/>
    <w:next w:val="34fff1"/>
    <w:rsid w:val="00B04851"/>
    <w:pPr>
      <w:keepNext/>
      <w:keepLines/>
      <w:spacing w:before="360" w:after="120"/>
    </w:pPr>
  </w:style>
  <w:style w:type="paragraph" w:customStyle="1" w:styleId="34ffff6">
    <w:name w:val="34_Процедура_Примечание"/>
    <w:basedOn w:val="34b"/>
    <w:link w:val="34ffff7"/>
    <w:qFormat/>
    <w:rsid w:val="00B04851"/>
    <w:pPr>
      <w:keepLines/>
      <w:spacing w:before="360" w:after="360"/>
      <w:ind w:left="1191" w:firstLine="0"/>
    </w:pPr>
  </w:style>
  <w:style w:type="character" w:customStyle="1" w:styleId="34ffff7">
    <w:name w:val="34_Процедура_Примечание Знак"/>
    <w:basedOn w:val="34d"/>
    <w:link w:val="34ffff6"/>
    <w:rsid w:val="00180DB6"/>
    <w:rPr>
      <w:sz w:val="24"/>
      <w:lang w:eastAsia="x-none"/>
    </w:rPr>
  </w:style>
  <w:style w:type="character" w:customStyle="1" w:styleId="ae">
    <w:name w:val="Основной текст Знак"/>
    <w:semiHidden/>
    <w:rsid w:val="00B04851"/>
    <w:rPr>
      <w:rFonts w:ascii="Arial" w:hAnsi="Arial"/>
      <w:sz w:val="24"/>
    </w:rPr>
  </w:style>
  <w:style w:type="character" w:customStyle="1" w:styleId="af">
    <w:name w:val="Текст примечания Знак"/>
    <w:semiHidden/>
    <w:rsid w:val="00B04851"/>
    <w:rPr>
      <w:rFonts w:ascii="Arial" w:hAnsi="Arial"/>
    </w:rPr>
  </w:style>
  <w:style w:type="character" w:customStyle="1" w:styleId="af0">
    <w:name w:val="Тема примечания Знак"/>
    <w:semiHidden/>
    <w:rsid w:val="00B04851"/>
    <w:rPr>
      <w:rFonts w:ascii="Arial" w:hAnsi="Arial"/>
      <w:b/>
      <w:bCs/>
    </w:rPr>
  </w:style>
  <w:style w:type="character" w:customStyle="1" w:styleId="af1">
    <w:name w:val="Текст выноски Знак"/>
    <w:semiHidden/>
    <w:rsid w:val="00B04851"/>
    <w:rPr>
      <w:rFonts w:ascii="Tahoma" w:hAnsi="Tahoma" w:cs="Tahoma"/>
      <w:sz w:val="16"/>
      <w:szCs w:val="16"/>
    </w:rPr>
  </w:style>
  <w:style w:type="paragraph" w:styleId="af2">
    <w:name w:val="annotation text"/>
    <w:basedOn w:val="a0"/>
    <w:link w:val="12"/>
    <w:semiHidden/>
    <w:rsid w:val="00B04851"/>
    <w:rPr>
      <w:sz w:val="20"/>
    </w:rPr>
  </w:style>
  <w:style w:type="character" w:customStyle="1" w:styleId="12">
    <w:name w:val="Текст примечания Знак1"/>
    <w:basedOn w:val="a1"/>
    <w:link w:val="af2"/>
    <w:semiHidden/>
    <w:rsid w:val="00B04851"/>
  </w:style>
  <w:style w:type="character" w:styleId="af3">
    <w:name w:val="annotation reference"/>
    <w:semiHidden/>
    <w:rsid w:val="00B04851"/>
    <w:rPr>
      <w:sz w:val="16"/>
      <w:szCs w:val="16"/>
    </w:rPr>
  </w:style>
  <w:style w:type="character" w:styleId="af4">
    <w:name w:val="page number"/>
    <w:rsid w:val="00B04851"/>
  </w:style>
  <w:style w:type="paragraph" w:styleId="af5">
    <w:name w:val="Body Text"/>
    <w:basedOn w:val="a0"/>
    <w:link w:val="13"/>
    <w:semiHidden/>
    <w:unhideWhenUsed/>
    <w:rsid w:val="00B04851"/>
    <w:pPr>
      <w:spacing w:after="120"/>
    </w:pPr>
  </w:style>
  <w:style w:type="character" w:customStyle="1" w:styleId="13">
    <w:name w:val="Основной текст Знак1"/>
    <w:basedOn w:val="a1"/>
    <w:link w:val="af5"/>
    <w:semiHidden/>
    <w:rsid w:val="00B04851"/>
    <w:rPr>
      <w:sz w:val="24"/>
    </w:rPr>
  </w:style>
  <w:style w:type="paragraph" w:styleId="af6">
    <w:name w:val="annotation subject"/>
    <w:basedOn w:val="af2"/>
    <w:next w:val="af2"/>
    <w:link w:val="14"/>
    <w:semiHidden/>
    <w:rsid w:val="00B04851"/>
    <w:rPr>
      <w:b/>
      <w:bCs/>
    </w:rPr>
  </w:style>
  <w:style w:type="character" w:customStyle="1" w:styleId="14">
    <w:name w:val="Тема примечания Знак1"/>
    <w:basedOn w:val="12"/>
    <w:link w:val="af6"/>
    <w:semiHidden/>
    <w:rsid w:val="00B04851"/>
    <w:rPr>
      <w:b/>
      <w:bCs/>
    </w:rPr>
  </w:style>
  <w:style w:type="paragraph" w:styleId="af7">
    <w:name w:val="Balloon Text"/>
    <w:basedOn w:val="a0"/>
    <w:link w:val="15"/>
    <w:semiHidden/>
    <w:rsid w:val="00B04851"/>
    <w:rPr>
      <w:rFonts w:ascii="Tahoma" w:hAnsi="Tahoma" w:cs="Tahoma"/>
      <w:sz w:val="16"/>
      <w:szCs w:val="16"/>
    </w:rPr>
  </w:style>
  <w:style w:type="character" w:customStyle="1" w:styleId="15">
    <w:name w:val="Текст выноски Знак1"/>
    <w:basedOn w:val="a1"/>
    <w:link w:val="af7"/>
    <w:semiHidden/>
    <w:rsid w:val="00B04851"/>
    <w:rPr>
      <w:rFonts w:ascii="Tahoma" w:hAnsi="Tahoma" w:cs="Tahoma"/>
      <w:sz w:val="16"/>
      <w:szCs w:val="16"/>
    </w:rPr>
  </w:style>
  <w:style w:type="paragraph" w:customStyle="1" w:styleId="34ffff8">
    <w:name w:val="34_ТЛ_Подпись_Шапка"/>
    <w:basedOn w:val="34fff0"/>
    <w:next w:val="34ffff9"/>
    <w:rsid w:val="00B04851"/>
  </w:style>
  <w:style w:type="paragraph" w:customStyle="1" w:styleId="34ffff9">
    <w:name w:val="34_ТЛ_Подпись"/>
    <w:basedOn w:val="34f6"/>
    <w:rsid w:val="00B04851"/>
  </w:style>
  <w:style w:type="paragraph" w:customStyle="1" w:styleId="34ffffa">
    <w:name w:val="34_ТЛ_Подпись_скрытый"/>
    <w:basedOn w:val="34ffff9"/>
    <w:rsid w:val="00B04851"/>
    <w:rPr>
      <w:vanish/>
    </w:rPr>
  </w:style>
  <w:style w:type="paragraph" w:customStyle="1" w:styleId="34ffffb">
    <w:name w:val="34_Комментарий_Философта"/>
    <w:basedOn w:val="34b"/>
    <w:rsid w:val="00B04851"/>
    <w:rPr>
      <w:rFonts w:ascii="Arial Narrow" w:hAnsi="Arial Narrow"/>
      <w:vanish/>
      <w:color w:val="0000FF"/>
    </w:rPr>
  </w:style>
  <w:style w:type="paragraph" w:customStyle="1" w:styleId="34ffffc">
    <w:name w:val="34_ТЛ_Организация"/>
    <w:basedOn w:val="34f5"/>
    <w:next w:val="34f5"/>
    <w:rsid w:val="00B04851"/>
    <w:pPr>
      <w:spacing w:after="120"/>
    </w:pPr>
    <w:rPr>
      <w:rFonts w:cs="Arial"/>
      <w:b/>
      <w:sz w:val="28"/>
      <w:szCs w:val="28"/>
      <w:lang w:eastAsia="en-US"/>
    </w:rPr>
  </w:style>
  <w:style w:type="paragraph" w:customStyle="1" w:styleId="34a0">
    <w:name w:val="34_Комментaрий_из_ГОСТ"/>
    <w:basedOn w:val="34b"/>
    <w:rsid w:val="00B04851"/>
    <w:rPr>
      <w:rFonts w:ascii="Arial Narrow" w:hAnsi="Arial Narrow"/>
      <w:vanish/>
    </w:rPr>
  </w:style>
  <w:style w:type="character" w:customStyle="1" w:styleId="34ffffd">
    <w:name w:val="34_Знак_Примечание_Подпись"/>
    <w:qFormat/>
    <w:rsid w:val="00B04851"/>
    <w:rPr>
      <w:b/>
    </w:rPr>
  </w:style>
  <w:style w:type="paragraph" w:customStyle="1" w:styleId="34ffffe">
    <w:name w:val="34_Таблица_Сноска_Линия"/>
    <w:basedOn w:val="34fff7"/>
    <w:next w:val="34fff7"/>
    <w:rsid w:val="00B04851"/>
    <w:pPr>
      <w:keepNext/>
    </w:pPr>
  </w:style>
  <w:style w:type="paragraph" w:customStyle="1" w:styleId="34fffff">
    <w:name w:val="34_Таблица_Примечание"/>
    <w:basedOn w:val="34fff7"/>
    <w:rsid w:val="00B04851"/>
  </w:style>
  <w:style w:type="character" w:customStyle="1" w:styleId="34fffff0">
    <w:name w:val="34_Знак_Значение"/>
    <w:qFormat/>
    <w:rsid w:val="00B04851"/>
    <w:rPr>
      <w:rFonts w:ascii="Calibri" w:hAnsi="Calibri"/>
    </w:rPr>
  </w:style>
  <w:style w:type="character" w:styleId="af8">
    <w:name w:val="Hyperlink"/>
    <w:uiPriority w:val="99"/>
    <w:rsid w:val="00B04851"/>
    <w:rPr>
      <w:color w:val="0000FF"/>
      <w:u w:val="single"/>
    </w:rPr>
  </w:style>
  <w:style w:type="paragraph" w:customStyle="1" w:styleId="34fffff1">
    <w:name w:val="34_Рисунок_Подпись"/>
    <w:basedOn w:val="34b"/>
    <w:rsid w:val="00B04851"/>
    <w:pPr>
      <w:keepNext/>
      <w:keepLines/>
      <w:spacing w:before="240" w:after="240"/>
      <w:ind w:left="1191" w:right="1191" w:firstLine="0"/>
      <w:contextualSpacing/>
    </w:pPr>
    <w:rPr>
      <w:sz w:val="22"/>
    </w:rPr>
  </w:style>
  <w:style w:type="paragraph" w:customStyle="1" w:styleId="341e">
    <w:name w:val="34_Колонтитул_Нижний_1я_страница"/>
    <w:basedOn w:val="34b"/>
    <w:rsid w:val="00B04851"/>
    <w:pPr>
      <w:spacing w:before="2320"/>
    </w:pPr>
  </w:style>
  <w:style w:type="paragraph" w:customStyle="1" w:styleId="34fffff2">
    <w:name w:val="34_ТЛ_Количество_листов"/>
    <w:basedOn w:val="34f5"/>
    <w:next w:val="34f5"/>
    <w:rsid w:val="00B04851"/>
    <w:pPr>
      <w:spacing w:after="120"/>
    </w:pPr>
    <w:rPr>
      <w:rFonts w:cs="Arial"/>
      <w:sz w:val="28"/>
      <w:szCs w:val="28"/>
      <w:lang w:eastAsia="en-US"/>
    </w:rPr>
  </w:style>
  <w:style w:type="paragraph" w:customStyle="1" w:styleId="34a">
    <w:name w:val="34_Процедура_Шаг_Единичный"/>
    <w:basedOn w:val="34b"/>
    <w:qFormat/>
    <w:rsid w:val="00B04851"/>
    <w:pPr>
      <w:numPr>
        <w:numId w:val="22"/>
      </w:numPr>
    </w:pPr>
  </w:style>
  <w:style w:type="paragraph" w:customStyle="1" w:styleId="34fffff3">
    <w:name w:val="34_Процедура_Заголовок"/>
    <w:basedOn w:val="34b"/>
    <w:next w:val="34ffff1"/>
    <w:rsid w:val="00B04851"/>
    <w:pPr>
      <w:keepNext/>
      <w:keepLines/>
      <w:spacing w:before="360" w:after="120"/>
    </w:pPr>
    <w:rPr>
      <w:b/>
    </w:rPr>
  </w:style>
  <w:style w:type="paragraph" w:customStyle="1" w:styleId="341f">
    <w:name w:val="34_Колонтитул_Ведомость_1я_страница"/>
    <w:basedOn w:val="34b"/>
    <w:rsid w:val="00B04851"/>
    <w:pPr>
      <w:spacing w:before="1860"/>
    </w:pPr>
  </w:style>
  <w:style w:type="character" w:customStyle="1" w:styleId="3427">
    <w:name w:val="34_Список_Абзац_2 Знак"/>
    <w:basedOn w:val="341f0"/>
    <w:link w:val="3428"/>
    <w:rsid w:val="00B04851"/>
    <w:rPr>
      <w:sz w:val="24"/>
      <w:lang w:val="x-none" w:eastAsia="x-none"/>
    </w:rPr>
  </w:style>
  <w:style w:type="character" w:customStyle="1" w:styleId="34fff5">
    <w:name w:val="34_Таблица_Список_Абзац Знак"/>
    <w:basedOn w:val="a1"/>
    <w:link w:val="34fff4"/>
    <w:rsid w:val="00750387"/>
    <w:rPr>
      <w:lang w:val="x-none" w:eastAsia="x-none"/>
    </w:rPr>
  </w:style>
  <w:style w:type="paragraph" w:customStyle="1" w:styleId="34fffff4">
    <w:name w:val="34_Процедура_Абзац_Подшага"/>
    <w:basedOn w:val="34fffff5"/>
    <w:rsid w:val="00B04851"/>
    <w:pPr>
      <w:ind w:left="1673"/>
    </w:pPr>
  </w:style>
  <w:style w:type="character" w:customStyle="1" w:styleId="34ff7">
    <w:name w:val="34_Таблица_Число_в_ячейке Знак"/>
    <w:basedOn w:val="a1"/>
    <w:link w:val="34ff5"/>
    <w:rsid w:val="00B04851"/>
    <w:rPr>
      <w:rFonts w:cs="Arial"/>
      <w:bCs/>
      <w:lang w:val="x-none" w:eastAsia="x-none"/>
    </w:rPr>
  </w:style>
  <w:style w:type="paragraph" w:customStyle="1" w:styleId="341f1">
    <w:name w:val="34_Список_Абзац_1"/>
    <w:basedOn w:val="34b"/>
    <w:link w:val="341f0"/>
    <w:qFormat/>
    <w:rsid w:val="00B04851"/>
    <w:pPr>
      <w:ind w:left="1191" w:firstLine="0"/>
    </w:pPr>
  </w:style>
  <w:style w:type="character" w:customStyle="1" w:styleId="341f0">
    <w:name w:val="34_Список_Абзац_1 Знак"/>
    <w:basedOn w:val="34d"/>
    <w:link w:val="341f1"/>
    <w:rsid w:val="00B04851"/>
    <w:rPr>
      <w:sz w:val="24"/>
      <w:lang w:eastAsia="x-none"/>
    </w:rPr>
  </w:style>
  <w:style w:type="paragraph" w:customStyle="1" w:styleId="34fffff5">
    <w:name w:val="34_Процедура_Абзац_Шага"/>
    <w:basedOn w:val="34b"/>
    <w:rsid w:val="00B04851"/>
    <w:pPr>
      <w:ind w:left="1191" w:firstLine="0"/>
    </w:pPr>
  </w:style>
  <w:style w:type="paragraph" w:customStyle="1" w:styleId="3428">
    <w:name w:val="34_Список_Абзац_2"/>
    <w:basedOn w:val="341f1"/>
    <w:link w:val="3427"/>
    <w:rsid w:val="00B04851"/>
    <w:pPr>
      <w:ind w:left="1673"/>
    </w:pPr>
    <w:rPr>
      <w:lang w:val="x-none"/>
    </w:rPr>
  </w:style>
  <w:style w:type="paragraph" w:styleId="41">
    <w:name w:val="toc 4"/>
    <w:basedOn w:val="a0"/>
    <w:next w:val="a0"/>
    <w:autoRedefine/>
    <w:uiPriority w:val="39"/>
    <w:semiHidden/>
    <w:rsid w:val="00B04851"/>
    <w:pPr>
      <w:spacing w:after="100" w:line="276" w:lineRule="auto"/>
      <w:ind w:left="660"/>
    </w:pPr>
    <w:rPr>
      <w:rFonts w:asciiTheme="minorHAnsi" w:eastAsiaTheme="minorEastAsia" w:hAnsiTheme="minorHAnsi" w:cstheme="minorBidi"/>
      <w:sz w:val="22"/>
      <w:szCs w:val="22"/>
    </w:rPr>
  </w:style>
  <w:style w:type="paragraph" w:styleId="51">
    <w:name w:val="toc 5"/>
    <w:basedOn w:val="a0"/>
    <w:next w:val="a0"/>
    <w:autoRedefine/>
    <w:uiPriority w:val="39"/>
    <w:semiHidden/>
    <w:rsid w:val="00B04851"/>
    <w:pPr>
      <w:spacing w:after="100" w:line="276" w:lineRule="auto"/>
      <w:ind w:left="880"/>
    </w:pPr>
    <w:rPr>
      <w:rFonts w:asciiTheme="minorHAnsi" w:eastAsiaTheme="minorEastAsia" w:hAnsiTheme="minorHAnsi" w:cstheme="minorBidi"/>
      <w:sz w:val="22"/>
      <w:szCs w:val="22"/>
    </w:rPr>
  </w:style>
  <w:style w:type="paragraph" w:styleId="61">
    <w:name w:val="toc 6"/>
    <w:basedOn w:val="a0"/>
    <w:next w:val="a0"/>
    <w:autoRedefine/>
    <w:uiPriority w:val="39"/>
    <w:semiHidden/>
    <w:rsid w:val="00B04851"/>
    <w:pPr>
      <w:spacing w:after="100" w:line="276" w:lineRule="auto"/>
      <w:ind w:left="1100"/>
    </w:pPr>
    <w:rPr>
      <w:rFonts w:asciiTheme="minorHAnsi" w:eastAsiaTheme="minorEastAsia" w:hAnsiTheme="minorHAnsi" w:cstheme="minorBidi"/>
      <w:sz w:val="22"/>
      <w:szCs w:val="22"/>
    </w:rPr>
  </w:style>
  <w:style w:type="paragraph" w:styleId="71">
    <w:name w:val="toc 7"/>
    <w:basedOn w:val="a0"/>
    <w:next w:val="a0"/>
    <w:autoRedefine/>
    <w:uiPriority w:val="39"/>
    <w:semiHidden/>
    <w:rsid w:val="00B04851"/>
    <w:pPr>
      <w:spacing w:after="100" w:line="276" w:lineRule="auto"/>
      <w:ind w:left="1320"/>
    </w:pPr>
    <w:rPr>
      <w:rFonts w:asciiTheme="minorHAnsi" w:eastAsiaTheme="minorEastAsia" w:hAnsiTheme="minorHAnsi" w:cstheme="minorBidi"/>
      <w:sz w:val="22"/>
      <w:szCs w:val="22"/>
    </w:rPr>
  </w:style>
  <w:style w:type="paragraph" w:styleId="81">
    <w:name w:val="toc 8"/>
    <w:basedOn w:val="a0"/>
    <w:next w:val="a0"/>
    <w:autoRedefine/>
    <w:uiPriority w:val="39"/>
    <w:semiHidden/>
    <w:rsid w:val="00B04851"/>
    <w:pPr>
      <w:spacing w:after="100" w:line="276" w:lineRule="auto"/>
      <w:ind w:left="1540"/>
    </w:pPr>
    <w:rPr>
      <w:rFonts w:asciiTheme="minorHAnsi" w:eastAsiaTheme="minorEastAsia" w:hAnsiTheme="minorHAnsi" w:cstheme="minorBidi"/>
      <w:sz w:val="22"/>
      <w:szCs w:val="22"/>
    </w:rPr>
  </w:style>
  <w:style w:type="paragraph" w:styleId="91">
    <w:name w:val="toc 9"/>
    <w:basedOn w:val="a0"/>
    <w:next w:val="a0"/>
    <w:autoRedefine/>
    <w:uiPriority w:val="39"/>
    <w:semiHidden/>
    <w:rsid w:val="00B04851"/>
    <w:pPr>
      <w:spacing w:after="100" w:line="276" w:lineRule="auto"/>
      <w:ind w:left="1760"/>
    </w:pPr>
    <w:rPr>
      <w:rFonts w:asciiTheme="minorHAnsi" w:eastAsiaTheme="minorEastAsia" w:hAnsiTheme="minorHAnsi" w:cstheme="minorBidi"/>
      <w:sz w:val="22"/>
      <w:szCs w:val="22"/>
    </w:rPr>
  </w:style>
  <w:style w:type="table" w:styleId="af9">
    <w:name w:val="Table Grid"/>
    <w:basedOn w:val="a2"/>
    <w:rsid w:val="00B048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8">
    <w:name w:val="34_Список_Нумерованный"/>
    <w:basedOn w:val="a3"/>
    <w:uiPriority w:val="99"/>
    <w:rsid w:val="000C4610"/>
    <w:pPr>
      <w:numPr>
        <w:numId w:val="30"/>
      </w:numPr>
    </w:pPr>
  </w:style>
  <w:style w:type="paragraph" w:customStyle="1" w:styleId="34fffff6">
    <w:name w:val="34_Таблица_Подзаголовок"/>
    <w:basedOn w:val="34ff6"/>
    <w:link w:val="34fffff7"/>
    <w:rsid w:val="00B04851"/>
    <w:pPr>
      <w:keepNext/>
      <w:jc w:val="center"/>
    </w:pPr>
    <w:rPr>
      <w:b/>
      <w:lang w:val="x-none"/>
    </w:rPr>
  </w:style>
  <w:style w:type="character" w:customStyle="1" w:styleId="34fffff7">
    <w:name w:val="34_Таблица_Подзаголовок Знак"/>
    <w:basedOn w:val="a1"/>
    <w:link w:val="34fffff6"/>
    <w:rsid w:val="00B04851"/>
    <w:rPr>
      <w:b/>
      <w:lang w:val="x-none" w:eastAsia="x-none"/>
    </w:rPr>
  </w:style>
  <w:style w:type="paragraph" w:customStyle="1" w:styleId="34fffff8">
    <w:name w:val="34_Таблица_По_центру"/>
    <w:basedOn w:val="34ff6"/>
    <w:rsid w:val="00B04851"/>
    <w:pPr>
      <w:jc w:val="center"/>
    </w:pPr>
  </w:style>
  <w:style w:type="paragraph" w:customStyle="1" w:styleId="3411">
    <w:name w:val="34_Таблица_Список_Марк_1_без_отступа"/>
    <w:basedOn w:val="34ff6"/>
    <w:rsid w:val="00B04851"/>
    <w:pPr>
      <w:numPr>
        <w:numId w:val="42"/>
      </w:numPr>
    </w:pPr>
  </w:style>
  <w:style w:type="paragraph" w:customStyle="1" w:styleId="34fffff9">
    <w:name w:val="34_Формула"/>
    <w:basedOn w:val="a0"/>
    <w:rsid w:val="00B04851"/>
    <w:pPr>
      <w:spacing w:before="360" w:after="360" w:line="360" w:lineRule="auto"/>
      <w:contextualSpacing/>
      <w:jc w:val="center"/>
    </w:pPr>
    <w:rPr>
      <w:rFonts w:ascii="Cambria Math" w:hAnsi="Cambria Math"/>
      <w:lang w:eastAsia="x-none"/>
    </w:rPr>
  </w:style>
  <w:style w:type="paragraph" w:customStyle="1" w:styleId="34fffffa">
    <w:name w:val="34_Формула_Номер"/>
    <w:basedOn w:val="a0"/>
    <w:rsid w:val="00B04851"/>
    <w:pPr>
      <w:spacing w:before="240" w:after="240" w:line="360" w:lineRule="auto"/>
      <w:jc w:val="right"/>
    </w:pPr>
    <w:rPr>
      <w:lang w:eastAsia="x-none"/>
    </w:rPr>
  </w:style>
  <w:style w:type="paragraph" w:customStyle="1" w:styleId="341f2">
    <w:name w:val="34_Таблица_Список_Абзац_1"/>
    <w:basedOn w:val="34ff6"/>
    <w:rsid w:val="00B04851"/>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90848">
      <w:bodyDiv w:val="1"/>
      <w:marLeft w:val="0"/>
      <w:marRight w:val="0"/>
      <w:marTop w:val="0"/>
      <w:marBottom w:val="0"/>
      <w:divBdr>
        <w:top w:val="none" w:sz="0" w:space="0" w:color="auto"/>
        <w:left w:val="none" w:sz="0" w:space="0" w:color="auto"/>
        <w:bottom w:val="none" w:sz="0" w:space="0" w:color="auto"/>
        <w:right w:val="none" w:sz="0" w:space="0" w:color="auto"/>
      </w:divBdr>
    </w:div>
    <w:div w:id="88890904">
      <w:bodyDiv w:val="1"/>
      <w:marLeft w:val="0"/>
      <w:marRight w:val="0"/>
      <w:marTop w:val="0"/>
      <w:marBottom w:val="0"/>
      <w:divBdr>
        <w:top w:val="none" w:sz="0" w:space="0" w:color="auto"/>
        <w:left w:val="none" w:sz="0" w:space="0" w:color="auto"/>
        <w:bottom w:val="none" w:sz="0" w:space="0" w:color="auto"/>
        <w:right w:val="none" w:sz="0" w:space="0" w:color="auto"/>
      </w:divBdr>
    </w:div>
    <w:div w:id="157113948">
      <w:bodyDiv w:val="1"/>
      <w:marLeft w:val="0"/>
      <w:marRight w:val="0"/>
      <w:marTop w:val="0"/>
      <w:marBottom w:val="0"/>
      <w:divBdr>
        <w:top w:val="none" w:sz="0" w:space="0" w:color="auto"/>
        <w:left w:val="none" w:sz="0" w:space="0" w:color="auto"/>
        <w:bottom w:val="none" w:sz="0" w:space="0" w:color="auto"/>
        <w:right w:val="none" w:sz="0" w:space="0" w:color="auto"/>
      </w:divBdr>
    </w:div>
    <w:div w:id="263192983">
      <w:bodyDiv w:val="1"/>
      <w:marLeft w:val="0"/>
      <w:marRight w:val="0"/>
      <w:marTop w:val="0"/>
      <w:marBottom w:val="0"/>
      <w:divBdr>
        <w:top w:val="none" w:sz="0" w:space="0" w:color="auto"/>
        <w:left w:val="none" w:sz="0" w:space="0" w:color="auto"/>
        <w:bottom w:val="none" w:sz="0" w:space="0" w:color="auto"/>
        <w:right w:val="none" w:sz="0" w:space="0" w:color="auto"/>
      </w:divBdr>
    </w:div>
    <w:div w:id="386759622">
      <w:bodyDiv w:val="1"/>
      <w:marLeft w:val="0"/>
      <w:marRight w:val="0"/>
      <w:marTop w:val="0"/>
      <w:marBottom w:val="0"/>
      <w:divBdr>
        <w:top w:val="none" w:sz="0" w:space="0" w:color="auto"/>
        <w:left w:val="none" w:sz="0" w:space="0" w:color="auto"/>
        <w:bottom w:val="none" w:sz="0" w:space="0" w:color="auto"/>
        <w:right w:val="none" w:sz="0" w:space="0" w:color="auto"/>
      </w:divBdr>
    </w:div>
    <w:div w:id="563103258">
      <w:bodyDiv w:val="1"/>
      <w:marLeft w:val="0"/>
      <w:marRight w:val="0"/>
      <w:marTop w:val="0"/>
      <w:marBottom w:val="0"/>
      <w:divBdr>
        <w:top w:val="none" w:sz="0" w:space="0" w:color="auto"/>
        <w:left w:val="none" w:sz="0" w:space="0" w:color="auto"/>
        <w:bottom w:val="none" w:sz="0" w:space="0" w:color="auto"/>
        <w:right w:val="none" w:sz="0" w:space="0" w:color="auto"/>
      </w:divBdr>
    </w:div>
    <w:div w:id="579947319">
      <w:bodyDiv w:val="1"/>
      <w:marLeft w:val="0"/>
      <w:marRight w:val="0"/>
      <w:marTop w:val="0"/>
      <w:marBottom w:val="0"/>
      <w:divBdr>
        <w:top w:val="none" w:sz="0" w:space="0" w:color="auto"/>
        <w:left w:val="none" w:sz="0" w:space="0" w:color="auto"/>
        <w:bottom w:val="none" w:sz="0" w:space="0" w:color="auto"/>
        <w:right w:val="none" w:sz="0" w:space="0" w:color="auto"/>
      </w:divBdr>
    </w:div>
    <w:div w:id="667681680">
      <w:bodyDiv w:val="1"/>
      <w:marLeft w:val="0"/>
      <w:marRight w:val="0"/>
      <w:marTop w:val="0"/>
      <w:marBottom w:val="0"/>
      <w:divBdr>
        <w:top w:val="none" w:sz="0" w:space="0" w:color="auto"/>
        <w:left w:val="none" w:sz="0" w:space="0" w:color="auto"/>
        <w:bottom w:val="none" w:sz="0" w:space="0" w:color="auto"/>
        <w:right w:val="none" w:sz="0" w:space="0" w:color="auto"/>
      </w:divBdr>
    </w:div>
    <w:div w:id="783768784">
      <w:bodyDiv w:val="1"/>
      <w:marLeft w:val="0"/>
      <w:marRight w:val="0"/>
      <w:marTop w:val="0"/>
      <w:marBottom w:val="0"/>
      <w:divBdr>
        <w:top w:val="none" w:sz="0" w:space="0" w:color="auto"/>
        <w:left w:val="none" w:sz="0" w:space="0" w:color="auto"/>
        <w:bottom w:val="none" w:sz="0" w:space="0" w:color="auto"/>
        <w:right w:val="none" w:sz="0" w:space="0" w:color="auto"/>
      </w:divBdr>
    </w:div>
    <w:div w:id="812672438">
      <w:bodyDiv w:val="1"/>
      <w:marLeft w:val="0"/>
      <w:marRight w:val="0"/>
      <w:marTop w:val="0"/>
      <w:marBottom w:val="0"/>
      <w:divBdr>
        <w:top w:val="none" w:sz="0" w:space="0" w:color="auto"/>
        <w:left w:val="none" w:sz="0" w:space="0" w:color="auto"/>
        <w:bottom w:val="none" w:sz="0" w:space="0" w:color="auto"/>
        <w:right w:val="none" w:sz="0" w:space="0" w:color="auto"/>
      </w:divBdr>
    </w:div>
    <w:div w:id="849872575">
      <w:bodyDiv w:val="1"/>
      <w:marLeft w:val="0"/>
      <w:marRight w:val="0"/>
      <w:marTop w:val="0"/>
      <w:marBottom w:val="0"/>
      <w:divBdr>
        <w:top w:val="none" w:sz="0" w:space="0" w:color="auto"/>
        <w:left w:val="none" w:sz="0" w:space="0" w:color="auto"/>
        <w:bottom w:val="none" w:sz="0" w:space="0" w:color="auto"/>
        <w:right w:val="none" w:sz="0" w:space="0" w:color="auto"/>
      </w:divBdr>
    </w:div>
    <w:div w:id="1074426420">
      <w:bodyDiv w:val="1"/>
      <w:marLeft w:val="0"/>
      <w:marRight w:val="0"/>
      <w:marTop w:val="0"/>
      <w:marBottom w:val="0"/>
      <w:divBdr>
        <w:top w:val="none" w:sz="0" w:space="0" w:color="auto"/>
        <w:left w:val="none" w:sz="0" w:space="0" w:color="auto"/>
        <w:bottom w:val="none" w:sz="0" w:space="0" w:color="auto"/>
        <w:right w:val="none" w:sz="0" w:space="0" w:color="auto"/>
      </w:divBdr>
    </w:div>
    <w:div w:id="1136024718">
      <w:bodyDiv w:val="1"/>
      <w:marLeft w:val="0"/>
      <w:marRight w:val="0"/>
      <w:marTop w:val="0"/>
      <w:marBottom w:val="0"/>
      <w:divBdr>
        <w:top w:val="none" w:sz="0" w:space="0" w:color="auto"/>
        <w:left w:val="none" w:sz="0" w:space="0" w:color="auto"/>
        <w:bottom w:val="none" w:sz="0" w:space="0" w:color="auto"/>
        <w:right w:val="none" w:sz="0" w:space="0" w:color="auto"/>
      </w:divBdr>
    </w:div>
    <w:div w:id="1211456389">
      <w:bodyDiv w:val="1"/>
      <w:marLeft w:val="0"/>
      <w:marRight w:val="0"/>
      <w:marTop w:val="41"/>
      <w:marBottom w:val="0"/>
      <w:divBdr>
        <w:top w:val="none" w:sz="0" w:space="0" w:color="auto"/>
        <w:left w:val="none" w:sz="0" w:space="0" w:color="auto"/>
        <w:bottom w:val="none" w:sz="0" w:space="0" w:color="auto"/>
        <w:right w:val="none" w:sz="0" w:space="0" w:color="auto"/>
      </w:divBdr>
    </w:div>
    <w:div w:id="1216159152">
      <w:bodyDiv w:val="1"/>
      <w:marLeft w:val="0"/>
      <w:marRight w:val="0"/>
      <w:marTop w:val="0"/>
      <w:marBottom w:val="0"/>
      <w:divBdr>
        <w:top w:val="none" w:sz="0" w:space="0" w:color="auto"/>
        <w:left w:val="none" w:sz="0" w:space="0" w:color="auto"/>
        <w:bottom w:val="none" w:sz="0" w:space="0" w:color="auto"/>
        <w:right w:val="none" w:sz="0" w:space="0" w:color="auto"/>
      </w:divBdr>
    </w:div>
    <w:div w:id="1224101839">
      <w:bodyDiv w:val="1"/>
      <w:marLeft w:val="0"/>
      <w:marRight w:val="0"/>
      <w:marTop w:val="28"/>
      <w:marBottom w:val="0"/>
      <w:divBdr>
        <w:top w:val="none" w:sz="0" w:space="0" w:color="auto"/>
        <w:left w:val="none" w:sz="0" w:space="0" w:color="auto"/>
        <w:bottom w:val="none" w:sz="0" w:space="0" w:color="auto"/>
        <w:right w:val="none" w:sz="0" w:space="0" w:color="auto"/>
      </w:divBdr>
    </w:div>
    <w:div w:id="1312632889">
      <w:bodyDiv w:val="1"/>
      <w:marLeft w:val="0"/>
      <w:marRight w:val="0"/>
      <w:marTop w:val="0"/>
      <w:marBottom w:val="0"/>
      <w:divBdr>
        <w:top w:val="none" w:sz="0" w:space="0" w:color="auto"/>
        <w:left w:val="none" w:sz="0" w:space="0" w:color="auto"/>
        <w:bottom w:val="none" w:sz="0" w:space="0" w:color="auto"/>
        <w:right w:val="none" w:sz="0" w:space="0" w:color="auto"/>
      </w:divBdr>
    </w:div>
    <w:div w:id="1361512186">
      <w:bodyDiv w:val="1"/>
      <w:marLeft w:val="0"/>
      <w:marRight w:val="0"/>
      <w:marTop w:val="0"/>
      <w:marBottom w:val="0"/>
      <w:divBdr>
        <w:top w:val="none" w:sz="0" w:space="0" w:color="auto"/>
        <w:left w:val="none" w:sz="0" w:space="0" w:color="auto"/>
        <w:bottom w:val="none" w:sz="0" w:space="0" w:color="auto"/>
        <w:right w:val="none" w:sz="0" w:space="0" w:color="auto"/>
      </w:divBdr>
      <w:divsChild>
        <w:div w:id="544946239">
          <w:marLeft w:val="0"/>
          <w:marRight w:val="0"/>
          <w:marTop w:val="0"/>
          <w:marBottom w:val="0"/>
          <w:divBdr>
            <w:top w:val="none" w:sz="0" w:space="0" w:color="auto"/>
            <w:left w:val="none" w:sz="0" w:space="0" w:color="auto"/>
            <w:bottom w:val="none" w:sz="0" w:space="0" w:color="auto"/>
            <w:right w:val="none" w:sz="0" w:space="0" w:color="auto"/>
          </w:divBdr>
          <w:divsChild>
            <w:div w:id="1730298595">
              <w:marLeft w:val="0"/>
              <w:marRight w:val="0"/>
              <w:marTop w:val="0"/>
              <w:marBottom w:val="0"/>
              <w:divBdr>
                <w:top w:val="none" w:sz="0" w:space="0" w:color="auto"/>
                <w:left w:val="none" w:sz="0" w:space="0" w:color="auto"/>
                <w:bottom w:val="none" w:sz="0" w:space="0" w:color="auto"/>
                <w:right w:val="none" w:sz="0" w:space="0" w:color="auto"/>
              </w:divBdr>
              <w:divsChild>
                <w:div w:id="1108357663">
                  <w:marLeft w:val="0"/>
                  <w:marRight w:val="0"/>
                  <w:marTop w:val="0"/>
                  <w:marBottom w:val="0"/>
                  <w:divBdr>
                    <w:top w:val="none" w:sz="0" w:space="0" w:color="auto"/>
                    <w:left w:val="none" w:sz="0" w:space="0" w:color="auto"/>
                    <w:bottom w:val="none" w:sz="0" w:space="0" w:color="auto"/>
                    <w:right w:val="none" w:sz="0" w:space="0" w:color="auto"/>
                  </w:divBdr>
                  <w:divsChild>
                    <w:div w:id="819344629">
                      <w:marLeft w:val="0"/>
                      <w:marRight w:val="0"/>
                      <w:marTop w:val="0"/>
                      <w:marBottom w:val="0"/>
                      <w:divBdr>
                        <w:top w:val="none" w:sz="0" w:space="0" w:color="auto"/>
                        <w:left w:val="none" w:sz="0" w:space="0" w:color="auto"/>
                        <w:bottom w:val="none" w:sz="0" w:space="0" w:color="auto"/>
                        <w:right w:val="none" w:sz="0" w:space="0" w:color="auto"/>
                      </w:divBdr>
                      <w:divsChild>
                        <w:div w:id="433332187">
                          <w:marLeft w:val="720"/>
                          <w:marRight w:val="720"/>
                          <w:marTop w:val="0"/>
                          <w:marBottom w:val="0"/>
                          <w:divBdr>
                            <w:top w:val="none" w:sz="0" w:space="0" w:color="auto"/>
                            <w:left w:val="none" w:sz="0" w:space="0" w:color="auto"/>
                            <w:bottom w:val="none" w:sz="0" w:space="0" w:color="auto"/>
                            <w:right w:val="none" w:sz="0" w:space="0" w:color="auto"/>
                          </w:divBdr>
                        </w:div>
                        <w:div w:id="449980675">
                          <w:marLeft w:val="0"/>
                          <w:marRight w:val="0"/>
                          <w:marTop w:val="0"/>
                          <w:marBottom w:val="0"/>
                          <w:divBdr>
                            <w:top w:val="none" w:sz="0" w:space="0" w:color="auto"/>
                            <w:left w:val="none" w:sz="0" w:space="0" w:color="auto"/>
                            <w:bottom w:val="none" w:sz="0" w:space="0" w:color="auto"/>
                            <w:right w:val="none" w:sz="0" w:space="0" w:color="auto"/>
                          </w:divBdr>
                          <w:divsChild>
                            <w:div w:id="380246909">
                              <w:marLeft w:val="0"/>
                              <w:marRight w:val="0"/>
                              <w:marTop w:val="200"/>
                              <w:marBottom w:val="0"/>
                              <w:divBdr>
                                <w:top w:val="none" w:sz="0" w:space="0" w:color="auto"/>
                                <w:left w:val="none" w:sz="0" w:space="0" w:color="auto"/>
                                <w:bottom w:val="none" w:sz="0" w:space="0" w:color="auto"/>
                                <w:right w:val="none" w:sz="0" w:space="0" w:color="auto"/>
                              </w:divBdr>
                              <w:divsChild>
                                <w:div w:id="11106656">
                                  <w:marLeft w:val="0"/>
                                  <w:marRight w:val="0"/>
                                  <w:marTop w:val="0"/>
                                  <w:marBottom w:val="0"/>
                                  <w:divBdr>
                                    <w:top w:val="none" w:sz="0" w:space="0" w:color="auto"/>
                                    <w:left w:val="none" w:sz="0" w:space="0" w:color="auto"/>
                                    <w:bottom w:val="none" w:sz="0" w:space="0" w:color="auto"/>
                                    <w:right w:val="none" w:sz="0" w:space="0" w:color="auto"/>
                                  </w:divBdr>
                                </w:div>
                              </w:divsChild>
                            </w:div>
                            <w:div w:id="1137180715">
                              <w:marLeft w:val="0"/>
                              <w:marRight w:val="0"/>
                              <w:marTop w:val="200"/>
                              <w:marBottom w:val="0"/>
                              <w:divBdr>
                                <w:top w:val="none" w:sz="0" w:space="0" w:color="auto"/>
                                <w:left w:val="none" w:sz="0" w:space="0" w:color="auto"/>
                                <w:bottom w:val="none" w:sz="0" w:space="0" w:color="auto"/>
                                <w:right w:val="none" w:sz="0" w:space="0" w:color="auto"/>
                              </w:divBdr>
                              <w:divsChild>
                                <w:div w:id="16861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39198">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425467">
      <w:bodyDiv w:val="1"/>
      <w:marLeft w:val="0"/>
      <w:marRight w:val="0"/>
      <w:marTop w:val="0"/>
      <w:marBottom w:val="0"/>
      <w:divBdr>
        <w:top w:val="none" w:sz="0" w:space="0" w:color="auto"/>
        <w:left w:val="none" w:sz="0" w:space="0" w:color="auto"/>
        <w:bottom w:val="none" w:sz="0" w:space="0" w:color="auto"/>
        <w:right w:val="none" w:sz="0" w:space="0" w:color="auto"/>
      </w:divBdr>
    </w:div>
    <w:div w:id="1382292058">
      <w:bodyDiv w:val="1"/>
      <w:marLeft w:val="0"/>
      <w:marRight w:val="0"/>
      <w:marTop w:val="0"/>
      <w:marBottom w:val="0"/>
      <w:divBdr>
        <w:top w:val="none" w:sz="0" w:space="0" w:color="auto"/>
        <w:left w:val="none" w:sz="0" w:space="0" w:color="auto"/>
        <w:bottom w:val="none" w:sz="0" w:space="0" w:color="auto"/>
        <w:right w:val="none" w:sz="0" w:space="0" w:color="auto"/>
      </w:divBdr>
    </w:div>
    <w:div w:id="1385761112">
      <w:bodyDiv w:val="1"/>
      <w:marLeft w:val="0"/>
      <w:marRight w:val="0"/>
      <w:marTop w:val="0"/>
      <w:marBottom w:val="0"/>
      <w:divBdr>
        <w:top w:val="none" w:sz="0" w:space="0" w:color="auto"/>
        <w:left w:val="none" w:sz="0" w:space="0" w:color="auto"/>
        <w:bottom w:val="none" w:sz="0" w:space="0" w:color="auto"/>
        <w:right w:val="none" w:sz="0" w:space="0" w:color="auto"/>
      </w:divBdr>
    </w:div>
    <w:div w:id="1389574727">
      <w:bodyDiv w:val="1"/>
      <w:marLeft w:val="0"/>
      <w:marRight w:val="0"/>
      <w:marTop w:val="0"/>
      <w:marBottom w:val="0"/>
      <w:divBdr>
        <w:top w:val="none" w:sz="0" w:space="0" w:color="auto"/>
        <w:left w:val="none" w:sz="0" w:space="0" w:color="auto"/>
        <w:bottom w:val="none" w:sz="0" w:space="0" w:color="auto"/>
        <w:right w:val="none" w:sz="0" w:space="0" w:color="auto"/>
      </w:divBdr>
    </w:div>
    <w:div w:id="1440877017">
      <w:bodyDiv w:val="1"/>
      <w:marLeft w:val="0"/>
      <w:marRight w:val="0"/>
      <w:marTop w:val="0"/>
      <w:marBottom w:val="0"/>
      <w:divBdr>
        <w:top w:val="none" w:sz="0" w:space="0" w:color="auto"/>
        <w:left w:val="none" w:sz="0" w:space="0" w:color="auto"/>
        <w:bottom w:val="none" w:sz="0" w:space="0" w:color="auto"/>
        <w:right w:val="none" w:sz="0" w:space="0" w:color="auto"/>
      </w:divBdr>
    </w:div>
    <w:div w:id="1715812350">
      <w:bodyDiv w:val="1"/>
      <w:marLeft w:val="0"/>
      <w:marRight w:val="0"/>
      <w:marTop w:val="0"/>
      <w:marBottom w:val="0"/>
      <w:divBdr>
        <w:top w:val="none" w:sz="0" w:space="0" w:color="auto"/>
        <w:left w:val="none" w:sz="0" w:space="0" w:color="auto"/>
        <w:bottom w:val="none" w:sz="0" w:space="0" w:color="auto"/>
        <w:right w:val="none" w:sz="0" w:space="0" w:color="auto"/>
      </w:divBdr>
    </w:div>
    <w:div w:id="1756365154">
      <w:bodyDiv w:val="1"/>
      <w:marLeft w:val="0"/>
      <w:marRight w:val="0"/>
      <w:marTop w:val="0"/>
      <w:marBottom w:val="0"/>
      <w:divBdr>
        <w:top w:val="none" w:sz="0" w:space="0" w:color="auto"/>
        <w:left w:val="none" w:sz="0" w:space="0" w:color="auto"/>
        <w:bottom w:val="none" w:sz="0" w:space="0" w:color="auto"/>
        <w:right w:val="none" w:sz="0" w:space="0" w:color="auto"/>
      </w:divBdr>
    </w:div>
    <w:div w:id="1830243268">
      <w:bodyDiv w:val="1"/>
      <w:marLeft w:val="0"/>
      <w:marRight w:val="0"/>
      <w:marTop w:val="0"/>
      <w:marBottom w:val="0"/>
      <w:divBdr>
        <w:top w:val="none" w:sz="0" w:space="0" w:color="auto"/>
        <w:left w:val="none" w:sz="0" w:space="0" w:color="auto"/>
        <w:bottom w:val="none" w:sz="0" w:space="0" w:color="auto"/>
        <w:right w:val="none" w:sz="0" w:space="0" w:color="auto"/>
      </w:divBdr>
    </w:div>
    <w:div w:id="200103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ksana\AppData\Roaming\Microsoft\&#1064;&#1072;&#1073;&#1083;&#1086;&#1085;&#1099;\&#1043;&#1054;&#1057;&#1058;_34.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DBD764-5766-4328-8800-51C5AC043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ГОСТ_34.dotx</Template>
  <TotalTime>4406</TotalTime>
  <Pages>34</Pages>
  <Words>10088</Words>
  <Characters>63557</Characters>
  <Application>Microsoft Office Word</Application>
  <DocSecurity>0</DocSecurity>
  <Lines>12711</Lines>
  <Paragraphs>2832</Paragraphs>
  <ScaleCrop>false</ScaleCrop>
  <HeadingPairs>
    <vt:vector size="2" baseType="variant">
      <vt:variant>
        <vt:lpstr>Название</vt:lpstr>
      </vt:variant>
      <vt:variant>
        <vt:i4>1</vt:i4>
      </vt:variant>
    </vt:vector>
  </HeadingPairs>
  <TitlesOfParts>
    <vt:vector size="1" baseType="lpstr">
      <vt:lpstr>Пояснительная записка к техническому проекту</vt:lpstr>
    </vt:vector>
  </TitlesOfParts>
  <Company>Название организации</Company>
  <LinksUpToDate>false</LinksUpToDate>
  <CharactersWithSpaces>70813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 к техническому проекту</dc:title>
  <dc:creator>Oksana</dc:creator>
  <cp:lastModifiedBy>Илья Чураков</cp:lastModifiedBy>
  <cp:revision>8</cp:revision>
  <cp:lastPrinted>2014-09-08T01:50:00Z</cp:lastPrinted>
  <dcterms:created xsi:type="dcterms:W3CDTF">2025-08-01T05:59:00Z</dcterms:created>
  <dcterms:modified xsi:type="dcterms:W3CDTF">2025-12-03T06:32:00Z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версия">
    <vt:lpwstr>Версия документа</vt:lpwstr>
  </property>
  <property fmtid="{D5CDD505-2E9C-101B-9397-08002B2CF9AE}" pid="3" name="номер_документа">
    <vt:lpwstr>ТОМ 42</vt:lpwstr>
  </property>
  <property fmtid="{D5CDD505-2E9C-101B-9397-08002B2CF9AE}" pid="4" name="краткое_название_системы">
    <vt:lpwstr>878.2023</vt:lpwstr>
  </property>
  <property fmtid="{D5CDD505-2E9C-101B-9397-08002B2CF9AE}" pid="5" name="полное_название_системы">
    <vt:lpwstr>Строительство водогрейной котельной 400 гкал/час на территории ивановской тэц-2</vt:lpwstr>
  </property>
  <property fmtid="{D5CDD505-2E9C-101B-9397-08002B2CF9AE}" pid="6" name="шифр_системы">
    <vt:lpwstr>878.2023</vt:lpwstr>
  </property>
  <property fmtid="{D5CDD505-2E9C-101B-9397-08002B2CF9AE}" pid="7" name="обозначение_документа">
    <vt:lpwstr>878.2023-АСУ ТП.П2</vt:lpwstr>
  </property>
  <property fmtid="{D5CDD505-2E9C-101B-9397-08002B2CF9AE}" pid="8" name="год_издания">
    <vt:lpwstr>2025</vt:lpwstr>
  </property>
  <property fmtid="{D5CDD505-2E9C-101B-9397-08002B2CF9AE}" pid="9" name="Company">
    <vt:lpwstr>ООО НПП «ЭСН»</vt:lpwstr>
  </property>
  <property fmtid="{D5CDD505-2E9C-101B-9397-08002B2CF9AE}" pid="10" name="Title">
    <vt:lpwstr>Пояснительная записка</vt:lpwstr>
  </property>
</Properties>
</file>