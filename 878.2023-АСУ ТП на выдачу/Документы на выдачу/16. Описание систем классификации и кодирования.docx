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DF0FD" w14:textId="75C99429" w:rsidR="007B7476" w:rsidRDefault="007B7476" w:rsidP="00801734">
      <w:pPr>
        <w:pStyle w:val="34ffffc"/>
      </w:pPr>
      <w:r>
        <w:fldChar w:fldCharType="begin"/>
      </w:r>
      <w:r>
        <w:instrText xml:space="preserve"> DOCPROPERTY  Company  \* MERGEFORMAT </w:instrText>
      </w:r>
      <w:r>
        <w:fldChar w:fldCharType="separate"/>
      </w:r>
      <w:r w:rsidR="00C05A54">
        <w:t>ООО НПП «ЭСН»</w:t>
      </w:r>
      <w:r>
        <w:fldChar w:fldCharType="end"/>
      </w:r>
    </w:p>
    <w:p w14:paraId="2812D016" w14:textId="77777777" w:rsidR="007B7476" w:rsidRPr="00C816E8" w:rsidRDefault="007B7476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5554"/>
        <w:gridCol w:w="4563"/>
      </w:tblGrid>
      <w:tr w:rsidR="007B7476" w:rsidRPr="00C816E8" w14:paraId="1E8AA02F" w14:textId="77777777" w:rsidTr="00345A40">
        <w:trPr>
          <w:trHeight w:val="360"/>
        </w:trPr>
        <w:tc>
          <w:tcPr>
            <w:tcW w:w="5554" w:type="dxa"/>
            <w:vMerge w:val="restart"/>
          </w:tcPr>
          <w:p w14:paraId="3254DDE9" w14:textId="30A207ED" w:rsidR="007B7476" w:rsidRPr="00C816E8" w:rsidRDefault="007B7476" w:rsidP="00345A40">
            <w:pPr>
              <w:pStyle w:val="34ffff9"/>
            </w:pPr>
          </w:p>
        </w:tc>
        <w:tc>
          <w:tcPr>
            <w:tcW w:w="4563" w:type="dxa"/>
          </w:tcPr>
          <w:p w14:paraId="7CD1FAAC" w14:textId="0457A001" w:rsidR="007B7476" w:rsidRPr="00C816E8" w:rsidRDefault="007B7476" w:rsidP="00345A40">
            <w:pPr>
              <w:pStyle w:val="34ffff8"/>
            </w:pPr>
          </w:p>
        </w:tc>
      </w:tr>
      <w:tr w:rsidR="007B7476" w:rsidRPr="00C816E8" w14:paraId="07517535" w14:textId="77777777" w:rsidTr="00345A40">
        <w:trPr>
          <w:trHeight w:val="630"/>
        </w:trPr>
        <w:tc>
          <w:tcPr>
            <w:tcW w:w="5554" w:type="dxa"/>
            <w:vMerge/>
          </w:tcPr>
          <w:p w14:paraId="472FDCC0" w14:textId="77777777" w:rsidR="007B7476" w:rsidRPr="00C816E8" w:rsidRDefault="007B7476" w:rsidP="00345A40"/>
        </w:tc>
        <w:tc>
          <w:tcPr>
            <w:tcW w:w="4563" w:type="dxa"/>
          </w:tcPr>
          <w:p w14:paraId="12349C00" w14:textId="5316E677" w:rsidR="007B7476" w:rsidRPr="00C816E8" w:rsidRDefault="007B7476" w:rsidP="00345A40">
            <w:pPr>
              <w:pStyle w:val="34ffff9"/>
            </w:pPr>
          </w:p>
        </w:tc>
      </w:tr>
      <w:tr w:rsidR="007B7476" w:rsidRPr="00C816E8" w14:paraId="75A1504E" w14:textId="77777777" w:rsidTr="00345A40">
        <w:trPr>
          <w:trHeight w:val="353"/>
        </w:trPr>
        <w:tc>
          <w:tcPr>
            <w:tcW w:w="5554" w:type="dxa"/>
            <w:vMerge/>
          </w:tcPr>
          <w:p w14:paraId="5B0A377C" w14:textId="77777777" w:rsidR="007B7476" w:rsidRPr="00C816E8" w:rsidRDefault="007B7476" w:rsidP="00345A40"/>
        </w:tc>
        <w:tc>
          <w:tcPr>
            <w:tcW w:w="4563" w:type="dxa"/>
          </w:tcPr>
          <w:p w14:paraId="335C43C9" w14:textId="30943521" w:rsidR="007B7476" w:rsidRPr="00C816E8" w:rsidRDefault="007B7476" w:rsidP="00B617AD">
            <w:pPr>
              <w:pStyle w:val="34ffff9"/>
            </w:pPr>
          </w:p>
        </w:tc>
      </w:tr>
    </w:tbl>
    <w:p w14:paraId="4892BBD1" w14:textId="77777777" w:rsidR="007B7476" w:rsidRPr="00C816E8" w:rsidRDefault="007B7476" w:rsidP="00801734">
      <w:pPr>
        <w:pStyle w:val="34f5"/>
      </w:pPr>
    </w:p>
    <w:p w14:paraId="403C27F4" w14:textId="77777777" w:rsidR="007B7476" w:rsidRDefault="007B7476" w:rsidP="00801734">
      <w:pPr>
        <w:pStyle w:val="34f5"/>
      </w:pPr>
    </w:p>
    <w:p w14:paraId="5ED58C1D" w14:textId="77777777" w:rsidR="007B7476" w:rsidRDefault="007B7476" w:rsidP="00801734">
      <w:pPr>
        <w:pStyle w:val="34f5"/>
        <w:rPr>
          <w:lang w:val="en-US"/>
        </w:rPr>
      </w:pPr>
    </w:p>
    <w:p w14:paraId="416D1185" w14:textId="77777777" w:rsidR="007B7476" w:rsidRPr="00C816E8" w:rsidRDefault="007B7476" w:rsidP="00801734">
      <w:pPr>
        <w:pStyle w:val="34f5"/>
      </w:pPr>
    </w:p>
    <w:p w14:paraId="1046051E" w14:textId="77777777" w:rsidR="007B7476" w:rsidRPr="00C816E8" w:rsidRDefault="007B7476" w:rsidP="00801734">
      <w:pPr>
        <w:pStyle w:val="34f5"/>
      </w:pPr>
    </w:p>
    <w:p w14:paraId="693F15A8" w14:textId="2C9D90D8" w:rsidR="007B7476" w:rsidRPr="00C816E8" w:rsidRDefault="00C05A54" w:rsidP="00801734">
      <w:pPr>
        <w:pStyle w:val="34ffb"/>
      </w:pPr>
      <w:fldSimple w:instr=" DOCPROPERTY  полное_название_системы  \* MERGEFORMAT ">
        <w:r>
          <w:t>Строительство водогрейной котельной 400 гкал/час на территории ивановской ТЭЦ-2</w:t>
        </w:r>
      </w:fldSimple>
    </w:p>
    <w:p w14:paraId="342EABFE" w14:textId="780ABC57" w:rsidR="007B7476" w:rsidRPr="00C816E8" w:rsidRDefault="007B7476" w:rsidP="00801734">
      <w:pPr>
        <w:pStyle w:val="34ffc"/>
      </w:pPr>
      <w:r w:rsidRPr="00C816E8">
        <w:t>(</w:t>
      </w:r>
      <w:fldSimple w:instr=" DOCPROPERTY  краткое_название_системы  \* MERGEFORMAT ">
        <w:r w:rsidR="00C05A54">
          <w:t>878.2023</w:t>
        </w:r>
      </w:fldSimple>
      <w:r w:rsidRPr="00C816E8">
        <w:t>)</w:t>
      </w:r>
    </w:p>
    <w:p w14:paraId="7D890091" w14:textId="3F621847" w:rsidR="007B7476" w:rsidRPr="00C816E8" w:rsidRDefault="00C05A54" w:rsidP="00801734">
      <w:pPr>
        <w:pStyle w:val="34ffd"/>
      </w:pPr>
      <w:fldSimple w:instr=" DOCPROPERTY  Title  \* MERGEFORMAT ">
        <w:r>
          <w:t>Описание систем классификации и кодирования</w:t>
        </w:r>
      </w:fldSimple>
    </w:p>
    <w:p w14:paraId="0BE7BDF4" w14:textId="071DB7D9" w:rsidR="007B7476" w:rsidRDefault="007B7476" w:rsidP="00801734">
      <w:pPr>
        <w:pStyle w:val="34ffa"/>
      </w:pPr>
      <w:r w:rsidRPr="00C816E8">
        <w:fldChar w:fldCharType="begin"/>
      </w:r>
      <w:r w:rsidRPr="00C816E8">
        <w:instrText xml:space="preserve"> DOCPROPERTY  </w:instrText>
      </w:r>
      <w:r w:rsidRPr="00C816E8">
        <w:rPr>
          <w:highlight w:val="lightGray"/>
        </w:rPr>
        <w:instrText>обозначение</w:instrText>
      </w:r>
      <w:r w:rsidRPr="00C816E8">
        <w:instrText xml:space="preserve">_документа  \* MERGEFORMAT </w:instrText>
      </w:r>
      <w:r w:rsidRPr="00C816E8">
        <w:fldChar w:fldCharType="separate"/>
      </w:r>
      <w:r w:rsidR="00C05A54">
        <w:t>878.2023-АСУ ТП.П7</w:t>
      </w:r>
      <w:r w:rsidRPr="00C816E8">
        <w:fldChar w:fldCharType="end"/>
      </w:r>
    </w:p>
    <w:p w14:paraId="546EF61B" w14:textId="77777777" w:rsidR="007B7476" w:rsidRPr="00405956" w:rsidRDefault="007B7476" w:rsidP="00801734">
      <w:pPr>
        <w:pStyle w:val="34f5"/>
      </w:pPr>
    </w:p>
    <w:p w14:paraId="3FE45A0D" w14:textId="77777777" w:rsidR="00FA1061" w:rsidRPr="00405956" w:rsidRDefault="00FA1061" w:rsidP="00801734">
      <w:pPr>
        <w:pStyle w:val="34f5"/>
      </w:pPr>
    </w:p>
    <w:p w14:paraId="365F824F" w14:textId="72818991" w:rsidR="007B7476" w:rsidRDefault="00C05A54" w:rsidP="00801734">
      <w:pPr>
        <w:pStyle w:val="34f5"/>
      </w:pPr>
      <w:r>
        <w:t>Том 42</w:t>
      </w:r>
    </w:p>
    <w:p w14:paraId="0916E586" w14:textId="77777777" w:rsidR="007B7476" w:rsidRDefault="007B7476" w:rsidP="00801734">
      <w:pPr>
        <w:pStyle w:val="34f5"/>
      </w:pPr>
    </w:p>
    <w:p w14:paraId="4E6FEA78" w14:textId="77777777" w:rsidR="007B7476" w:rsidRDefault="007B7476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4564"/>
        <w:gridCol w:w="990"/>
        <w:gridCol w:w="4563"/>
      </w:tblGrid>
      <w:tr w:rsidR="007B7476" w:rsidRPr="00C816E8" w14:paraId="1CD8EC09" w14:textId="77777777" w:rsidTr="00345A40">
        <w:trPr>
          <w:trHeight w:val="404"/>
        </w:trPr>
        <w:tc>
          <w:tcPr>
            <w:tcW w:w="4564" w:type="dxa"/>
            <w:vAlign w:val="center"/>
          </w:tcPr>
          <w:p w14:paraId="3682DE8D" w14:textId="7997B668" w:rsidR="007B7476" w:rsidRPr="00C816E8" w:rsidRDefault="007B7476" w:rsidP="00345A40">
            <w:pPr>
              <w:pStyle w:val="34ffff8"/>
            </w:pPr>
          </w:p>
        </w:tc>
        <w:tc>
          <w:tcPr>
            <w:tcW w:w="990" w:type="dxa"/>
            <w:vAlign w:val="center"/>
          </w:tcPr>
          <w:p w14:paraId="55A0A2B6" w14:textId="77777777" w:rsidR="007B7476" w:rsidRPr="00C816E8" w:rsidRDefault="007B7476" w:rsidP="00345A40">
            <w:pPr>
              <w:pStyle w:val="34ffff9"/>
            </w:pPr>
          </w:p>
        </w:tc>
        <w:tc>
          <w:tcPr>
            <w:tcW w:w="4563" w:type="dxa"/>
            <w:vAlign w:val="center"/>
          </w:tcPr>
          <w:p w14:paraId="0E8EF1A4" w14:textId="77777777" w:rsidR="007B7476" w:rsidRPr="00C816E8" w:rsidRDefault="007B7476" w:rsidP="00345A40">
            <w:pPr>
              <w:pStyle w:val="34ffff9"/>
            </w:pPr>
          </w:p>
        </w:tc>
      </w:tr>
      <w:tr w:rsidR="007B7476" w:rsidRPr="00C816E8" w14:paraId="0C784636" w14:textId="77777777" w:rsidTr="00345A40">
        <w:trPr>
          <w:trHeight w:val="868"/>
        </w:trPr>
        <w:tc>
          <w:tcPr>
            <w:tcW w:w="4564" w:type="dxa"/>
          </w:tcPr>
          <w:p w14:paraId="48E3C560" w14:textId="752907FC" w:rsidR="007B7476" w:rsidRPr="00C816E8" w:rsidRDefault="007B7476" w:rsidP="00345A40">
            <w:pPr>
              <w:pStyle w:val="34ffff9"/>
            </w:pPr>
          </w:p>
        </w:tc>
        <w:tc>
          <w:tcPr>
            <w:tcW w:w="990" w:type="dxa"/>
          </w:tcPr>
          <w:p w14:paraId="6517BEE0" w14:textId="77777777" w:rsidR="007B7476" w:rsidRPr="00C816E8" w:rsidRDefault="007B7476" w:rsidP="00345A40">
            <w:pPr>
              <w:pStyle w:val="34ffff9"/>
            </w:pPr>
          </w:p>
        </w:tc>
        <w:tc>
          <w:tcPr>
            <w:tcW w:w="4563" w:type="dxa"/>
          </w:tcPr>
          <w:p w14:paraId="5B0290C2" w14:textId="4C3DAD2A" w:rsidR="007B7476" w:rsidRPr="00C816E8" w:rsidRDefault="007B7476" w:rsidP="00345A40">
            <w:pPr>
              <w:pStyle w:val="34ffff9"/>
            </w:pPr>
          </w:p>
        </w:tc>
      </w:tr>
      <w:tr w:rsidR="007B7476" w:rsidRPr="00C816E8" w14:paraId="70A720BF" w14:textId="77777777" w:rsidTr="00345A40">
        <w:trPr>
          <w:trHeight w:val="404"/>
        </w:trPr>
        <w:tc>
          <w:tcPr>
            <w:tcW w:w="4564" w:type="dxa"/>
          </w:tcPr>
          <w:p w14:paraId="56814F0A" w14:textId="04921D39" w:rsidR="007B7476" w:rsidRPr="00C816E8" w:rsidRDefault="007B7476" w:rsidP="00345A40">
            <w:pPr>
              <w:pStyle w:val="34ffff9"/>
            </w:pPr>
          </w:p>
        </w:tc>
        <w:tc>
          <w:tcPr>
            <w:tcW w:w="990" w:type="dxa"/>
          </w:tcPr>
          <w:p w14:paraId="39C20C06" w14:textId="77777777" w:rsidR="007B7476" w:rsidRPr="00C816E8" w:rsidRDefault="007B7476" w:rsidP="00345A40">
            <w:pPr>
              <w:pStyle w:val="34ffff9"/>
            </w:pPr>
          </w:p>
        </w:tc>
        <w:tc>
          <w:tcPr>
            <w:tcW w:w="4563" w:type="dxa"/>
          </w:tcPr>
          <w:p w14:paraId="0806318A" w14:textId="422445AF" w:rsidR="007B7476" w:rsidRPr="00C816E8" w:rsidRDefault="007B7476" w:rsidP="00B617AD">
            <w:pPr>
              <w:pStyle w:val="34ffff9"/>
            </w:pPr>
          </w:p>
        </w:tc>
      </w:tr>
      <w:tr w:rsidR="007B7476" w:rsidRPr="00C816E8" w14:paraId="421CE6AF" w14:textId="77777777" w:rsidTr="00345A40">
        <w:trPr>
          <w:trHeight w:val="404"/>
        </w:trPr>
        <w:tc>
          <w:tcPr>
            <w:tcW w:w="4564" w:type="dxa"/>
            <w:vAlign w:val="center"/>
          </w:tcPr>
          <w:p w14:paraId="56A02045" w14:textId="77777777" w:rsidR="007B7476" w:rsidRPr="00C816E8" w:rsidRDefault="007B7476" w:rsidP="00345A40">
            <w:pPr>
              <w:pStyle w:val="34ffff8"/>
            </w:pPr>
          </w:p>
        </w:tc>
        <w:tc>
          <w:tcPr>
            <w:tcW w:w="990" w:type="dxa"/>
            <w:vAlign w:val="center"/>
          </w:tcPr>
          <w:p w14:paraId="5802CBA9" w14:textId="77777777" w:rsidR="007B7476" w:rsidRPr="00C816E8" w:rsidRDefault="007B7476" w:rsidP="00345A40">
            <w:pPr>
              <w:pStyle w:val="34ffff8"/>
            </w:pPr>
          </w:p>
        </w:tc>
        <w:tc>
          <w:tcPr>
            <w:tcW w:w="4563" w:type="dxa"/>
            <w:vAlign w:val="center"/>
          </w:tcPr>
          <w:p w14:paraId="7E4BEF01" w14:textId="77777777" w:rsidR="007B7476" w:rsidRPr="00C816E8" w:rsidRDefault="007B7476" w:rsidP="00345A40">
            <w:pPr>
              <w:pStyle w:val="34ffff8"/>
            </w:pPr>
          </w:p>
        </w:tc>
      </w:tr>
      <w:tr w:rsidR="007B7476" w:rsidRPr="00C816E8" w14:paraId="51FDB44B" w14:textId="77777777" w:rsidTr="00345A40">
        <w:trPr>
          <w:trHeight w:val="864"/>
        </w:trPr>
        <w:tc>
          <w:tcPr>
            <w:tcW w:w="4564" w:type="dxa"/>
          </w:tcPr>
          <w:p w14:paraId="69CAA203" w14:textId="3423B099" w:rsidR="007B7476" w:rsidRPr="00C816E8" w:rsidRDefault="007B7476" w:rsidP="00345A40">
            <w:pPr>
              <w:pStyle w:val="34ffff9"/>
            </w:pPr>
          </w:p>
        </w:tc>
        <w:tc>
          <w:tcPr>
            <w:tcW w:w="990" w:type="dxa"/>
          </w:tcPr>
          <w:p w14:paraId="1DB63026" w14:textId="77777777" w:rsidR="007B7476" w:rsidRPr="00C816E8" w:rsidRDefault="007B7476" w:rsidP="00345A40">
            <w:pPr>
              <w:pStyle w:val="34ffff9"/>
            </w:pPr>
          </w:p>
        </w:tc>
        <w:tc>
          <w:tcPr>
            <w:tcW w:w="4563" w:type="dxa"/>
          </w:tcPr>
          <w:p w14:paraId="7161DA39" w14:textId="7477D498" w:rsidR="007B7476" w:rsidRPr="00C816E8" w:rsidRDefault="007B7476" w:rsidP="00345A40">
            <w:pPr>
              <w:pStyle w:val="34ffff9"/>
            </w:pPr>
          </w:p>
        </w:tc>
      </w:tr>
      <w:tr w:rsidR="007B7476" w:rsidRPr="00C816E8" w14:paraId="4C18E321" w14:textId="77777777" w:rsidTr="00345A40">
        <w:trPr>
          <w:trHeight w:val="643"/>
        </w:trPr>
        <w:tc>
          <w:tcPr>
            <w:tcW w:w="4564" w:type="dxa"/>
          </w:tcPr>
          <w:p w14:paraId="7FBB5363" w14:textId="5E3CCBAF" w:rsidR="007B7476" w:rsidRPr="00C816E8" w:rsidRDefault="007B7476" w:rsidP="00B617AD">
            <w:pPr>
              <w:pStyle w:val="34ffff9"/>
            </w:pPr>
          </w:p>
        </w:tc>
        <w:tc>
          <w:tcPr>
            <w:tcW w:w="990" w:type="dxa"/>
          </w:tcPr>
          <w:p w14:paraId="507AECD5" w14:textId="77777777" w:rsidR="007B7476" w:rsidRPr="00C816E8" w:rsidRDefault="007B7476" w:rsidP="00345A40">
            <w:pPr>
              <w:pStyle w:val="34ffff9"/>
            </w:pPr>
          </w:p>
        </w:tc>
        <w:tc>
          <w:tcPr>
            <w:tcW w:w="4563" w:type="dxa"/>
          </w:tcPr>
          <w:p w14:paraId="256FC658" w14:textId="583AAE47" w:rsidR="007B7476" w:rsidRPr="00C816E8" w:rsidRDefault="007B7476" w:rsidP="00B617AD">
            <w:pPr>
              <w:pStyle w:val="34ffff9"/>
            </w:pPr>
          </w:p>
        </w:tc>
      </w:tr>
    </w:tbl>
    <w:p w14:paraId="71CE3590" w14:textId="77777777" w:rsidR="007B7476" w:rsidRPr="008339E3" w:rsidRDefault="007B7476" w:rsidP="00801734">
      <w:pPr>
        <w:pStyle w:val="34f5"/>
      </w:pPr>
    </w:p>
    <w:p w14:paraId="0EE9C795" w14:textId="77777777" w:rsidR="00E3465E" w:rsidRPr="00E3465E" w:rsidRDefault="00E3465E" w:rsidP="00264594">
      <w:pPr>
        <w:pStyle w:val="34f5"/>
      </w:pPr>
    </w:p>
    <w:p w14:paraId="399A52C1" w14:textId="77777777" w:rsidR="0069117E" w:rsidRDefault="0069117E" w:rsidP="003F38DF">
      <w:pPr>
        <w:pStyle w:val="34b"/>
        <w:sectPr w:rsidR="0069117E" w:rsidSect="00BA437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851" w:right="567" w:bottom="851" w:left="1418" w:header="284" w:footer="340" w:gutter="0"/>
          <w:cols w:space="708"/>
          <w:docGrid w:linePitch="360"/>
        </w:sectPr>
      </w:pPr>
    </w:p>
    <w:p w14:paraId="706595B8" w14:textId="77777777" w:rsidR="00C53AC2" w:rsidRDefault="00E85E29" w:rsidP="00E85E29">
      <w:pPr>
        <w:pStyle w:val="3418"/>
      </w:pPr>
      <w:r>
        <w:lastRenderedPageBreak/>
        <w:t>Содержание</w:t>
      </w:r>
    </w:p>
    <w:p w14:paraId="51C1245F" w14:textId="588E7C5D" w:rsidR="00992B07" w:rsidRDefault="00380491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r>
        <w:fldChar w:fldCharType="begin"/>
      </w:r>
      <w:r>
        <w:instrText xml:space="preserve"> TOC \o "2-3" </w:instrText>
      </w:r>
      <w:r w:rsidRPr="00380491">
        <w:instrText xml:space="preserve">\f </w:instrText>
      </w:r>
      <w:r>
        <w:instrText xml:space="preserve">\h \z \t "Заголовок 1;1;34_Заголовок_1_Дополнительный;1" </w:instrText>
      </w:r>
      <w:r>
        <w:fldChar w:fldCharType="separate"/>
      </w:r>
      <w:hyperlink w:anchor="_Toc207122966" w:history="1">
        <w:r w:rsidR="00992B07" w:rsidRPr="000059C6">
          <w:rPr>
            <w:rStyle w:val="af8"/>
            <w:lang w:eastAsia="ru-RU"/>
          </w:rPr>
          <w:t>1</w:t>
        </w:r>
        <w:r w:rsidR="00992B07" w:rsidRPr="000059C6">
          <w:rPr>
            <w:rStyle w:val="af8"/>
          </w:rPr>
          <w:t xml:space="preserve"> Перечень классификаторов информации</w:t>
        </w:r>
        <w:r w:rsidR="00992B07" w:rsidRPr="000059C6">
          <w:rPr>
            <w:rStyle w:val="af8"/>
            <w:lang w:eastAsia="ru-RU"/>
          </w:rPr>
          <w:t>, применяемых в АС</w:t>
        </w:r>
        <w:r w:rsidR="00992B07">
          <w:rPr>
            <w:webHidden/>
          </w:rPr>
          <w:tab/>
        </w:r>
        <w:r w:rsidR="00992B07">
          <w:rPr>
            <w:webHidden/>
          </w:rPr>
          <w:fldChar w:fldCharType="begin"/>
        </w:r>
        <w:r w:rsidR="00992B07">
          <w:rPr>
            <w:webHidden/>
          </w:rPr>
          <w:instrText xml:space="preserve"> PAGEREF _Toc207122966 \h </w:instrText>
        </w:r>
        <w:r w:rsidR="00992B07">
          <w:rPr>
            <w:webHidden/>
          </w:rPr>
        </w:r>
        <w:r w:rsidR="00992B07">
          <w:rPr>
            <w:webHidden/>
          </w:rPr>
          <w:fldChar w:fldCharType="separate"/>
        </w:r>
        <w:r w:rsidR="00992B07">
          <w:rPr>
            <w:webHidden/>
          </w:rPr>
          <w:t>3</w:t>
        </w:r>
        <w:r w:rsidR="00992B07">
          <w:rPr>
            <w:webHidden/>
          </w:rPr>
          <w:fldChar w:fldCharType="end"/>
        </w:r>
      </w:hyperlink>
    </w:p>
    <w:p w14:paraId="799D403A" w14:textId="2A1B9891" w:rsidR="00992B07" w:rsidRDefault="00992B07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hyperlink w:anchor="_Toc207122967" w:history="1">
        <w:r w:rsidRPr="000059C6">
          <w:rPr>
            <w:rStyle w:val="af8"/>
          </w:rPr>
          <w:t>Перечень сокращений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_Toc207122967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20B5EA9B" w14:textId="6E31C524" w:rsidR="00992B07" w:rsidRDefault="00992B07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hyperlink w:anchor="_Toc207122968" w:history="1">
        <w:r w:rsidRPr="000059C6">
          <w:rPr>
            <w:rStyle w:val="af8"/>
          </w:rPr>
          <w:t>Перечень терминов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_Toc207122968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7059DA34" w14:textId="7DF607C2" w:rsidR="00BA4372" w:rsidRDefault="00380491" w:rsidP="00E10079">
      <w:pPr>
        <w:pStyle w:val="34b"/>
      </w:pPr>
      <w:r>
        <w:fldChar w:fldCharType="end"/>
      </w:r>
    </w:p>
    <w:p w14:paraId="4214F84C" w14:textId="77777777" w:rsidR="00E3465E" w:rsidRDefault="00E3465E" w:rsidP="00262C43">
      <w:pPr>
        <w:pStyle w:val="34b"/>
        <w:rPr>
          <w:lang w:val="en-US"/>
        </w:rPr>
      </w:pPr>
    </w:p>
    <w:p w14:paraId="39865BBE" w14:textId="77777777" w:rsidR="00AA09C2" w:rsidRDefault="00AA09C2" w:rsidP="00262C43">
      <w:pPr>
        <w:pStyle w:val="34b"/>
        <w:rPr>
          <w:lang w:val="en-US"/>
        </w:rPr>
        <w:sectPr w:rsidR="00AA09C2" w:rsidSect="008E77B3">
          <w:headerReference w:type="default" r:id="rId14"/>
          <w:footerReference w:type="default" r:id="rId15"/>
          <w:headerReference w:type="first" r:id="rId16"/>
          <w:footerReference w:type="first" r:id="rId17"/>
          <w:pgSz w:w="11906" w:h="16838" w:code="9"/>
          <w:pgMar w:top="851" w:right="567" w:bottom="1701" w:left="1418" w:header="283" w:footer="340" w:gutter="0"/>
          <w:cols w:space="708"/>
          <w:titlePg/>
          <w:docGrid w:linePitch="360"/>
        </w:sectPr>
      </w:pPr>
    </w:p>
    <w:p w14:paraId="727A6395" w14:textId="77777777" w:rsidR="00D47C08" w:rsidRPr="00AA09C2" w:rsidRDefault="00F81A04" w:rsidP="00E235F2">
      <w:pPr>
        <w:pStyle w:val="1"/>
        <w:rPr>
          <w:lang w:val="ru-RU" w:eastAsia="ru-RU"/>
        </w:rPr>
      </w:pPr>
      <w:bookmarkStart w:id="0" w:name="_Toc207122966"/>
      <w:r w:rsidRPr="00F81A04">
        <w:lastRenderedPageBreak/>
        <w:t>Перечень классификаторов</w:t>
      </w:r>
      <w:r w:rsidR="00E235F2">
        <w:rPr>
          <w:lang w:val="ru-RU"/>
        </w:rPr>
        <w:t xml:space="preserve"> </w:t>
      </w:r>
      <w:r w:rsidR="00E235F2" w:rsidRPr="00E235F2">
        <w:rPr>
          <w:lang w:val="ru-RU"/>
        </w:rPr>
        <w:t>информации</w:t>
      </w:r>
      <w:r w:rsidRPr="00F81A04">
        <w:rPr>
          <w:lang w:val="ru-RU" w:eastAsia="ru-RU"/>
        </w:rPr>
        <w:t>, применяемых в АС</w:t>
      </w:r>
      <w:bookmarkEnd w:id="0"/>
    </w:p>
    <w:p w14:paraId="6FDFD3F8" w14:textId="376A5C87" w:rsidR="008339E3" w:rsidRDefault="008339E3">
      <w:pPr>
        <w:rPr>
          <w:lang w:eastAsia="x-none"/>
        </w:rPr>
      </w:pPr>
      <w:bookmarkStart w:id="1" w:name="_Toc397971534"/>
      <w:bookmarkStart w:id="2" w:name="_Toc398225599"/>
      <w:bookmarkEnd w:id="1"/>
      <w:bookmarkEnd w:id="2"/>
      <w:r>
        <w:br w:type="page"/>
      </w:r>
    </w:p>
    <w:p w14:paraId="066C65E9" w14:textId="078E5E56" w:rsidR="008339E3" w:rsidRDefault="008339E3">
      <w:pPr>
        <w:rPr>
          <w:lang w:eastAsia="x-none"/>
        </w:rPr>
      </w:pPr>
      <w:r>
        <w:lastRenderedPageBreak/>
        <w:br w:type="page"/>
      </w:r>
    </w:p>
    <w:p w14:paraId="7BC5AFAD" w14:textId="65577E02" w:rsidR="008339E3" w:rsidRDefault="008339E3">
      <w:pPr>
        <w:rPr>
          <w:lang w:eastAsia="x-none"/>
        </w:rPr>
      </w:pPr>
      <w:r>
        <w:lastRenderedPageBreak/>
        <w:br w:type="page"/>
      </w:r>
    </w:p>
    <w:p w14:paraId="6889F7A7" w14:textId="0ECFCE24" w:rsidR="008339E3" w:rsidRDefault="008339E3">
      <w:pPr>
        <w:rPr>
          <w:lang w:eastAsia="x-none"/>
        </w:rPr>
      </w:pPr>
      <w:r>
        <w:lastRenderedPageBreak/>
        <w:br w:type="page"/>
      </w:r>
    </w:p>
    <w:p w14:paraId="5523EDF4" w14:textId="190329AD" w:rsidR="008339E3" w:rsidRDefault="008339E3">
      <w:pPr>
        <w:rPr>
          <w:lang w:eastAsia="x-none"/>
        </w:rPr>
      </w:pPr>
      <w:r>
        <w:lastRenderedPageBreak/>
        <w:br w:type="page"/>
      </w:r>
    </w:p>
    <w:p w14:paraId="2962846D" w14:textId="15ED9F24" w:rsidR="008339E3" w:rsidRDefault="008339E3">
      <w:pPr>
        <w:rPr>
          <w:lang w:eastAsia="x-none"/>
        </w:rPr>
      </w:pPr>
      <w:r>
        <w:lastRenderedPageBreak/>
        <w:br w:type="page"/>
      </w:r>
    </w:p>
    <w:p w14:paraId="57FEE00C" w14:textId="12B685E1" w:rsidR="008339E3" w:rsidRDefault="008339E3">
      <w:pPr>
        <w:rPr>
          <w:lang w:eastAsia="x-none"/>
        </w:rPr>
      </w:pPr>
      <w:r>
        <w:lastRenderedPageBreak/>
        <w:br w:type="page"/>
      </w:r>
    </w:p>
    <w:p w14:paraId="7F3AB2EB" w14:textId="098B5A45" w:rsidR="008339E3" w:rsidRDefault="008339E3">
      <w:pPr>
        <w:rPr>
          <w:lang w:eastAsia="x-none"/>
        </w:rPr>
      </w:pPr>
      <w:r>
        <w:lastRenderedPageBreak/>
        <w:br w:type="page"/>
      </w:r>
    </w:p>
    <w:p w14:paraId="4212BC64" w14:textId="00092FF7" w:rsidR="008339E3" w:rsidRDefault="008339E3">
      <w:pPr>
        <w:rPr>
          <w:lang w:eastAsia="x-none"/>
        </w:rPr>
      </w:pPr>
      <w:r>
        <w:lastRenderedPageBreak/>
        <w:br w:type="page"/>
      </w:r>
    </w:p>
    <w:p w14:paraId="7B81D43E" w14:textId="7430B93B" w:rsidR="008339E3" w:rsidRDefault="008339E3">
      <w:pPr>
        <w:rPr>
          <w:lang w:eastAsia="x-none"/>
        </w:rPr>
      </w:pPr>
      <w:r>
        <w:lastRenderedPageBreak/>
        <w:br w:type="page"/>
      </w:r>
    </w:p>
    <w:p w14:paraId="0C3F0D17" w14:textId="79F55177" w:rsidR="008339E3" w:rsidRDefault="008339E3">
      <w:pPr>
        <w:rPr>
          <w:lang w:eastAsia="x-none"/>
        </w:rPr>
      </w:pPr>
      <w:r>
        <w:lastRenderedPageBreak/>
        <w:br w:type="page"/>
      </w:r>
    </w:p>
    <w:p w14:paraId="53434EA5" w14:textId="2F997C4A" w:rsidR="008339E3" w:rsidRDefault="008339E3">
      <w:pPr>
        <w:rPr>
          <w:lang w:eastAsia="x-none"/>
        </w:rPr>
      </w:pPr>
      <w:r>
        <w:lastRenderedPageBreak/>
        <w:br w:type="page"/>
      </w:r>
    </w:p>
    <w:p w14:paraId="2E41DF20" w14:textId="71D5536D" w:rsidR="008339E3" w:rsidRDefault="008339E3">
      <w:r>
        <w:lastRenderedPageBreak/>
        <w:br w:type="page"/>
      </w:r>
      <w:r>
        <w:lastRenderedPageBreak/>
        <w:br w:type="page"/>
      </w:r>
    </w:p>
    <w:p w14:paraId="1FEE5FBB" w14:textId="77777777" w:rsidR="008339E3" w:rsidRDefault="008339E3">
      <w:pPr>
        <w:rPr>
          <w:lang w:eastAsia="x-none"/>
        </w:rPr>
      </w:pPr>
    </w:p>
    <w:p w14:paraId="6233B2ED" w14:textId="77777777" w:rsidR="00171179" w:rsidRDefault="00171179" w:rsidP="000F1CAE">
      <w:pPr>
        <w:pStyle w:val="34fffa"/>
      </w:pPr>
    </w:p>
    <w:p w14:paraId="78D3CCF2" w14:textId="77777777" w:rsidR="00147B49" w:rsidRDefault="002C35B5" w:rsidP="00147B49">
      <w:pPr>
        <w:pStyle w:val="3415"/>
        <w:rPr>
          <w:lang w:val="en-US"/>
        </w:rPr>
      </w:pPr>
      <w:bookmarkStart w:id="3" w:name="_Toc386572818"/>
      <w:bookmarkStart w:id="4" w:name="_Toc386572947"/>
      <w:bookmarkStart w:id="5" w:name="_Toc390811904"/>
      <w:bookmarkStart w:id="6" w:name="_Toc394586650"/>
      <w:bookmarkStart w:id="7" w:name="_Toc207122967"/>
      <w:r>
        <w:lastRenderedPageBreak/>
        <w:t>Перечень</w:t>
      </w:r>
      <w:r w:rsidR="00147B49">
        <w:t xml:space="preserve"> сокращений</w:t>
      </w:r>
      <w:bookmarkEnd w:id="3"/>
      <w:bookmarkEnd w:id="4"/>
      <w:bookmarkEnd w:id="5"/>
      <w:bookmarkEnd w:id="6"/>
      <w:bookmarkEnd w:id="7"/>
    </w:p>
    <w:tbl>
      <w:tblPr>
        <w:tblW w:w="992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45"/>
      </w:tblGrid>
      <w:tr w:rsidR="00A758E4" w:rsidRPr="005F1B2E" w14:paraId="6E76D028" w14:textId="77777777" w:rsidTr="00DC2970">
        <w:trPr>
          <w:cantSplit/>
          <w:tblHeader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706A69DB" w14:textId="5BF7EE81" w:rsidR="00A758E4" w:rsidRPr="00A758E4" w:rsidRDefault="00A758E4" w:rsidP="00A758E4">
            <w:pPr>
              <w:pStyle w:val="34ff8"/>
            </w:pPr>
            <w:r w:rsidRPr="00A758E4">
              <w:t>Сокращение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3D6BDFD5" w14:textId="0E34C8C4" w:rsidR="00A758E4" w:rsidRPr="00A758E4" w:rsidRDefault="00A758E4" w:rsidP="00A758E4">
            <w:pPr>
              <w:pStyle w:val="34ff8"/>
            </w:pPr>
            <w:r w:rsidRPr="00A758E4">
              <w:t>Расшифровка</w:t>
            </w:r>
          </w:p>
        </w:tc>
      </w:tr>
      <w:tr w:rsidR="00A758E4" w:rsidRPr="00A37C7D" w14:paraId="4EAC1A30" w14:textId="77777777" w:rsidTr="000C352F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5F1C904E" w14:textId="0F7693E9" w:rsidR="00A758E4" w:rsidRPr="00AD0715" w:rsidRDefault="00A758E4" w:rsidP="00A758E4">
            <w:pPr>
              <w:pStyle w:val="34ff6"/>
            </w:pPr>
            <w:r>
              <w:t>KKS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65D8F140" w14:textId="6B6C05A9" w:rsidR="00A758E4" w:rsidRPr="00AD0715" w:rsidRDefault="00A758E4" w:rsidP="00A758E4">
            <w:pPr>
              <w:pStyle w:val="34ff6"/>
            </w:pPr>
            <w:r>
              <w:t>Kraftwerk-</w:t>
            </w:r>
            <w:proofErr w:type="spellStart"/>
            <w:r>
              <w:t>Kennzeichnen</w:t>
            </w:r>
            <w:proofErr w:type="spellEnd"/>
            <w:r>
              <w:t>-System (система обозначений энергетического оборудования)</w:t>
            </w:r>
          </w:p>
        </w:tc>
      </w:tr>
      <w:tr w:rsidR="00A758E4" w:rsidRPr="00A37C7D" w14:paraId="13C9A617" w14:textId="77777777" w:rsidTr="000C352F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3B757988" w14:textId="2A22123E" w:rsidR="00A758E4" w:rsidRPr="00AD0715" w:rsidRDefault="00A758E4" w:rsidP="00A758E4">
            <w:pPr>
              <w:pStyle w:val="34ff6"/>
            </w:pPr>
            <w:r>
              <w:t>ГРП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24C424EF" w14:textId="78229316" w:rsidR="00A758E4" w:rsidRPr="00AD0715" w:rsidRDefault="00A758E4" w:rsidP="00A758E4">
            <w:pPr>
              <w:pStyle w:val="34ff6"/>
            </w:pPr>
            <w:r>
              <w:t>Газорегуляторный пункт</w:t>
            </w:r>
          </w:p>
        </w:tc>
      </w:tr>
      <w:tr w:rsidR="00A758E4" w:rsidRPr="00A37C7D" w14:paraId="3A6A026A" w14:textId="77777777" w:rsidTr="000C352F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39F57BD9" w14:textId="6171A688" w:rsidR="00A758E4" w:rsidRPr="00AD0715" w:rsidRDefault="00A758E4" w:rsidP="00A758E4">
            <w:pPr>
              <w:pStyle w:val="34ff6"/>
            </w:pPr>
            <w:r>
              <w:t>ЭТО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199D1637" w14:textId="600E8CD7" w:rsidR="00A758E4" w:rsidRPr="00AD0715" w:rsidRDefault="00A758E4" w:rsidP="00A758E4">
            <w:pPr>
              <w:pStyle w:val="34ff6"/>
            </w:pPr>
            <w:r>
              <w:t>Электротехническое оборудование</w:t>
            </w:r>
          </w:p>
        </w:tc>
      </w:tr>
      <w:tr w:rsidR="00A758E4" w:rsidRPr="00A37C7D" w14:paraId="592C942F" w14:textId="77777777" w:rsidTr="000C352F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0FEB6C76" w14:textId="293E015A" w:rsidR="00A758E4" w:rsidRPr="003465A9" w:rsidRDefault="00A758E4" w:rsidP="00A758E4">
            <w:pPr>
              <w:pStyle w:val="34ff6"/>
            </w:pPr>
            <w:r>
              <w:t>НАБ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55AC9713" w14:textId="4AC6AD17" w:rsidR="00A758E4" w:rsidRPr="00AD0715" w:rsidRDefault="00A758E4" w:rsidP="00A758E4">
            <w:pPr>
              <w:pStyle w:val="34ff6"/>
            </w:pPr>
            <w:r>
              <w:t>Насосная аккумулирующая</w:t>
            </w:r>
          </w:p>
        </w:tc>
      </w:tr>
      <w:tr w:rsidR="00A758E4" w:rsidRPr="00A37C7D" w14:paraId="3A0561C0" w14:textId="77777777" w:rsidTr="000C352F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1E3DB893" w14:textId="42EB2B90" w:rsidR="00A758E4" w:rsidRPr="00AD0715" w:rsidRDefault="00A758E4" w:rsidP="00A758E4">
            <w:pPr>
              <w:pStyle w:val="34ff6"/>
            </w:pPr>
            <w:r>
              <w:t>ВК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40DEAFA7" w14:textId="52F315D8" w:rsidR="00A758E4" w:rsidRPr="00AD0715" w:rsidRDefault="00A758E4" w:rsidP="00A758E4">
            <w:pPr>
              <w:pStyle w:val="34ff6"/>
            </w:pPr>
            <w:r>
              <w:t>Водогрейная котельная</w:t>
            </w:r>
          </w:p>
        </w:tc>
      </w:tr>
      <w:tr w:rsidR="00A758E4" w:rsidRPr="00A37C7D" w14:paraId="7905CD15" w14:textId="77777777" w:rsidTr="000C352F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7B83D28C" w14:textId="5299D3D6" w:rsidR="00A758E4" w:rsidRPr="00F800E2" w:rsidRDefault="00A758E4" w:rsidP="00A758E4">
            <w:pPr>
              <w:pStyle w:val="34ff6"/>
            </w:pPr>
            <w:r>
              <w:t>ШУЗ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0B312FDC" w14:textId="7260A6CF" w:rsidR="00A758E4" w:rsidRPr="00F800E2" w:rsidRDefault="00A758E4" w:rsidP="00A758E4">
            <w:pPr>
              <w:pStyle w:val="34ff6"/>
            </w:pPr>
            <w:r>
              <w:t>Шкаф управления запорной арматурой</w:t>
            </w:r>
          </w:p>
        </w:tc>
      </w:tr>
      <w:tr w:rsidR="00A758E4" w:rsidRPr="00A37C7D" w14:paraId="6C8ECB26" w14:textId="77777777" w:rsidTr="000C352F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6E998760" w14:textId="00EC4CE3" w:rsidR="00A758E4" w:rsidRPr="00F800E2" w:rsidRDefault="00A758E4" w:rsidP="00A758E4">
            <w:pPr>
              <w:pStyle w:val="34ff6"/>
            </w:pPr>
            <w:r>
              <w:t>КИПиА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12EB6BAF" w14:textId="044E5358" w:rsidR="00A758E4" w:rsidRPr="00F800E2" w:rsidRDefault="00A758E4" w:rsidP="00A758E4">
            <w:pPr>
              <w:pStyle w:val="34ff6"/>
            </w:pPr>
            <w:r>
              <w:t>Контрольно-измерительные приборы и автоматика</w:t>
            </w:r>
          </w:p>
        </w:tc>
      </w:tr>
      <w:tr w:rsidR="00A758E4" w:rsidRPr="00A37C7D" w14:paraId="278A5D2A" w14:textId="77777777" w:rsidTr="000C352F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3D1461F2" w14:textId="4BE01742" w:rsidR="00A758E4" w:rsidRPr="00F800E2" w:rsidRDefault="00A758E4" w:rsidP="00A758E4">
            <w:pPr>
              <w:pStyle w:val="34ff6"/>
            </w:pPr>
            <w:r>
              <w:t>ПТК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51FE658B" w14:textId="6EE91E77" w:rsidR="00A758E4" w:rsidRPr="00F800E2" w:rsidRDefault="00A758E4" w:rsidP="00A758E4">
            <w:pPr>
              <w:pStyle w:val="34ff6"/>
            </w:pPr>
            <w:r>
              <w:t>Программно-технический комплекс</w:t>
            </w:r>
          </w:p>
        </w:tc>
      </w:tr>
      <w:tr w:rsidR="00A758E4" w:rsidRPr="00A37C7D" w14:paraId="72993266" w14:textId="77777777" w:rsidTr="000C352F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224DBAB" w14:textId="0042B3DF" w:rsidR="00A758E4" w:rsidRPr="00F800E2" w:rsidRDefault="00A758E4" w:rsidP="00A758E4">
            <w:pPr>
              <w:pStyle w:val="34ff6"/>
            </w:pPr>
            <w:r>
              <w:t>ШУГ</w:t>
            </w:r>
          </w:p>
        </w:tc>
        <w:tc>
          <w:tcPr>
            <w:tcW w:w="7245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B0BE691" w14:textId="19FB1036" w:rsidR="00A758E4" w:rsidRPr="00F800E2" w:rsidRDefault="00A758E4" w:rsidP="00A758E4">
            <w:pPr>
              <w:pStyle w:val="34ff6"/>
            </w:pPr>
            <w:r>
              <w:t>Шкаф учёта газа</w:t>
            </w:r>
          </w:p>
        </w:tc>
      </w:tr>
      <w:tr w:rsidR="00A758E4" w:rsidRPr="00A37C7D" w14:paraId="52944F8B" w14:textId="77777777" w:rsidTr="000C352F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A2F6F35" w14:textId="4FA9A2D0" w:rsidR="00A758E4" w:rsidRDefault="00A758E4" w:rsidP="00A758E4">
            <w:pPr>
              <w:pStyle w:val="34ff6"/>
            </w:pPr>
            <w:r>
              <w:t>НСВ</w:t>
            </w: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8CA43B6" w14:textId="39D7DA70" w:rsidR="00A758E4" w:rsidRDefault="00A758E4" w:rsidP="00A758E4">
            <w:pPr>
              <w:pStyle w:val="34ff6"/>
            </w:pPr>
            <w:r>
              <w:t>Насос сырой воды</w:t>
            </w:r>
          </w:p>
        </w:tc>
      </w:tr>
      <w:tr w:rsidR="00A758E4" w:rsidRPr="00A37C7D" w14:paraId="31252BBB" w14:textId="77777777" w:rsidTr="000C352F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EBC6AB4" w14:textId="28E3D4AE" w:rsidR="00A758E4" w:rsidRPr="00F800E2" w:rsidRDefault="00A758E4" w:rsidP="00A758E4">
            <w:pPr>
              <w:pStyle w:val="34ff6"/>
            </w:pPr>
            <w:r>
              <w:t>ПСВ</w:t>
            </w: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D5641C0" w14:textId="4762D075" w:rsidR="00A758E4" w:rsidRPr="00F800E2" w:rsidRDefault="00A758E4" w:rsidP="00A758E4">
            <w:pPr>
              <w:pStyle w:val="34ff6"/>
            </w:pPr>
            <w:r>
              <w:t>Подогреватель сырой воды</w:t>
            </w:r>
          </w:p>
        </w:tc>
      </w:tr>
      <w:tr w:rsidR="00A758E4" w:rsidRPr="00A37C7D" w14:paraId="019FE4EE" w14:textId="77777777" w:rsidTr="000C352F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A0B7B9F" w14:textId="34E3E9A7" w:rsidR="00A758E4" w:rsidRPr="00F800E2" w:rsidRDefault="00A758E4" w:rsidP="00A758E4">
            <w:pPr>
              <w:pStyle w:val="34ff6"/>
            </w:pPr>
            <w:r>
              <w:t>ХВО</w:t>
            </w: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5928909" w14:textId="26877AA5" w:rsidR="00A758E4" w:rsidRPr="00F800E2" w:rsidRDefault="00A758E4" w:rsidP="00A758E4">
            <w:pPr>
              <w:pStyle w:val="34ff6"/>
            </w:pPr>
            <w:r>
              <w:t>Химводоочистка</w:t>
            </w:r>
          </w:p>
        </w:tc>
      </w:tr>
      <w:tr w:rsidR="00A758E4" w:rsidRPr="00A37C7D" w14:paraId="5AE6CBDA" w14:textId="77777777" w:rsidTr="000C352F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E1E3CF3" w14:textId="3678D0A7" w:rsidR="00A758E4" w:rsidRPr="00F800E2" w:rsidRDefault="00A758E4" w:rsidP="00A758E4">
            <w:pPr>
              <w:pStyle w:val="34ff6"/>
            </w:pPr>
            <w:r>
              <w:t>ПХОВ</w:t>
            </w: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91522DA" w14:textId="53E95FCC" w:rsidR="00A758E4" w:rsidRPr="00F800E2" w:rsidRDefault="00A758E4" w:rsidP="00A758E4">
            <w:pPr>
              <w:pStyle w:val="34ff6"/>
            </w:pPr>
            <w:r>
              <w:t xml:space="preserve">Подогреватель </w:t>
            </w:r>
            <w:proofErr w:type="spellStart"/>
            <w:r>
              <w:t>химочищенной</w:t>
            </w:r>
            <w:proofErr w:type="spellEnd"/>
            <w:r>
              <w:t xml:space="preserve"> воды</w:t>
            </w:r>
          </w:p>
        </w:tc>
      </w:tr>
      <w:tr w:rsidR="00A758E4" w:rsidRPr="00A37C7D" w14:paraId="6F096ADD" w14:textId="77777777" w:rsidTr="000C352F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3274F0C" w14:textId="3B0CF9BD" w:rsidR="00A758E4" w:rsidRPr="00F800E2" w:rsidRDefault="00A758E4" w:rsidP="00A758E4">
            <w:pPr>
              <w:pStyle w:val="34ff6"/>
            </w:pPr>
            <w:r>
              <w:t>ДПТС</w:t>
            </w: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6106BED" w14:textId="7BD59F53" w:rsidR="00A758E4" w:rsidRPr="00F800E2" w:rsidRDefault="00A758E4" w:rsidP="00A758E4">
            <w:pPr>
              <w:pStyle w:val="34ff6"/>
            </w:pPr>
            <w:r>
              <w:t>Деаэратор подпитки теплосети</w:t>
            </w:r>
          </w:p>
        </w:tc>
      </w:tr>
      <w:tr w:rsidR="00A758E4" w:rsidRPr="00A37C7D" w14:paraId="1885D875" w14:textId="77777777" w:rsidTr="000C352F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755A595" w14:textId="4D4E20EC" w:rsidR="00A758E4" w:rsidRPr="00F800E2" w:rsidRDefault="00A758E4" w:rsidP="00A758E4">
            <w:pPr>
              <w:pStyle w:val="34ff6"/>
            </w:pPr>
            <w:r>
              <w:t>ХВС</w:t>
            </w: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BBE245E" w14:textId="4951DB9F" w:rsidR="00A758E4" w:rsidRPr="00F800E2" w:rsidRDefault="00A758E4" w:rsidP="00A758E4">
            <w:pPr>
              <w:pStyle w:val="34ff6"/>
            </w:pPr>
            <w:r>
              <w:t>Хозяйственно-питьевое водоснабжение</w:t>
            </w:r>
          </w:p>
        </w:tc>
      </w:tr>
      <w:tr w:rsidR="00A758E4" w:rsidRPr="00A37C7D" w14:paraId="2D3DF1BC" w14:textId="77777777" w:rsidTr="000C352F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1CDBDB8" w14:textId="64632D17" w:rsidR="00A758E4" w:rsidRPr="00F800E2" w:rsidRDefault="00A758E4" w:rsidP="00A758E4">
            <w:pPr>
              <w:pStyle w:val="34ff6"/>
            </w:pPr>
            <w:r>
              <w:t>ГВС</w:t>
            </w: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CF4250B" w14:textId="4BC5AC63" w:rsidR="00A758E4" w:rsidRPr="00F800E2" w:rsidRDefault="00A758E4" w:rsidP="00A758E4">
            <w:pPr>
              <w:pStyle w:val="34ff6"/>
            </w:pPr>
            <w:r>
              <w:t>Горячее водоснабжение</w:t>
            </w:r>
          </w:p>
        </w:tc>
      </w:tr>
      <w:tr w:rsidR="00A758E4" w:rsidRPr="00A37C7D" w14:paraId="4C7FE236" w14:textId="77777777" w:rsidTr="000C352F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C6F91DD" w14:textId="7973346B" w:rsidR="00A758E4" w:rsidRPr="00F800E2" w:rsidRDefault="00A758E4" w:rsidP="00A758E4">
            <w:pPr>
              <w:pStyle w:val="34ff6"/>
            </w:pPr>
            <w:r>
              <w:t>АБК</w:t>
            </w: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F3B9996" w14:textId="53AEE0A2" w:rsidR="00A758E4" w:rsidRPr="00F800E2" w:rsidRDefault="00A758E4" w:rsidP="00A758E4">
            <w:pPr>
              <w:pStyle w:val="34ff6"/>
            </w:pPr>
            <w:r>
              <w:t>Административно-бытовой корпус</w:t>
            </w:r>
          </w:p>
        </w:tc>
      </w:tr>
      <w:tr w:rsidR="00A758E4" w:rsidRPr="00A37C7D" w14:paraId="56B46EFF" w14:textId="77777777" w:rsidTr="000C352F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1161FD6" w14:textId="76EC991D" w:rsidR="00A758E4" w:rsidRPr="00F800E2" w:rsidRDefault="00A758E4" w:rsidP="00A758E4">
            <w:pPr>
              <w:pStyle w:val="34ff6"/>
            </w:pPr>
            <w:r>
              <w:t>НПК</w:t>
            </w: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8D03600" w14:textId="6DBAEDCF" w:rsidR="00A758E4" w:rsidRPr="00F800E2" w:rsidRDefault="00A758E4" w:rsidP="00A758E4">
            <w:pPr>
              <w:pStyle w:val="34ff6"/>
            </w:pPr>
            <w:r>
              <w:t>Насос промывки кислотной</w:t>
            </w:r>
          </w:p>
        </w:tc>
      </w:tr>
      <w:tr w:rsidR="00A758E4" w:rsidRPr="00A37C7D" w14:paraId="54325E8E" w14:textId="77777777" w:rsidTr="000C352F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A88DF74" w14:textId="37421D34" w:rsidR="00A758E4" w:rsidRPr="00F800E2" w:rsidRDefault="00A758E4" w:rsidP="00A758E4">
            <w:pPr>
              <w:pStyle w:val="34ff6"/>
            </w:pPr>
            <w:r>
              <w:t>СН</w:t>
            </w: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FF1395D" w14:textId="7E67293B" w:rsidR="00A758E4" w:rsidRPr="00F800E2" w:rsidRDefault="00A758E4" w:rsidP="00A758E4">
            <w:pPr>
              <w:pStyle w:val="34ff6"/>
            </w:pPr>
            <w:r>
              <w:t>Сетевой насос</w:t>
            </w:r>
          </w:p>
        </w:tc>
      </w:tr>
      <w:tr w:rsidR="00A758E4" w:rsidRPr="00A37C7D" w14:paraId="0F4BA182" w14:textId="77777777" w:rsidTr="000C352F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95F8F27" w14:textId="56A5B85D" w:rsidR="00A758E4" w:rsidRPr="00F800E2" w:rsidRDefault="00A758E4" w:rsidP="00A758E4">
            <w:pPr>
              <w:pStyle w:val="34ff6"/>
            </w:pPr>
            <w:r>
              <w:t>ТА</w:t>
            </w: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2039A84" w14:textId="2E9EB269" w:rsidR="00A758E4" w:rsidRPr="00F800E2" w:rsidRDefault="00A758E4" w:rsidP="00A758E4">
            <w:pPr>
              <w:pStyle w:val="34ff6"/>
            </w:pPr>
            <w:r>
              <w:t>Теплообменник аппарата</w:t>
            </w:r>
          </w:p>
        </w:tc>
      </w:tr>
      <w:tr w:rsidR="00A758E4" w:rsidRPr="00A37C7D" w14:paraId="46B8065C" w14:textId="77777777" w:rsidTr="000C352F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78C0A95" w14:textId="192F2BD5" w:rsidR="00A758E4" w:rsidRPr="00F800E2" w:rsidRDefault="00A758E4" w:rsidP="00A758E4">
            <w:pPr>
              <w:pStyle w:val="34ff6"/>
            </w:pPr>
            <w:r>
              <w:t>АБ</w:t>
            </w: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27ED4D7" w14:textId="41B13B02" w:rsidR="00A758E4" w:rsidRPr="00F800E2" w:rsidRDefault="00A758E4" w:rsidP="00A758E4">
            <w:pPr>
              <w:pStyle w:val="34ff6"/>
            </w:pPr>
            <w:r>
              <w:t>Аккумулирующий бак</w:t>
            </w:r>
          </w:p>
        </w:tc>
      </w:tr>
      <w:tr w:rsidR="00A758E4" w:rsidRPr="00A37C7D" w14:paraId="65756ABE" w14:textId="77777777" w:rsidTr="000C352F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F807CD7" w14:textId="47319125" w:rsidR="00A758E4" w:rsidRPr="00F800E2" w:rsidRDefault="00A758E4" w:rsidP="00A758E4">
            <w:pPr>
              <w:pStyle w:val="34ff6"/>
            </w:pPr>
            <w:r>
              <w:t>ППН</w:t>
            </w: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F4216E7" w14:textId="539A14FA" w:rsidR="00A758E4" w:rsidRPr="00F800E2" w:rsidRDefault="00A758E4" w:rsidP="00A758E4">
            <w:pPr>
              <w:pStyle w:val="34ff6"/>
            </w:pPr>
            <w:r>
              <w:t>Подпиточный насос</w:t>
            </w:r>
          </w:p>
        </w:tc>
      </w:tr>
      <w:tr w:rsidR="00A758E4" w:rsidRPr="00A37C7D" w14:paraId="4F8B04FA" w14:textId="77777777" w:rsidTr="000C352F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41A5B2A" w14:textId="5923A12C" w:rsidR="00A758E4" w:rsidRPr="00F800E2" w:rsidRDefault="00A758E4" w:rsidP="00A758E4">
            <w:pPr>
              <w:pStyle w:val="34ff6"/>
            </w:pPr>
            <w:r>
              <w:t>ОВКВ</w:t>
            </w: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2284FD2" w14:textId="46EAF378" w:rsidR="00A758E4" w:rsidRPr="00F800E2" w:rsidRDefault="00A758E4" w:rsidP="00A758E4">
            <w:pPr>
              <w:pStyle w:val="34ff6"/>
            </w:pPr>
            <w:r>
              <w:t>Отопление, вентиляция, кондиционирование воздуха</w:t>
            </w:r>
          </w:p>
        </w:tc>
      </w:tr>
      <w:tr w:rsidR="00A758E4" w:rsidRPr="00A37C7D" w14:paraId="7D5451EC" w14:textId="77777777" w:rsidTr="000C352F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107F363" w14:textId="3E8B1E4E" w:rsidR="00A758E4" w:rsidRPr="00F800E2" w:rsidRDefault="00A758E4" w:rsidP="00A758E4">
            <w:pPr>
              <w:pStyle w:val="34ff6"/>
            </w:pPr>
            <w:r>
              <w:t>ТЭЦ</w:t>
            </w: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911075D" w14:textId="7A167CC2" w:rsidR="00A758E4" w:rsidRPr="00F800E2" w:rsidRDefault="00A758E4" w:rsidP="00A758E4">
            <w:pPr>
              <w:pStyle w:val="34ff6"/>
            </w:pPr>
            <w:r>
              <w:t>Теплоэлектроцентраль</w:t>
            </w:r>
          </w:p>
        </w:tc>
      </w:tr>
      <w:tr w:rsidR="00A758E4" w:rsidRPr="00A37C7D" w14:paraId="0D5699AB" w14:textId="77777777" w:rsidTr="000C352F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3EFA362" w14:textId="4BBD2A4B" w:rsidR="00A758E4" w:rsidRPr="00F800E2" w:rsidRDefault="00A758E4" w:rsidP="00A758E4">
            <w:pPr>
              <w:pStyle w:val="34ff6"/>
            </w:pPr>
            <w:r>
              <w:t>ГРС</w:t>
            </w: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B5BD711" w14:textId="330C56FD" w:rsidR="00A758E4" w:rsidRPr="00F800E2" w:rsidRDefault="00A758E4" w:rsidP="00A758E4">
            <w:pPr>
              <w:pStyle w:val="34ff6"/>
            </w:pPr>
            <w:r>
              <w:t>Газораспределительная станция</w:t>
            </w:r>
          </w:p>
        </w:tc>
      </w:tr>
    </w:tbl>
    <w:p w14:paraId="63131409" w14:textId="77777777" w:rsidR="00147B49" w:rsidRDefault="00147B49" w:rsidP="002C35B5">
      <w:pPr>
        <w:pStyle w:val="34fffa"/>
      </w:pPr>
    </w:p>
    <w:p w14:paraId="6DF49095" w14:textId="77777777" w:rsidR="002C35B5" w:rsidRPr="002C35B5" w:rsidRDefault="002C35B5" w:rsidP="002C35B5">
      <w:pPr>
        <w:pStyle w:val="3415"/>
      </w:pPr>
      <w:bookmarkStart w:id="8" w:name="_Toc207122968"/>
      <w:r>
        <w:lastRenderedPageBreak/>
        <w:t>Перечень терминов</w:t>
      </w:r>
      <w:bookmarkEnd w:id="8"/>
    </w:p>
    <w:tbl>
      <w:tblPr>
        <w:tblW w:w="991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31"/>
      </w:tblGrid>
      <w:tr w:rsidR="00A758E4" w:rsidRPr="005F1B2E" w14:paraId="5675B3D4" w14:textId="77777777" w:rsidTr="00DC2970">
        <w:trPr>
          <w:cantSplit/>
          <w:tblHeader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5A5B92DF" w14:textId="0AF7F4A1" w:rsidR="00A758E4" w:rsidRPr="002C35B5" w:rsidRDefault="00A758E4" w:rsidP="00A758E4">
            <w:pPr>
              <w:pStyle w:val="34ff8"/>
            </w:pPr>
            <w:r>
              <w:rPr>
                <w:b w:val="0"/>
                <w:bCs/>
              </w:rPr>
              <w:t>Термин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061E60D6" w14:textId="2732AAD8" w:rsidR="00A758E4" w:rsidRPr="005F1B2E" w:rsidRDefault="00A758E4" w:rsidP="00A758E4">
            <w:pPr>
              <w:pStyle w:val="34ff8"/>
            </w:pPr>
            <w:r>
              <w:rPr>
                <w:b w:val="0"/>
                <w:bCs/>
              </w:rPr>
              <w:t>Расшифровка</w:t>
            </w:r>
          </w:p>
        </w:tc>
      </w:tr>
      <w:tr w:rsidR="00A758E4" w:rsidRPr="00A37C7D" w14:paraId="3FD64D3C" w14:textId="77777777" w:rsidTr="00C47ADC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7C80ADCB" w14:textId="317F0425" w:rsidR="00A758E4" w:rsidRPr="00F800E2" w:rsidRDefault="00A758E4" w:rsidP="00A758E4">
            <w:pPr>
              <w:pStyle w:val="34ff6"/>
            </w:pPr>
            <w:r>
              <w:t>KKS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6F984685" w14:textId="48A3A5A6" w:rsidR="00A758E4" w:rsidRPr="00F800E2" w:rsidRDefault="00A758E4" w:rsidP="00A758E4">
            <w:pPr>
              <w:pStyle w:val="34ff6"/>
            </w:pPr>
            <w:r>
              <w:t>Международная система кодирования и обозначений оборудования и сигналов (Kraftwerk-</w:t>
            </w:r>
            <w:proofErr w:type="spellStart"/>
            <w:r>
              <w:t>Kennzeichen</w:t>
            </w:r>
            <w:proofErr w:type="spellEnd"/>
            <w:r>
              <w:t>-System)</w:t>
            </w:r>
          </w:p>
        </w:tc>
      </w:tr>
      <w:tr w:rsidR="00A758E4" w:rsidRPr="00A37C7D" w14:paraId="58BA72B9" w14:textId="77777777" w:rsidTr="00C47ADC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1B5DC673" w14:textId="0754293C" w:rsidR="00A758E4" w:rsidRPr="00F63FD6" w:rsidRDefault="00A758E4" w:rsidP="00A758E4">
            <w:pPr>
              <w:pStyle w:val="34ff6"/>
            </w:pPr>
            <w:r>
              <w:t>Ступень кодирования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7792E079" w14:textId="265838EE" w:rsidR="00A758E4" w:rsidRPr="00F63FD6" w:rsidRDefault="00A758E4" w:rsidP="00A758E4">
            <w:pPr>
              <w:pStyle w:val="34ff6"/>
            </w:pPr>
            <w:r>
              <w:t>Уровень детализации обозначения в системе KKS (0-я – объект в целом, 1-я – функция, сооружение, агрегат, 2-я – агрегатный код, 3-я – код сигнала)</w:t>
            </w:r>
          </w:p>
        </w:tc>
      </w:tr>
      <w:tr w:rsidR="00A758E4" w:rsidRPr="00A37C7D" w14:paraId="422AAE86" w14:textId="77777777" w:rsidTr="00C47ADC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03D00B49" w14:textId="2F7FBA9A" w:rsidR="00A758E4" w:rsidRPr="00F800E2" w:rsidRDefault="00A758E4" w:rsidP="00A758E4">
            <w:pPr>
              <w:pStyle w:val="34ff6"/>
            </w:pPr>
            <w:r>
              <w:t>Уровень 0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5F4DAE75" w14:textId="260D4137" w:rsidR="00A758E4" w:rsidRPr="00F800E2" w:rsidRDefault="00A758E4" w:rsidP="00A758E4">
            <w:pPr>
              <w:pStyle w:val="34ff6"/>
            </w:pPr>
            <w:r>
              <w:t>Код установки или объекта в целом (например, станция, котельная)</w:t>
            </w:r>
          </w:p>
        </w:tc>
      </w:tr>
      <w:tr w:rsidR="00A758E4" w:rsidRPr="00A37C7D" w14:paraId="68CBB169" w14:textId="77777777" w:rsidTr="00C47ADC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7A76135B" w14:textId="3A7F7B27" w:rsidR="00A758E4" w:rsidRPr="00F800E2" w:rsidRDefault="00A758E4" w:rsidP="00A758E4">
            <w:pPr>
              <w:pStyle w:val="34ff6"/>
            </w:pPr>
            <w:r>
              <w:t>Уровень 1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1ED1919B" w14:textId="07D9DF06" w:rsidR="00A758E4" w:rsidRPr="00F800E2" w:rsidRDefault="00A758E4" w:rsidP="00A758E4">
            <w:pPr>
              <w:pStyle w:val="34ff6"/>
            </w:pPr>
            <w:r>
              <w:t>Функциональный код: система, подсистема или сооружение (например, ГРП-1, НАБ, ЭТО)</w:t>
            </w:r>
          </w:p>
        </w:tc>
      </w:tr>
      <w:tr w:rsidR="00A758E4" w:rsidRPr="00A37C7D" w14:paraId="56C5E6C3" w14:textId="77777777" w:rsidTr="00C47ADC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6961FBA2" w14:textId="5879EAF6" w:rsidR="00A758E4" w:rsidRPr="00F800E2" w:rsidRDefault="00A758E4" w:rsidP="00A758E4">
            <w:pPr>
              <w:pStyle w:val="34ff6"/>
            </w:pPr>
            <w:r>
              <w:t>Уровень 2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6EFF64AB" w14:textId="6DF3EA79" w:rsidR="00A758E4" w:rsidRPr="00F800E2" w:rsidRDefault="00A758E4" w:rsidP="00A758E4">
            <w:pPr>
              <w:pStyle w:val="34ff6"/>
            </w:pPr>
            <w:r>
              <w:t>Агрегатный код – обозначение конкретного оборудования (насос, теплообменник, шкаф)</w:t>
            </w:r>
          </w:p>
        </w:tc>
      </w:tr>
      <w:tr w:rsidR="00A758E4" w:rsidRPr="00A37C7D" w14:paraId="7AECF84D" w14:textId="77777777" w:rsidTr="00C47ADC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01329D63" w14:textId="11A4D6CD" w:rsidR="00A758E4" w:rsidRPr="00F800E2" w:rsidRDefault="00A758E4" w:rsidP="00A758E4">
            <w:pPr>
              <w:pStyle w:val="34ff6"/>
            </w:pPr>
            <w:r>
              <w:t>Уровень 3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0DCC8A94" w14:textId="23CCEF3C" w:rsidR="00A758E4" w:rsidRPr="00F800E2" w:rsidRDefault="00A758E4" w:rsidP="00A758E4">
            <w:pPr>
              <w:pStyle w:val="34ff6"/>
            </w:pPr>
            <w:r>
              <w:t>Код сигнала – обозначение сигналов и параметров в алгоритмах</w:t>
            </w:r>
          </w:p>
        </w:tc>
      </w:tr>
      <w:tr w:rsidR="00A758E4" w:rsidRPr="00A37C7D" w14:paraId="3924EC6F" w14:textId="77777777" w:rsidTr="00C47ADC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6FFE9193" w14:textId="652BB0FE" w:rsidR="00A758E4" w:rsidRPr="00F800E2" w:rsidRDefault="00A758E4" w:rsidP="00A758E4">
            <w:pPr>
              <w:pStyle w:val="34ff6"/>
            </w:pPr>
            <w:r>
              <w:t>Агрегатный код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1423B6B5" w14:textId="10FE5D5C" w:rsidR="00A758E4" w:rsidRPr="00F800E2" w:rsidRDefault="00A758E4" w:rsidP="00A758E4">
            <w:pPr>
              <w:pStyle w:val="34ff6"/>
            </w:pPr>
            <w:r>
              <w:t>Обозначение конкретного элемента оборудования (например, насос, теплообменник, арматура)</w:t>
            </w:r>
          </w:p>
        </w:tc>
      </w:tr>
      <w:tr w:rsidR="00A758E4" w:rsidRPr="00A37C7D" w14:paraId="14E8FCC7" w14:textId="77777777" w:rsidTr="00C47ADC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588F3E62" w14:textId="665468B6" w:rsidR="00A758E4" w:rsidRPr="00F800E2" w:rsidRDefault="00A758E4" w:rsidP="00A758E4">
            <w:pPr>
              <w:pStyle w:val="34ff6"/>
            </w:pPr>
            <w:r>
              <w:t>Код сигнала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0A590A33" w14:textId="2E893262" w:rsidR="00A758E4" w:rsidRPr="00F800E2" w:rsidRDefault="00A758E4" w:rsidP="00A758E4">
            <w:pPr>
              <w:pStyle w:val="34ff6"/>
            </w:pPr>
            <w:r>
              <w:t>Условное буквенно-цифровое обозначение сигнала в системе ККС</w:t>
            </w:r>
          </w:p>
        </w:tc>
      </w:tr>
      <w:tr w:rsidR="00A758E4" w:rsidRPr="00A37C7D" w14:paraId="56E57D1F" w14:textId="77777777" w:rsidTr="00C47ADC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9362540" w14:textId="2B984D6A" w:rsidR="00A758E4" w:rsidRPr="00F800E2" w:rsidRDefault="00A758E4" w:rsidP="00A758E4">
            <w:pPr>
              <w:pStyle w:val="34ff6"/>
            </w:pPr>
            <w:r>
              <w:t>Функциональная группа</w:t>
            </w:r>
          </w:p>
        </w:tc>
        <w:tc>
          <w:tcPr>
            <w:tcW w:w="7231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D3FE29D" w14:textId="553C3BE2" w:rsidR="00A758E4" w:rsidRPr="00F800E2" w:rsidRDefault="00A758E4" w:rsidP="00A758E4">
            <w:pPr>
              <w:pStyle w:val="34ff6"/>
            </w:pPr>
            <w:r>
              <w:t>Совокупность оборудования или устройств по назначению (например, измерение, регулирование, топливоснабжение)</w:t>
            </w:r>
          </w:p>
        </w:tc>
      </w:tr>
      <w:tr w:rsidR="00A758E4" w:rsidRPr="00A37C7D" w14:paraId="7A39080E" w14:textId="77777777" w:rsidTr="00C47ADC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CFDF12B" w14:textId="570990BC" w:rsidR="00A758E4" w:rsidRDefault="00A758E4" w:rsidP="00A758E4">
            <w:pPr>
              <w:pStyle w:val="34ff6"/>
            </w:pPr>
            <w:r>
              <w:t>Программно-технический комплекс (ПТК)</w:t>
            </w: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519CF77" w14:textId="65E3230F" w:rsidR="00A758E4" w:rsidRDefault="00A758E4" w:rsidP="00A758E4">
            <w:pPr>
              <w:pStyle w:val="34ff6"/>
            </w:pPr>
            <w:r>
              <w:t>Аппаратно-программный комплекс автоматизации, включающий контроллеры, шкафы, средства связи и ПО</w:t>
            </w:r>
          </w:p>
        </w:tc>
      </w:tr>
      <w:tr w:rsidR="00A758E4" w:rsidRPr="00A37C7D" w14:paraId="3B70407B" w14:textId="77777777" w:rsidTr="00C47ADC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8F6FCCA" w14:textId="7F2BE25D" w:rsidR="00A758E4" w:rsidRPr="00F800E2" w:rsidRDefault="00A758E4" w:rsidP="00A758E4">
            <w:pPr>
              <w:pStyle w:val="34ff6"/>
            </w:pPr>
            <w:r>
              <w:t>Контур измерения</w:t>
            </w: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64CCD64" w14:textId="50A46201" w:rsidR="00A758E4" w:rsidRPr="00F800E2" w:rsidRDefault="00A758E4" w:rsidP="00A758E4">
            <w:pPr>
              <w:pStyle w:val="34ff6"/>
            </w:pPr>
            <w:r>
              <w:t>Система, включающая датчики, кабели и устройства регистрации, предназначенные для измерения параметров</w:t>
            </w:r>
          </w:p>
        </w:tc>
      </w:tr>
      <w:tr w:rsidR="00A758E4" w:rsidRPr="00A37C7D" w14:paraId="7B3BF7B2" w14:textId="77777777" w:rsidTr="00C47ADC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C668FA4" w14:textId="2932A350" w:rsidR="00A758E4" w:rsidRPr="00F800E2" w:rsidRDefault="00A758E4" w:rsidP="00A758E4">
            <w:pPr>
              <w:pStyle w:val="34ff6"/>
            </w:pPr>
            <w:r>
              <w:t>Контур регулирования</w:t>
            </w: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5A16210" w14:textId="79042041" w:rsidR="00A758E4" w:rsidRPr="00F800E2" w:rsidRDefault="00A758E4" w:rsidP="00A758E4">
            <w:pPr>
              <w:pStyle w:val="34ff6"/>
            </w:pPr>
            <w:r>
              <w:t>Совокупность средств автоматики для автоматического поддержания параметров</w:t>
            </w:r>
          </w:p>
        </w:tc>
      </w:tr>
      <w:tr w:rsidR="00A758E4" w:rsidRPr="00A37C7D" w14:paraId="205ABAC9" w14:textId="77777777" w:rsidTr="00C47ADC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C77B22D" w14:textId="5A0B7546" w:rsidR="00A758E4" w:rsidRPr="00F800E2" w:rsidRDefault="00A758E4" w:rsidP="00A758E4">
            <w:pPr>
              <w:pStyle w:val="34ff6"/>
            </w:pPr>
            <w:r>
              <w:t>Уставка</w:t>
            </w: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6FB4388" w14:textId="5C20C925" w:rsidR="00A758E4" w:rsidRPr="00F800E2" w:rsidRDefault="00A758E4" w:rsidP="00A758E4">
            <w:pPr>
              <w:pStyle w:val="34ff6"/>
            </w:pPr>
            <w:r>
              <w:t>Заданное значение параметра, поддерживаемое системой регулирования</w:t>
            </w:r>
          </w:p>
        </w:tc>
      </w:tr>
      <w:tr w:rsidR="00A758E4" w:rsidRPr="00A37C7D" w14:paraId="2359FDDA" w14:textId="77777777" w:rsidTr="00C47ADC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C642FD5" w14:textId="63869E57" w:rsidR="00A758E4" w:rsidRPr="00F800E2" w:rsidRDefault="00A758E4" w:rsidP="00A758E4">
            <w:pPr>
              <w:pStyle w:val="34ff6"/>
            </w:pPr>
            <w:r>
              <w:t>Обратная связь</w:t>
            </w: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A8BE196" w14:textId="37ABA843" w:rsidR="00A758E4" w:rsidRPr="00F800E2" w:rsidRDefault="00A758E4" w:rsidP="00A758E4">
            <w:pPr>
              <w:pStyle w:val="34ff6"/>
            </w:pPr>
            <w:r>
              <w:t>Сигнал от оборудования или процесса, подтверждающий выполнение команды или текущее состояние</w:t>
            </w:r>
          </w:p>
        </w:tc>
      </w:tr>
    </w:tbl>
    <w:p w14:paraId="4B9AEC27" w14:textId="77777777" w:rsidR="002C35B5" w:rsidRDefault="002C35B5" w:rsidP="002C35B5">
      <w:pPr>
        <w:pStyle w:val="34fffa"/>
      </w:pPr>
    </w:p>
    <w:p w14:paraId="11627906" w14:textId="77777777" w:rsidR="008804C5" w:rsidRPr="00BB426D" w:rsidRDefault="008804C5" w:rsidP="008804C5">
      <w:pPr>
        <w:pStyle w:val="3418"/>
      </w:pPr>
      <w:r w:rsidRPr="00BB426D">
        <w:lastRenderedPageBreak/>
        <w:t>Лист регистрации изменений</w:t>
      </w:r>
    </w:p>
    <w:tbl>
      <w:tblPr>
        <w:tblW w:w="9925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8"/>
        <w:gridCol w:w="900"/>
        <w:gridCol w:w="850"/>
        <w:gridCol w:w="851"/>
        <w:gridCol w:w="992"/>
        <w:gridCol w:w="1276"/>
        <w:gridCol w:w="1134"/>
        <w:gridCol w:w="1276"/>
        <w:gridCol w:w="1246"/>
        <w:gridCol w:w="882"/>
      </w:tblGrid>
      <w:tr w:rsidR="00F1058D" w:rsidRPr="005F1B2E" w14:paraId="63CD97F6" w14:textId="77777777" w:rsidTr="006877E2">
        <w:trPr>
          <w:trHeight w:val="355"/>
          <w:tblHeader/>
        </w:trPr>
        <w:tc>
          <w:tcPr>
            <w:tcW w:w="518" w:type="dxa"/>
            <w:vMerge w:val="restart"/>
            <w:vAlign w:val="center"/>
          </w:tcPr>
          <w:p w14:paraId="09C9A164" w14:textId="77777777" w:rsidR="00F1058D" w:rsidRPr="00A86232" w:rsidRDefault="00F1058D" w:rsidP="006877E2">
            <w:pPr>
              <w:pStyle w:val="34ff8"/>
            </w:pPr>
            <w:r w:rsidRPr="005F1B2E">
              <w:t>Изм</w:t>
            </w:r>
            <w:r>
              <w:t>.</w:t>
            </w:r>
          </w:p>
        </w:tc>
        <w:tc>
          <w:tcPr>
            <w:tcW w:w="3593" w:type="dxa"/>
            <w:gridSpan w:val="4"/>
            <w:vAlign w:val="center"/>
          </w:tcPr>
          <w:p w14:paraId="17413460" w14:textId="77777777" w:rsidR="00F1058D" w:rsidRPr="005F1B2E" w:rsidRDefault="00F1058D" w:rsidP="006877E2">
            <w:pPr>
              <w:pStyle w:val="34ff8"/>
            </w:pPr>
            <w:r w:rsidRPr="005F1B2E">
              <w:t>Номера листов (страниц)</w:t>
            </w:r>
          </w:p>
        </w:tc>
        <w:tc>
          <w:tcPr>
            <w:tcW w:w="1276" w:type="dxa"/>
            <w:vMerge w:val="restart"/>
            <w:vAlign w:val="center"/>
          </w:tcPr>
          <w:p w14:paraId="3B82FF72" w14:textId="77777777" w:rsidR="00F1058D" w:rsidRPr="005F1B2E" w:rsidRDefault="00F1058D" w:rsidP="006877E2">
            <w:pPr>
              <w:pStyle w:val="34ff8"/>
            </w:pPr>
            <w:r w:rsidRPr="005F1B2E">
              <w:t>Всего листов (страниц)</w:t>
            </w:r>
            <w:r w:rsidRPr="005F1B2E">
              <w:br/>
              <w:t>в докум.</w:t>
            </w:r>
          </w:p>
        </w:tc>
        <w:tc>
          <w:tcPr>
            <w:tcW w:w="1134" w:type="dxa"/>
            <w:vMerge w:val="restart"/>
            <w:vAlign w:val="center"/>
          </w:tcPr>
          <w:p w14:paraId="2B8E9793" w14:textId="77777777" w:rsidR="00F1058D" w:rsidRPr="005F1B2E" w:rsidRDefault="00F1058D" w:rsidP="006877E2">
            <w:pPr>
              <w:pStyle w:val="34ff8"/>
            </w:pPr>
            <w:r w:rsidRPr="005F1B2E">
              <w:t>№</w:t>
            </w:r>
            <w:r w:rsidRPr="005F1B2E">
              <w:br/>
              <w:t>документа</w:t>
            </w:r>
          </w:p>
        </w:tc>
        <w:tc>
          <w:tcPr>
            <w:tcW w:w="1276" w:type="dxa"/>
            <w:vMerge w:val="restart"/>
            <w:vAlign w:val="center"/>
          </w:tcPr>
          <w:p w14:paraId="1859B01B" w14:textId="77777777" w:rsidR="00F1058D" w:rsidRPr="005F1B2E" w:rsidRDefault="00F1058D" w:rsidP="006877E2">
            <w:pPr>
              <w:pStyle w:val="34ff8"/>
            </w:pPr>
            <w:r w:rsidRPr="005F1B2E">
              <w:t xml:space="preserve">Входящий № </w:t>
            </w:r>
            <w:proofErr w:type="spellStart"/>
            <w:r w:rsidRPr="005F1B2E">
              <w:t>сопрово-дительного</w:t>
            </w:r>
            <w:proofErr w:type="spellEnd"/>
            <w:r w:rsidRPr="005F1B2E">
              <w:t xml:space="preserve"> докум.</w:t>
            </w:r>
            <w:r w:rsidRPr="005F1B2E">
              <w:br/>
              <w:t>и дата</w:t>
            </w:r>
          </w:p>
        </w:tc>
        <w:tc>
          <w:tcPr>
            <w:tcW w:w="1246" w:type="dxa"/>
            <w:vMerge w:val="restart"/>
            <w:vAlign w:val="center"/>
          </w:tcPr>
          <w:p w14:paraId="43C5BD25" w14:textId="77777777" w:rsidR="00F1058D" w:rsidRPr="005F1B2E" w:rsidRDefault="00F1058D" w:rsidP="006877E2">
            <w:pPr>
              <w:pStyle w:val="34ff8"/>
            </w:pPr>
            <w:r w:rsidRPr="005F1B2E">
              <w:t>Подп.</w:t>
            </w:r>
          </w:p>
        </w:tc>
        <w:tc>
          <w:tcPr>
            <w:tcW w:w="882" w:type="dxa"/>
            <w:vMerge w:val="restart"/>
            <w:vAlign w:val="center"/>
          </w:tcPr>
          <w:p w14:paraId="13F61D45" w14:textId="77777777" w:rsidR="00F1058D" w:rsidRPr="005F1B2E" w:rsidRDefault="00F1058D" w:rsidP="006877E2">
            <w:pPr>
              <w:pStyle w:val="34ff8"/>
            </w:pPr>
            <w:r w:rsidRPr="005F1B2E">
              <w:t>Дата</w:t>
            </w:r>
          </w:p>
        </w:tc>
      </w:tr>
      <w:tr w:rsidR="00F1058D" w:rsidRPr="005F1B2E" w14:paraId="34A24529" w14:textId="77777777" w:rsidTr="006877E2">
        <w:trPr>
          <w:trHeight w:val="1067"/>
          <w:tblHeader/>
        </w:trPr>
        <w:tc>
          <w:tcPr>
            <w:tcW w:w="518" w:type="dxa"/>
            <w:vMerge/>
            <w:vAlign w:val="center"/>
          </w:tcPr>
          <w:p w14:paraId="614BA589" w14:textId="77777777" w:rsidR="00F1058D" w:rsidRPr="005F1B2E" w:rsidRDefault="00F1058D" w:rsidP="006877E2">
            <w:pPr>
              <w:pStyle w:val="34ff8"/>
            </w:pPr>
          </w:p>
        </w:tc>
        <w:tc>
          <w:tcPr>
            <w:tcW w:w="900" w:type="dxa"/>
            <w:vAlign w:val="center"/>
          </w:tcPr>
          <w:p w14:paraId="2E1A6B90" w14:textId="77777777" w:rsidR="00F1058D" w:rsidRPr="005F1B2E" w:rsidRDefault="00F1058D" w:rsidP="006877E2">
            <w:pPr>
              <w:pStyle w:val="34ff8"/>
            </w:pPr>
            <w:proofErr w:type="gramStart"/>
            <w:r w:rsidRPr="005F1B2E">
              <w:t>изменен</w:t>
            </w:r>
            <w:r>
              <w:t>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0" w:type="dxa"/>
            <w:vAlign w:val="center"/>
          </w:tcPr>
          <w:p w14:paraId="469D3147" w14:textId="77777777" w:rsidR="00F1058D" w:rsidRPr="005F1B2E" w:rsidRDefault="00F1058D" w:rsidP="006877E2">
            <w:pPr>
              <w:pStyle w:val="34ff8"/>
            </w:pPr>
            <w:proofErr w:type="gramStart"/>
            <w:r w:rsidRPr="005F1B2E">
              <w:t>заменен-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1" w:type="dxa"/>
            <w:vAlign w:val="center"/>
          </w:tcPr>
          <w:p w14:paraId="177852F4" w14:textId="77777777" w:rsidR="00F1058D" w:rsidRPr="005F1B2E" w:rsidRDefault="00F1058D" w:rsidP="006877E2">
            <w:pPr>
              <w:pStyle w:val="34ff8"/>
            </w:pPr>
            <w:r w:rsidRPr="005F1B2E">
              <w:t>новых</w:t>
            </w:r>
          </w:p>
        </w:tc>
        <w:tc>
          <w:tcPr>
            <w:tcW w:w="992" w:type="dxa"/>
            <w:vAlign w:val="center"/>
          </w:tcPr>
          <w:p w14:paraId="7E130C2A" w14:textId="77777777" w:rsidR="00F1058D" w:rsidRPr="005F1B2E" w:rsidRDefault="00F1058D" w:rsidP="006877E2">
            <w:pPr>
              <w:pStyle w:val="34ff8"/>
            </w:pPr>
            <w:proofErr w:type="spellStart"/>
            <w:r w:rsidRPr="005F1B2E">
              <w:t>аннули-рованных</w:t>
            </w:r>
            <w:proofErr w:type="spellEnd"/>
          </w:p>
        </w:tc>
        <w:tc>
          <w:tcPr>
            <w:tcW w:w="1276" w:type="dxa"/>
            <w:vMerge/>
          </w:tcPr>
          <w:p w14:paraId="3BC6A9EF" w14:textId="77777777" w:rsidR="00F1058D" w:rsidRPr="005F1B2E" w:rsidRDefault="00F1058D" w:rsidP="006877E2">
            <w:pPr>
              <w:pStyle w:val="34ff8"/>
            </w:pPr>
          </w:p>
        </w:tc>
        <w:tc>
          <w:tcPr>
            <w:tcW w:w="1134" w:type="dxa"/>
            <w:vMerge/>
          </w:tcPr>
          <w:p w14:paraId="4F720745" w14:textId="77777777" w:rsidR="00F1058D" w:rsidRPr="005F1B2E" w:rsidRDefault="00F1058D" w:rsidP="006877E2">
            <w:pPr>
              <w:pStyle w:val="34ff8"/>
            </w:pPr>
          </w:p>
        </w:tc>
        <w:tc>
          <w:tcPr>
            <w:tcW w:w="1276" w:type="dxa"/>
            <w:vMerge/>
          </w:tcPr>
          <w:p w14:paraId="648DCCEA" w14:textId="77777777" w:rsidR="00F1058D" w:rsidRPr="005F1B2E" w:rsidRDefault="00F1058D" w:rsidP="006877E2">
            <w:pPr>
              <w:pStyle w:val="34ff8"/>
            </w:pPr>
          </w:p>
        </w:tc>
        <w:tc>
          <w:tcPr>
            <w:tcW w:w="1246" w:type="dxa"/>
            <w:vMerge/>
          </w:tcPr>
          <w:p w14:paraId="2EFB0799" w14:textId="77777777" w:rsidR="00F1058D" w:rsidRPr="005F1B2E" w:rsidRDefault="00F1058D" w:rsidP="006877E2">
            <w:pPr>
              <w:pStyle w:val="34ff8"/>
            </w:pPr>
          </w:p>
        </w:tc>
        <w:tc>
          <w:tcPr>
            <w:tcW w:w="882" w:type="dxa"/>
            <w:vMerge/>
          </w:tcPr>
          <w:p w14:paraId="6F5F4335" w14:textId="77777777" w:rsidR="00F1058D" w:rsidRPr="005F1B2E" w:rsidRDefault="00F1058D" w:rsidP="006877E2">
            <w:pPr>
              <w:pStyle w:val="34ff8"/>
            </w:pPr>
          </w:p>
        </w:tc>
      </w:tr>
      <w:tr w:rsidR="00F1058D" w14:paraId="3243EA2E" w14:textId="77777777" w:rsidTr="0043196B">
        <w:trPr>
          <w:trHeight w:val="454"/>
        </w:trPr>
        <w:tc>
          <w:tcPr>
            <w:tcW w:w="518" w:type="dxa"/>
            <w:vAlign w:val="center"/>
          </w:tcPr>
          <w:p w14:paraId="504407F1" w14:textId="77777777" w:rsidR="00F1058D" w:rsidRDefault="00F1058D" w:rsidP="0043196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CF17E6B" w14:textId="77777777" w:rsidR="00F1058D" w:rsidRDefault="00F1058D" w:rsidP="0043196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378BAEDB" w14:textId="77777777" w:rsidR="00F1058D" w:rsidRDefault="00F1058D" w:rsidP="0043196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04BFD530" w14:textId="77777777" w:rsidR="00F1058D" w:rsidRDefault="00F1058D" w:rsidP="0043196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4E624CCE" w14:textId="77777777"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C2967C9" w14:textId="77777777" w:rsidR="00F1058D" w:rsidRDefault="00F1058D" w:rsidP="0043196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B7F418B" w14:textId="77777777"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C023BD3" w14:textId="77777777" w:rsidR="00F1058D" w:rsidRDefault="00F1058D" w:rsidP="0043196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2CBDEEB0" w14:textId="77777777" w:rsidR="00F1058D" w:rsidRDefault="00F1058D" w:rsidP="0043196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0D7A921C" w14:textId="77777777" w:rsidR="00F1058D" w:rsidRDefault="00F1058D" w:rsidP="0043196B">
            <w:pPr>
              <w:pStyle w:val="34ff6"/>
            </w:pPr>
          </w:p>
        </w:tc>
      </w:tr>
      <w:tr w:rsidR="00F1058D" w14:paraId="1005A4FC" w14:textId="77777777" w:rsidTr="0043196B">
        <w:trPr>
          <w:trHeight w:val="454"/>
        </w:trPr>
        <w:tc>
          <w:tcPr>
            <w:tcW w:w="518" w:type="dxa"/>
            <w:vAlign w:val="center"/>
          </w:tcPr>
          <w:p w14:paraId="727BAE6A" w14:textId="77777777" w:rsidR="00F1058D" w:rsidRDefault="00F1058D" w:rsidP="0043196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0DDF1232" w14:textId="77777777" w:rsidR="00F1058D" w:rsidRDefault="00F1058D" w:rsidP="0043196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1C9BB0A" w14:textId="77777777" w:rsidR="00F1058D" w:rsidRDefault="00F1058D" w:rsidP="0043196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3195548" w14:textId="77777777" w:rsidR="00F1058D" w:rsidRDefault="00F1058D" w:rsidP="0043196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DE9A584" w14:textId="77777777"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77F8441" w14:textId="77777777" w:rsidR="00F1058D" w:rsidRDefault="00F1058D" w:rsidP="0043196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201A081" w14:textId="77777777"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3776E79" w14:textId="77777777" w:rsidR="00F1058D" w:rsidRDefault="00F1058D" w:rsidP="0043196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7D5EA4D" w14:textId="77777777" w:rsidR="00F1058D" w:rsidRDefault="00F1058D" w:rsidP="0043196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48A7DB7" w14:textId="77777777" w:rsidR="00F1058D" w:rsidRDefault="00F1058D" w:rsidP="0043196B">
            <w:pPr>
              <w:pStyle w:val="34ff6"/>
            </w:pPr>
          </w:p>
        </w:tc>
      </w:tr>
      <w:tr w:rsidR="00F1058D" w14:paraId="6B876AD3" w14:textId="77777777" w:rsidTr="0043196B">
        <w:trPr>
          <w:trHeight w:val="454"/>
        </w:trPr>
        <w:tc>
          <w:tcPr>
            <w:tcW w:w="518" w:type="dxa"/>
            <w:vAlign w:val="center"/>
          </w:tcPr>
          <w:p w14:paraId="4397004F" w14:textId="77777777" w:rsidR="00F1058D" w:rsidRDefault="00F1058D" w:rsidP="0043196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12F3A959" w14:textId="77777777" w:rsidR="00F1058D" w:rsidRDefault="00F1058D" w:rsidP="0043196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8B47C39" w14:textId="77777777" w:rsidR="00F1058D" w:rsidRDefault="00F1058D" w:rsidP="0043196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F0E55B9" w14:textId="77777777" w:rsidR="00F1058D" w:rsidRDefault="00F1058D" w:rsidP="0043196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3FB6AD4" w14:textId="77777777"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F3E31F0" w14:textId="77777777" w:rsidR="00F1058D" w:rsidRDefault="00F1058D" w:rsidP="0043196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00EA5BF" w14:textId="77777777"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CF9570C" w14:textId="77777777" w:rsidR="00F1058D" w:rsidRDefault="00F1058D" w:rsidP="0043196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48D25D9" w14:textId="77777777" w:rsidR="00F1058D" w:rsidRDefault="00F1058D" w:rsidP="0043196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5F1E267" w14:textId="77777777" w:rsidR="00F1058D" w:rsidRDefault="00F1058D" w:rsidP="0043196B">
            <w:pPr>
              <w:pStyle w:val="34ff6"/>
            </w:pPr>
          </w:p>
        </w:tc>
      </w:tr>
      <w:tr w:rsidR="00F1058D" w14:paraId="3DF8B3D1" w14:textId="77777777" w:rsidTr="0043196B">
        <w:trPr>
          <w:trHeight w:val="454"/>
        </w:trPr>
        <w:tc>
          <w:tcPr>
            <w:tcW w:w="518" w:type="dxa"/>
            <w:vAlign w:val="center"/>
          </w:tcPr>
          <w:p w14:paraId="4519FF96" w14:textId="77777777" w:rsidR="00F1058D" w:rsidRDefault="00F1058D" w:rsidP="0043196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116EFCBB" w14:textId="77777777" w:rsidR="00F1058D" w:rsidRDefault="00F1058D" w:rsidP="0043196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69E2403D" w14:textId="77777777" w:rsidR="00F1058D" w:rsidRDefault="00F1058D" w:rsidP="0043196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7C747BE" w14:textId="77777777" w:rsidR="00F1058D" w:rsidRDefault="00F1058D" w:rsidP="0043196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31806DD" w14:textId="77777777"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BCC00A8" w14:textId="77777777" w:rsidR="00F1058D" w:rsidRDefault="00F1058D" w:rsidP="0043196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C422BF7" w14:textId="77777777"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19D4AD1" w14:textId="77777777" w:rsidR="00F1058D" w:rsidRDefault="00F1058D" w:rsidP="0043196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A4C1495" w14:textId="77777777" w:rsidR="00F1058D" w:rsidRDefault="00F1058D" w:rsidP="0043196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03BE7E1C" w14:textId="77777777" w:rsidR="00F1058D" w:rsidRDefault="00F1058D" w:rsidP="0043196B">
            <w:pPr>
              <w:pStyle w:val="34ff6"/>
            </w:pPr>
          </w:p>
        </w:tc>
      </w:tr>
      <w:tr w:rsidR="00F1058D" w14:paraId="35388E34" w14:textId="77777777" w:rsidTr="0043196B">
        <w:trPr>
          <w:trHeight w:val="454"/>
        </w:trPr>
        <w:tc>
          <w:tcPr>
            <w:tcW w:w="518" w:type="dxa"/>
            <w:vAlign w:val="center"/>
          </w:tcPr>
          <w:p w14:paraId="091722E2" w14:textId="77777777" w:rsidR="00F1058D" w:rsidRDefault="00F1058D" w:rsidP="0043196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7A1F64A" w14:textId="77777777" w:rsidR="00F1058D" w:rsidRDefault="00F1058D" w:rsidP="0043196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B726BF1" w14:textId="77777777" w:rsidR="00F1058D" w:rsidRDefault="00F1058D" w:rsidP="0043196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6FA3EE70" w14:textId="77777777" w:rsidR="00F1058D" w:rsidRDefault="00F1058D" w:rsidP="0043196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7EFF427C" w14:textId="77777777"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1A67C5F" w14:textId="77777777" w:rsidR="00F1058D" w:rsidRDefault="00F1058D" w:rsidP="0043196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AFDFC97" w14:textId="77777777"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CCFE98C" w14:textId="77777777" w:rsidR="00F1058D" w:rsidRDefault="00F1058D" w:rsidP="0043196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F3F7EA4" w14:textId="77777777" w:rsidR="00F1058D" w:rsidRDefault="00F1058D" w:rsidP="0043196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21EA512A" w14:textId="77777777" w:rsidR="00F1058D" w:rsidRDefault="00F1058D" w:rsidP="0043196B">
            <w:pPr>
              <w:pStyle w:val="34ff6"/>
            </w:pPr>
          </w:p>
        </w:tc>
      </w:tr>
      <w:tr w:rsidR="00F1058D" w14:paraId="03D377A0" w14:textId="77777777" w:rsidTr="0043196B">
        <w:trPr>
          <w:trHeight w:val="454"/>
        </w:trPr>
        <w:tc>
          <w:tcPr>
            <w:tcW w:w="518" w:type="dxa"/>
            <w:vAlign w:val="center"/>
          </w:tcPr>
          <w:p w14:paraId="55B4217A" w14:textId="77777777" w:rsidR="00F1058D" w:rsidRDefault="00F1058D" w:rsidP="0043196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A75352F" w14:textId="77777777" w:rsidR="00F1058D" w:rsidRDefault="00F1058D" w:rsidP="0043196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D86538B" w14:textId="77777777" w:rsidR="00F1058D" w:rsidRDefault="00F1058D" w:rsidP="0043196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53FE4EC" w14:textId="77777777" w:rsidR="00F1058D" w:rsidRDefault="00F1058D" w:rsidP="0043196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F3DFB17" w14:textId="77777777"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7D67487" w14:textId="77777777" w:rsidR="00F1058D" w:rsidRDefault="00F1058D" w:rsidP="0043196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69412A58" w14:textId="77777777"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40260DE" w14:textId="77777777" w:rsidR="00F1058D" w:rsidRDefault="00F1058D" w:rsidP="0043196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A4AD187" w14:textId="77777777" w:rsidR="00F1058D" w:rsidRDefault="00F1058D" w:rsidP="0043196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535520AD" w14:textId="77777777" w:rsidR="00F1058D" w:rsidRDefault="00F1058D" w:rsidP="0043196B">
            <w:pPr>
              <w:pStyle w:val="34ff6"/>
            </w:pPr>
          </w:p>
        </w:tc>
      </w:tr>
      <w:tr w:rsidR="00F1058D" w14:paraId="0937047F" w14:textId="77777777" w:rsidTr="0043196B">
        <w:trPr>
          <w:trHeight w:val="454"/>
        </w:trPr>
        <w:tc>
          <w:tcPr>
            <w:tcW w:w="518" w:type="dxa"/>
            <w:vAlign w:val="center"/>
          </w:tcPr>
          <w:p w14:paraId="62A0E261" w14:textId="77777777" w:rsidR="00F1058D" w:rsidRDefault="00F1058D" w:rsidP="0043196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119985A" w14:textId="77777777" w:rsidR="00F1058D" w:rsidRDefault="00F1058D" w:rsidP="0043196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5DF68ADD" w14:textId="77777777" w:rsidR="00F1058D" w:rsidRDefault="00F1058D" w:rsidP="0043196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563A15C7" w14:textId="77777777" w:rsidR="00F1058D" w:rsidRDefault="00F1058D" w:rsidP="0043196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0D6256CD" w14:textId="77777777"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0A8B258" w14:textId="77777777" w:rsidR="00F1058D" w:rsidRDefault="00F1058D" w:rsidP="0043196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32CE9277" w14:textId="77777777"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9D5B76C" w14:textId="77777777" w:rsidR="00F1058D" w:rsidRDefault="00F1058D" w:rsidP="0043196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6EA7C0E" w14:textId="77777777" w:rsidR="00F1058D" w:rsidRDefault="00F1058D" w:rsidP="0043196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7CA60C69" w14:textId="77777777" w:rsidR="00F1058D" w:rsidRDefault="00F1058D" w:rsidP="0043196B">
            <w:pPr>
              <w:pStyle w:val="34ff6"/>
            </w:pPr>
          </w:p>
        </w:tc>
      </w:tr>
      <w:tr w:rsidR="00F1058D" w14:paraId="5C4FF57A" w14:textId="77777777" w:rsidTr="0043196B">
        <w:trPr>
          <w:trHeight w:val="454"/>
        </w:trPr>
        <w:tc>
          <w:tcPr>
            <w:tcW w:w="518" w:type="dxa"/>
            <w:vAlign w:val="center"/>
          </w:tcPr>
          <w:p w14:paraId="1EB4226D" w14:textId="77777777" w:rsidR="00F1058D" w:rsidRDefault="00F1058D" w:rsidP="0043196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F998277" w14:textId="77777777" w:rsidR="00F1058D" w:rsidRDefault="00F1058D" w:rsidP="0043196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3F2F0B63" w14:textId="77777777" w:rsidR="00F1058D" w:rsidRDefault="00F1058D" w:rsidP="0043196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0AD4AE0F" w14:textId="77777777" w:rsidR="00F1058D" w:rsidRDefault="00F1058D" w:rsidP="0043196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C2627CE" w14:textId="77777777"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ED1BFB5" w14:textId="77777777" w:rsidR="00F1058D" w:rsidRDefault="00F1058D" w:rsidP="0043196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FB47398" w14:textId="77777777"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8C37D56" w14:textId="77777777" w:rsidR="00F1058D" w:rsidRDefault="00F1058D" w:rsidP="0043196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EAC3464" w14:textId="77777777" w:rsidR="00F1058D" w:rsidRDefault="00F1058D" w:rsidP="0043196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0F62CC9A" w14:textId="77777777" w:rsidR="00F1058D" w:rsidRDefault="00F1058D" w:rsidP="0043196B">
            <w:pPr>
              <w:pStyle w:val="34ff6"/>
            </w:pPr>
          </w:p>
        </w:tc>
      </w:tr>
      <w:tr w:rsidR="00F1058D" w14:paraId="6030E28E" w14:textId="77777777" w:rsidTr="0043196B">
        <w:trPr>
          <w:trHeight w:val="454"/>
        </w:trPr>
        <w:tc>
          <w:tcPr>
            <w:tcW w:w="518" w:type="dxa"/>
            <w:vAlign w:val="center"/>
          </w:tcPr>
          <w:p w14:paraId="028938BE" w14:textId="77777777" w:rsidR="00F1058D" w:rsidRDefault="00F1058D" w:rsidP="0043196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65528852" w14:textId="77777777" w:rsidR="00F1058D" w:rsidRDefault="00F1058D" w:rsidP="0043196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A448D95" w14:textId="77777777" w:rsidR="00F1058D" w:rsidRDefault="00F1058D" w:rsidP="0043196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2F844CD" w14:textId="77777777" w:rsidR="00F1058D" w:rsidRDefault="00F1058D" w:rsidP="0043196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97444BD" w14:textId="77777777"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C7DDF73" w14:textId="77777777" w:rsidR="00F1058D" w:rsidRDefault="00F1058D" w:rsidP="0043196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33F221FC" w14:textId="77777777"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B0E86E7" w14:textId="77777777" w:rsidR="00F1058D" w:rsidRDefault="00F1058D" w:rsidP="0043196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275A3B43" w14:textId="77777777" w:rsidR="00F1058D" w:rsidRDefault="00F1058D" w:rsidP="0043196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BA0502E" w14:textId="77777777" w:rsidR="00F1058D" w:rsidRDefault="00F1058D" w:rsidP="0043196B">
            <w:pPr>
              <w:pStyle w:val="34ff6"/>
            </w:pPr>
          </w:p>
        </w:tc>
      </w:tr>
      <w:tr w:rsidR="00F1058D" w14:paraId="7CA1B838" w14:textId="77777777" w:rsidTr="0043196B">
        <w:trPr>
          <w:trHeight w:val="454"/>
        </w:trPr>
        <w:tc>
          <w:tcPr>
            <w:tcW w:w="518" w:type="dxa"/>
            <w:vAlign w:val="center"/>
          </w:tcPr>
          <w:p w14:paraId="4E70465D" w14:textId="77777777" w:rsidR="00F1058D" w:rsidRDefault="00F1058D" w:rsidP="0043196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44484363" w14:textId="77777777" w:rsidR="00F1058D" w:rsidRDefault="00F1058D" w:rsidP="0043196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34E127F" w14:textId="77777777" w:rsidR="00F1058D" w:rsidRDefault="00F1058D" w:rsidP="0043196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05284A56" w14:textId="77777777" w:rsidR="00F1058D" w:rsidRDefault="00F1058D" w:rsidP="0043196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75B8818E" w14:textId="77777777"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24F2D41" w14:textId="77777777" w:rsidR="00F1058D" w:rsidRDefault="00F1058D" w:rsidP="0043196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287FC70" w14:textId="77777777"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5EC4F1E" w14:textId="77777777" w:rsidR="00F1058D" w:rsidRDefault="00F1058D" w:rsidP="0043196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35A42A9C" w14:textId="77777777" w:rsidR="00F1058D" w:rsidRDefault="00F1058D" w:rsidP="0043196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76036E0C" w14:textId="77777777" w:rsidR="00F1058D" w:rsidRDefault="00F1058D" w:rsidP="0043196B">
            <w:pPr>
              <w:pStyle w:val="34ff6"/>
            </w:pPr>
          </w:p>
        </w:tc>
      </w:tr>
      <w:tr w:rsidR="00F1058D" w14:paraId="5CAEF7AD" w14:textId="77777777" w:rsidTr="0043196B">
        <w:trPr>
          <w:trHeight w:val="454"/>
        </w:trPr>
        <w:tc>
          <w:tcPr>
            <w:tcW w:w="518" w:type="dxa"/>
            <w:vAlign w:val="center"/>
          </w:tcPr>
          <w:p w14:paraId="632531E8" w14:textId="77777777" w:rsidR="00F1058D" w:rsidRDefault="00F1058D" w:rsidP="0043196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4F86AF9" w14:textId="77777777" w:rsidR="00F1058D" w:rsidRDefault="00F1058D" w:rsidP="0043196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692C9631" w14:textId="77777777" w:rsidR="00F1058D" w:rsidRDefault="00F1058D" w:rsidP="0043196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6E8AB76E" w14:textId="77777777" w:rsidR="00F1058D" w:rsidRDefault="00F1058D" w:rsidP="0043196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AABEACC" w14:textId="77777777"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05B8D6C" w14:textId="77777777" w:rsidR="00F1058D" w:rsidRDefault="00F1058D" w:rsidP="0043196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234D1EA2" w14:textId="77777777"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09D01BE" w14:textId="77777777" w:rsidR="00F1058D" w:rsidRDefault="00F1058D" w:rsidP="0043196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258CE83" w14:textId="77777777" w:rsidR="00F1058D" w:rsidRDefault="00F1058D" w:rsidP="0043196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23F72E11" w14:textId="77777777" w:rsidR="00F1058D" w:rsidRDefault="00F1058D" w:rsidP="0043196B">
            <w:pPr>
              <w:pStyle w:val="34ff6"/>
            </w:pPr>
          </w:p>
        </w:tc>
      </w:tr>
      <w:tr w:rsidR="00F1058D" w14:paraId="2DD4B3C9" w14:textId="77777777" w:rsidTr="0043196B">
        <w:trPr>
          <w:trHeight w:val="454"/>
        </w:trPr>
        <w:tc>
          <w:tcPr>
            <w:tcW w:w="518" w:type="dxa"/>
            <w:vAlign w:val="center"/>
          </w:tcPr>
          <w:p w14:paraId="3F608CDA" w14:textId="77777777" w:rsidR="00F1058D" w:rsidRDefault="00F1058D" w:rsidP="0043196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6085B56" w14:textId="77777777" w:rsidR="00F1058D" w:rsidRDefault="00F1058D" w:rsidP="0043196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39A4F1C5" w14:textId="77777777" w:rsidR="00F1058D" w:rsidRDefault="00F1058D" w:rsidP="0043196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07DBF267" w14:textId="77777777" w:rsidR="00F1058D" w:rsidRDefault="00F1058D" w:rsidP="0043196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BEF191C" w14:textId="77777777"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EA309C9" w14:textId="77777777" w:rsidR="00F1058D" w:rsidRDefault="00F1058D" w:rsidP="0043196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FBB29DB" w14:textId="77777777"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A417520" w14:textId="77777777" w:rsidR="00F1058D" w:rsidRDefault="00F1058D" w:rsidP="0043196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C3719CD" w14:textId="77777777" w:rsidR="00F1058D" w:rsidRDefault="00F1058D" w:rsidP="0043196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8E5AAC2" w14:textId="77777777" w:rsidR="00F1058D" w:rsidRDefault="00F1058D" w:rsidP="0043196B">
            <w:pPr>
              <w:pStyle w:val="34ff6"/>
            </w:pPr>
          </w:p>
        </w:tc>
      </w:tr>
      <w:tr w:rsidR="00F1058D" w14:paraId="5DD31524" w14:textId="77777777" w:rsidTr="0043196B">
        <w:trPr>
          <w:trHeight w:val="454"/>
        </w:trPr>
        <w:tc>
          <w:tcPr>
            <w:tcW w:w="518" w:type="dxa"/>
            <w:vAlign w:val="center"/>
          </w:tcPr>
          <w:p w14:paraId="540201A8" w14:textId="77777777" w:rsidR="00F1058D" w:rsidRDefault="00F1058D" w:rsidP="0043196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6C06697D" w14:textId="77777777" w:rsidR="00F1058D" w:rsidRDefault="00F1058D" w:rsidP="0043196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D09C9FC" w14:textId="77777777" w:rsidR="00F1058D" w:rsidRDefault="00F1058D" w:rsidP="0043196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0B969FD8" w14:textId="77777777" w:rsidR="00F1058D" w:rsidRDefault="00F1058D" w:rsidP="0043196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C7EC609" w14:textId="77777777"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6801353" w14:textId="77777777" w:rsidR="00F1058D" w:rsidRDefault="00F1058D" w:rsidP="0043196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A7218A4" w14:textId="77777777"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6281BFB" w14:textId="77777777" w:rsidR="00F1058D" w:rsidRDefault="00F1058D" w:rsidP="0043196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BC61BD7" w14:textId="77777777" w:rsidR="00F1058D" w:rsidRDefault="00F1058D" w:rsidP="0043196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1A26CEAA" w14:textId="77777777" w:rsidR="00F1058D" w:rsidRDefault="00F1058D" w:rsidP="0043196B">
            <w:pPr>
              <w:pStyle w:val="34ff6"/>
            </w:pPr>
          </w:p>
        </w:tc>
      </w:tr>
      <w:tr w:rsidR="00F1058D" w14:paraId="194356A6" w14:textId="77777777" w:rsidTr="0043196B">
        <w:trPr>
          <w:trHeight w:val="454"/>
        </w:trPr>
        <w:tc>
          <w:tcPr>
            <w:tcW w:w="518" w:type="dxa"/>
            <w:vAlign w:val="center"/>
          </w:tcPr>
          <w:p w14:paraId="05DEE790" w14:textId="77777777" w:rsidR="00F1058D" w:rsidRDefault="00F1058D" w:rsidP="0043196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3663EDA" w14:textId="77777777" w:rsidR="00F1058D" w:rsidRDefault="00F1058D" w:rsidP="0043196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14860C3C" w14:textId="77777777" w:rsidR="00F1058D" w:rsidRDefault="00F1058D" w:rsidP="0043196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59027DF" w14:textId="77777777" w:rsidR="00F1058D" w:rsidRDefault="00F1058D" w:rsidP="0043196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36567A31" w14:textId="77777777"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E9A7E19" w14:textId="77777777" w:rsidR="00F1058D" w:rsidRDefault="00F1058D" w:rsidP="0043196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7E445D1" w14:textId="77777777"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B5760BC" w14:textId="77777777" w:rsidR="00F1058D" w:rsidRDefault="00F1058D" w:rsidP="0043196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3226BEE0" w14:textId="77777777" w:rsidR="00F1058D" w:rsidRDefault="00F1058D" w:rsidP="0043196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13756228" w14:textId="77777777" w:rsidR="00F1058D" w:rsidRDefault="00F1058D" w:rsidP="0043196B">
            <w:pPr>
              <w:pStyle w:val="34ff6"/>
            </w:pPr>
          </w:p>
        </w:tc>
      </w:tr>
      <w:tr w:rsidR="00F1058D" w14:paraId="4DBBB7E8" w14:textId="77777777" w:rsidTr="0043196B">
        <w:trPr>
          <w:trHeight w:val="454"/>
        </w:trPr>
        <w:tc>
          <w:tcPr>
            <w:tcW w:w="518" w:type="dxa"/>
            <w:vAlign w:val="center"/>
          </w:tcPr>
          <w:p w14:paraId="475FE809" w14:textId="77777777" w:rsidR="00F1058D" w:rsidRDefault="00F1058D" w:rsidP="0043196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455570EB" w14:textId="77777777" w:rsidR="00F1058D" w:rsidRDefault="00F1058D" w:rsidP="0043196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9D9C46E" w14:textId="77777777" w:rsidR="00F1058D" w:rsidRDefault="00F1058D" w:rsidP="0043196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251A0BB" w14:textId="77777777" w:rsidR="00F1058D" w:rsidRDefault="00F1058D" w:rsidP="0043196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008FE7A6" w14:textId="77777777"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BB68A3F" w14:textId="77777777" w:rsidR="00F1058D" w:rsidRDefault="00F1058D" w:rsidP="0043196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4E25C8C" w14:textId="77777777"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B0514AD" w14:textId="77777777" w:rsidR="00F1058D" w:rsidRDefault="00F1058D" w:rsidP="0043196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CF720AE" w14:textId="77777777" w:rsidR="00F1058D" w:rsidRDefault="00F1058D" w:rsidP="0043196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FAD7DB0" w14:textId="77777777" w:rsidR="00F1058D" w:rsidRDefault="00F1058D" w:rsidP="0043196B">
            <w:pPr>
              <w:pStyle w:val="34ff6"/>
            </w:pPr>
          </w:p>
        </w:tc>
      </w:tr>
      <w:tr w:rsidR="00F1058D" w14:paraId="398A6310" w14:textId="77777777" w:rsidTr="0043196B">
        <w:trPr>
          <w:trHeight w:val="454"/>
        </w:trPr>
        <w:tc>
          <w:tcPr>
            <w:tcW w:w="518" w:type="dxa"/>
            <w:vAlign w:val="center"/>
          </w:tcPr>
          <w:p w14:paraId="358B197F" w14:textId="77777777" w:rsidR="00F1058D" w:rsidRDefault="00F1058D" w:rsidP="0043196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45DEB4A" w14:textId="77777777" w:rsidR="00F1058D" w:rsidRDefault="00F1058D" w:rsidP="0043196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12183AAC" w14:textId="77777777" w:rsidR="00F1058D" w:rsidRDefault="00F1058D" w:rsidP="0043196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468F8238" w14:textId="77777777" w:rsidR="00F1058D" w:rsidRDefault="00F1058D" w:rsidP="0043196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0A837EDB" w14:textId="77777777"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1A6493C" w14:textId="77777777" w:rsidR="00F1058D" w:rsidRDefault="00F1058D" w:rsidP="0043196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3546D0C" w14:textId="77777777"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8E82EB7" w14:textId="77777777" w:rsidR="00F1058D" w:rsidRDefault="00F1058D" w:rsidP="0043196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E54F5A6" w14:textId="77777777" w:rsidR="00F1058D" w:rsidRDefault="00F1058D" w:rsidP="0043196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C60D2F8" w14:textId="77777777" w:rsidR="00F1058D" w:rsidRDefault="00F1058D" w:rsidP="0043196B">
            <w:pPr>
              <w:pStyle w:val="34ff6"/>
            </w:pPr>
          </w:p>
        </w:tc>
      </w:tr>
      <w:tr w:rsidR="00F1058D" w14:paraId="25A1F75E" w14:textId="77777777" w:rsidTr="0043196B">
        <w:trPr>
          <w:trHeight w:val="454"/>
        </w:trPr>
        <w:tc>
          <w:tcPr>
            <w:tcW w:w="518" w:type="dxa"/>
            <w:vAlign w:val="center"/>
          </w:tcPr>
          <w:p w14:paraId="0D073708" w14:textId="77777777" w:rsidR="00F1058D" w:rsidRDefault="00F1058D" w:rsidP="0043196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68D6D5B1" w14:textId="77777777" w:rsidR="00F1058D" w:rsidRDefault="00F1058D" w:rsidP="0043196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14D0D274" w14:textId="77777777" w:rsidR="00F1058D" w:rsidRDefault="00F1058D" w:rsidP="0043196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A2655E1" w14:textId="77777777" w:rsidR="00F1058D" w:rsidRDefault="00F1058D" w:rsidP="0043196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BB952E3" w14:textId="77777777"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FAD8025" w14:textId="77777777" w:rsidR="00F1058D" w:rsidRDefault="00F1058D" w:rsidP="0043196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2E19CF54" w14:textId="77777777"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F3392B9" w14:textId="77777777" w:rsidR="00F1058D" w:rsidRDefault="00F1058D" w:rsidP="0043196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8908870" w14:textId="77777777" w:rsidR="00F1058D" w:rsidRDefault="00F1058D" w:rsidP="0043196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0BCF2A99" w14:textId="77777777" w:rsidR="00F1058D" w:rsidRDefault="00F1058D" w:rsidP="0043196B">
            <w:pPr>
              <w:pStyle w:val="34ff6"/>
            </w:pPr>
          </w:p>
        </w:tc>
      </w:tr>
      <w:tr w:rsidR="00F1058D" w14:paraId="7E84A67F" w14:textId="77777777" w:rsidTr="0043196B">
        <w:trPr>
          <w:trHeight w:val="454"/>
        </w:trPr>
        <w:tc>
          <w:tcPr>
            <w:tcW w:w="518" w:type="dxa"/>
            <w:vAlign w:val="center"/>
          </w:tcPr>
          <w:p w14:paraId="519B8513" w14:textId="77777777" w:rsidR="00F1058D" w:rsidRDefault="00F1058D" w:rsidP="0043196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64CFF05" w14:textId="77777777" w:rsidR="00F1058D" w:rsidRDefault="00F1058D" w:rsidP="0043196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62E049D7" w14:textId="77777777" w:rsidR="00F1058D" w:rsidRDefault="00F1058D" w:rsidP="0043196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517DB3F1" w14:textId="77777777" w:rsidR="00F1058D" w:rsidRDefault="00F1058D" w:rsidP="0043196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E6D0189" w14:textId="77777777"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6E0CE92" w14:textId="77777777" w:rsidR="00F1058D" w:rsidRDefault="00F1058D" w:rsidP="0043196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9617CCC" w14:textId="77777777"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BFD7C12" w14:textId="77777777" w:rsidR="00F1058D" w:rsidRDefault="00F1058D" w:rsidP="0043196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68D8FD7" w14:textId="77777777" w:rsidR="00F1058D" w:rsidRDefault="00F1058D" w:rsidP="0043196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7FD3E1A6" w14:textId="77777777" w:rsidR="00F1058D" w:rsidRDefault="00F1058D" w:rsidP="0043196B">
            <w:pPr>
              <w:pStyle w:val="34ff6"/>
            </w:pPr>
          </w:p>
        </w:tc>
      </w:tr>
      <w:tr w:rsidR="00F1058D" w14:paraId="006E3811" w14:textId="77777777" w:rsidTr="0043196B">
        <w:trPr>
          <w:trHeight w:val="454"/>
        </w:trPr>
        <w:tc>
          <w:tcPr>
            <w:tcW w:w="518" w:type="dxa"/>
            <w:vAlign w:val="center"/>
          </w:tcPr>
          <w:p w14:paraId="41F44674" w14:textId="77777777" w:rsidR="00F1058D" w:rsidRDefault="00F1058D" w:rsidP="0043196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33FB4C5" w14:textId="77777777" w:rsidR="00F1058D" w:rsidRDefault="00F1058D" w:rsidP="0043196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E06C13B" w14:textId="77777777" w:rsidR="00F1058D" w:rsidRDefault="00F1058D" w:rsidP="0043196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42FE233" w14:textId="77777777" w:rsidR="00F1058D" w:rsidRDefault="00F1058D" w:rsidP="0043196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6C05C2B3" w14:textId="77777777"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40B36C1" w14:textId="77777777" w:rsidR="00F1058D" w:rsidRDefault="00F1058D" w:rsidP="0043196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2D4048FB" w14:textId="77777777"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63C87DF" w14:textId="77777777" w:rsidR="00F1058D" w:rsidRDefault="00F1058D" w:rsidP="0043196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2B3542D1" w14:textId="77777777" w:rsidR="00F1058D" w:rsidRDefault="00F1058D" w:rsidP="0043196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551065F" w14:textId="77777777" w:rsidR="00F1058D" w:rsidRDefault="00F1058D" w:rsidP="0043196B">
            <w:pPr>
              <w:pStyle w:val="34ff6"/>
            </w:pPr>
          </w:p>
        </w:tc>
      </w:tr>
      <w:tr w:rsidR="00F1058D" w14:paraId="13307479" w14:textId="77777777" w:rsidTr="0043196B">
        <w:trPr>
          <w:trHeight w:val="454"/>
        </w:trPr>
        <w:tc>
          <w:tcPr>
            <w:tcW w:w="518" w:type="dxa"/>
            <w:vAlign w:val="center"/>
          </w:tcPr>
          <w:p w14:paraId="1F699794" w14:textId="77777777" w:rsidR="00F1058D" w:rsidRDefault="00F1058D" w:rsidP="0043196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0E8D379" w14:textId="77777777" w:rsidR="00F1058D" w:rsidRDefault="00F1058D" w:rsidP="0043196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6F058B9A" w14:textId="77777777" w:rsidR="00F1058D" w:rsidRDefault="00F1058D" w:rsidP="0043196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42C995CF" w14:textId="77777777" w:rsidR="00F1058D" w:rsidRDefault="00F1058D" w:rsidP="0043196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4A84F5FF" w14:textId="77777777"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9DE22A2" w14:textId="77777777" w:rsidR="00F1058D" w:rsidRDefault="00F1058D" w:rsidP="0043196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9E38961" w14:textId="77777777"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91A109F" w14:textId="77777777" w:rsidR="00F1058D" w:rsidRDefault="00F1058D" w:rsidP="0043196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77FCA16A" w14:textId="77777777" w:rsidR="00F1058D" w:rsidRDefault="00F1058D" w:rsidP="0043196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1C950E0" w14:textId="77777777" w:rsidR="00F1058D" w:rsidRDefault="00F1058D" w:rsidP="0043196B">
            <w:pPr>
              <w:pStyle w:val="34ff6"/>
            </w:pPr>
          </w:p>
        </w:tc>
      </w:tr>
      <w:tr w:rsidR="00F1058D" w14:paraId="640761F6" w14:textId="77777777" w:rsidTr="0043196B">
        <w:trPr>
          <w:trHeight w:val="454"/>
        </w:trPr>
        <w:tc>
          <w:tcPr>
            <w:tcW w:w="518" w:type="dxa"/>
            <w:vAlign w:val="center"/>
          </w:tcPr>
          <w:p w14:paraId="44F10A4B" w14:textId="77777777" w:rsidR="00F1058D" w:rsidRDefault="00F1058D" w:rsidP="0043196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6E24ABE5" w14:textId="77777777" w:rsidR="00F1058D" w:rsidRDefault="00F1058D" w:rsidP="0043196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FE3696E" w14:textId="77777777" w:rsidR="00F1058D" w:rsidRDefault="00F1058D" w:rsidP="0043196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250508B" w14:textId="77777777" w:rsidR="00F1058D" w:rsidRDefault="00F1058D" w:rsidP="0043196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7E2EA515" w14:textId="77777777"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E80067F" w14:textId="77777777" w:rsidR="00F1058D" w:rsidRDefault="00F1058D" w:rsidP="0043196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0861751" w14:textId="77777777"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3396ED1" w14:textId="77777777" w:rsidR="00F1058D" w:rsidRDefault="00F1058D" w:rsidP="0043196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2D5D3373" w14:textId="77777777" w:rsidR="00F1058D" w:rsidRDefault="00F1058D" w:rsidP="0043196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B8B8F5A" w14:textId="77777777" w:rsidR="00F1058D" w:rsidRDefault="00F1058D" w:rsidP="0043196B">
            <w:pPr>
              <w:pStyle w:val="34ff6"/>
            </w:pPr>
          </w:p>
        </w:tc>
      </w:tr>
      <w:tr w:rsidR="00F1058D" w14:paraId="7367B891" w14:textId="77777777" w:rsidTr="0043196B">
        <w:trPr>
          <w:trHeight w:val="454"/>
        </w:trPr>
        <w:tc>
          <w:tcPr>
            <w:tcW w:w="518" w:type="dxa"/>
            <w:vAlign w:val="center"/>
          </w:tcPr>
          <w:p w14:paraId="0A45F45C" w14:textId="77777777" w:rsidR="00F1058D" w:rsidRDefault="00F1058D" w:rsidP="0043196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8BC26AB" w14:textId="77777777" w:rsidR="00F1058D" w:rsidRDefault="00F1058D" w:rsidP="0043196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5243F45" w14:textId="77777777" w:rsidR="00F1058D" w:rsidRDefault="00F1058D" w:rsidP="0043196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A9C090A" w14:textId="77777777" w:rsidR="00F1058D" w:rsidRDefault="00F1058D" w:rsidP="0043196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4F13AFB4" w14:textId="77777777"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1487BF6" w14:textId="77777777" w:rsidR="00F1058D" w:rsidRDefault="00F1058D" w:rsidP="0043196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4C8519B" w14:textId="77777777"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3EF547D" w14:textId="77777777" w:rsidR="00F1058D" w:rsidRDefault="00F1058D" w:rsidP="0043196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F892D8D" w14:textId="77777777" w:rsidR="00F1058D" w:rsidRDefault="00F1058D" w:rsidP="0043196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7CA57ADF" w14:textId="77777777" w:rsidR="00F1058D" w:rsidRDefault="00F1058D" w:rsidP="0043196B">
            <w:pPr>
              <w:pStyle w:val="34ff6"/>
            </w:pPr>
          </w:p>
        </w:tc>
      </w:tr>
      <w:tr w:rsidR="00F1058D" w14:paraId="44B1AAE9" w14:textId="77777777" w:rsidTr="0043196B">
        <w:trPr>
          <w:trHeight w:val="454"/>
        </w:trPr>
        <w:tc>
          <w:tcPr>
            <w:tcW w:w="518" w:type="dxa"/>
            <w:vAlign w:val="center"/>
          </w:tcPr>
          <w:p w14:paraId="6D2080BE" w14:textId="77777777" w:rsidR="00F1058D" w:rsidRDefault="00F1058D" w:rsidP="0043196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12F7F2C9" w14:textId="77777777" w:rsidR="00F1058D" w:rsidRDefault="00F1058D" w:rsidP="0043196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D29C2F0" w14:textId="77777777" w:rsidR="00F1058D" w:rsidRDefault="00F1058D" w:rsidP="0043196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56285AAF" w14:textId="77777777" w:rsidR="00F1058D" w:rsidRDefault="00F1058D" w:rsidP="0043196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652BE22F" w14:textId="77777777"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F911384" w14:textId="77777777" w:rsidR="00F1058D" w:rsidRDefault="00F1058D" w:rsidP="0043196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5BA6A51D" w14:textId="77777777"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3193489" w14:textId="77777777" w:rsidR="00F1058D" w:rsidRDefault="00F1058D" w:rsidP="0043196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9012DEF" w14:textId="77777777" w:rsidR="00F1058D" w:rsidRDefault="00F1058D" w:rsidP="0043196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5D4BEC36" w14:textId="77777777" w:rsidR="00F1058D" w:rsidRDefault="00F1058D" w:rsidP="0043196B">
            <w:pPr>
              <w:pStyle w:val="34ff6"/>
            </w:pPr>
          </w:p>
        </w:tc>
      </w:tr>
      <w:tr w:rsidR="00F1058D" w14:paraId="484EA4A3" w14:textId="77777777" w:rsidTr="0043196B">
        <w:trPr>
          <w:trHeight w:val="454"/>
        </w:trPr>
        <w:tc>
          <w:tcPr>
            <w:tcW w:w="518" w:type="dxa"/>
            <w:vAlign w:val="center"/>
          </w:tcPr>
          <w:p w14:paraId="6EF67792" w14:textId="77777777" w:rsidR="00F1058D" w:rsidRDefault="00F1058D" w:rsidP="0043196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00560E75" w14:textId="77777777" w:rsidR="00F1058D" w:rsidRDefault="00F1058D" w:rsidP="0043196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0756012" w14:textId="77777777" w:rsidR="00F1058D" w:rsidRDefault="00F1058D" w:rsidP="0043196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1F3438B" w14:textId="77777777" w:rsidR="00F1058D" w:rsidRDefault="00F1058D" w:rsidP="0043196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C730BC4" w14:textId="77777777"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4973C50" w14:textId="77777777" w:rsidR="00F1058D" w:rsidRDefault="00F1058D" w:rsidP="0043196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8F1A84B" w14:textId="77777777"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9D24047" w14:textId="77777777" w:rsidR="00F1058D" w:rsidRDefault="00F1058D" w:rsidP="0043196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41F8C786" w14:textId="77777777" w:rsidR="00F1058D" w:rsidRDefault="00F1058D" w:rsidP="0043196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000B3075" w14:textId="77777777" w:rsidR="00F1058D" w:rsidRDefault="00F1058D" w:rsidP="0043196B">
            <w:pPr>
              <w:pStyle w:val="34ff6"/>
            </w:pPr>
          </w:p>
        </w:tc>
      </w:tr>
      <w:tr w:rsidR="00F1058D" w14:paraId="61EA1D37" w14:textId="77777777" w:rsidTr="0043196B">
        <w:trPr>
          <w:trHeight w:val="454"/>
        </w:trPr>
        <w:tc>
          <w:tcPr>
            <w:tcW w:w="518" w:type="dxa"/>
            <w:vAlign w:val="center"/>
          </w:tcPr>
          <w:p w14:paraId="0C0EDA89" w14:textId="77777777" w:rsidR="00F1058D" w:rsidRDefault="00F1058D" w:rsidP="0043196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0E2684D" w14:textId="77777777" w:rsidR="00F1058D" w:rsidRDefault="00F1058D" w:rsidP="0043196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8C82417" w14:textId="77777777" w:rsidR="00F1058D" w:rsidRDefault="00F1058D" w:rsidP="0043196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11D898E" w14:textId="77777777" w:rsidR="00F1058D" w:rsidRDefault="00F1058D" w:rsidP="0043196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532E886" w14:textId="77777777"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D0F31A7" w14:textId="77777777" w:rsidR="00F1058D" w:rsidRDefault="00F1058D" w:rsidP="0043196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6AF08664" w14:textId="77777777"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860A969" w14:textId="77777777" w:rsidR="00F1058D" w:rsidRDefault="00F1058D" w:rsidP="0043196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F4FD705" w14:textId="77777777" w:rsidR="00F1058D" w:rsidRDefault="00F1058D" w:rsidP="0043196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54F8A54B" w14:textId="77777777" w:rsidR="00F1058D" w:rsidRDefault="00F1058D" w:rsidP="0043196B">
            <w:pPr>
              <w:pStyle w:val="34ff6"/>
            </w:pPr>
          </w:p>
        </w:tc>
      </w:tr>
    </w:tbl>
    <w:p w14:paraId="6D6FA131" w14:textId="77777777" w:rsidR="00AB28D5" w:rsidRPr="00AB28D5" w:rsidRDefault="00AB28D5" w:rsidP="002C35B5">
      <w:pPr>
        <w:pStyle w:val="34fffa"/>
      </w:pPr>
    </w:p>
    <w:sectPr w:rsidR="00AB28D5" w:rsidRPr="00AB28D5" w:rsidSect="00AA09C2">
      <w:headerReference w:type="default" r:id="rId18"/>
      <w:headerReference w:type="first" r:id="rId19"/>
      <w:pgSz w:w="11906" w:h="16838" w:code="9"/>
      <w:pgMar w:top="851" w:right="567" w:bottom="1701" w:left="1418" w:header="283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EB821" w14:textId="77777777" w:rsidR="00087BA8" w:rsidRDefault="00087BA8" w:rsidP="00AD0715">
      <w:r>
        <w:separator/>
      </w:r>
    </w:p>
    <w:p w14:paraId="013AA2EF" w14:textId="77777777" w:rsidR="00087BA8" w:rsidRDefault="00087BA8" w:rsidP="00AD0715"/>
  </w:endnote>
  <w:endnote w:type="continuationSeparator" w:id="0">
    <w:p w14:paraId="4BB1BBA4" w14:textId="77777777" w:rsidR="00087BA8" w:rsidRDefault="00087BA8" w:rsidP="00AD0715">
      <w:r>
        <w:continuationSeparator/>
      </w:r>
    </w:p>
    <w:p w14:paraId="7C7857C5" w14:textId="77777777" w:rsidR="00087BA8" w:rsidRDefault="00087BA8" w:rsidP="00AD07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44E91" w14:textId="77777777" w:rsidR="00C05A54" w:rsidRDefault="00C05A54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01C55" w14:textId="6CE01C6B" w:rsidR="00C05A54" w:rsidRDefault="00C05A54">
    <w:pPr>
      <w:pStyle w:val="ab"/>
    </w:pPr>
    <w:r>
      <w:t>2025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ADD6C" w14:textId="77777777" w:rsidR="00C05A54" w:rsidRDefault="00C05A54">
    <w:pPr>
      <w:pStyle w:val="ab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79886" w14:textId="77777777" w:rsidR="00D51317" w:rsidRDefault="00D51317">
    <w:pPr>
      <w:pStyle w:val="ab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803F6" w14:textId="77777777" w:rsidR="008E77B3" w:rsidRDefault="008E77B3" w:rsidP="008E77B3">
    <w:pPr>
      <w:pStyle w:val="341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C4D959" w14:textId="77777777" w:rsidR="00087BA8" w:rsidRDefault="00087BA8" w:rsidP="00AD0715">
      <w:r>
        <w:separator/>
      </w:r>
    </w:p>
    <w:p w14:paraId="17D2F271" w14:textId="77777777" w:rsidR="00087BA8" w:rsidRDefault="00087BA8" w:rsidP="00AD0715"/>
  </w:footnote>
  <w:footnote w:type="continuationSeparator" w:id="0">
    <w:p w14:paraId="5C65AFC1" w14:textId="77777777" w:rsidR="00087BA8" w:rsidRDefault="00087BA8" w:rsidP="00AD0715">
      <w:r>
        <w:continuationSeparator/>
      </w:r>
    </w:p>
    <w:p w14:paraId="441462C5" w14:textId="77777777" w:rsidR="00087BA8" w:rsidRDefault="00087BA8" w:rsidP="00AD071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F238F" w14:textId="77777777" w:rsidR="00C05A54" w:rsidRDefault="00C05A54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4BE1E" w14:textId="77777777" w:rsidR="00E85E29" w:rsidRDefault="00E3465E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3840" behindDoc="0" locked="1" layoutInCell="1" allowOverlap="1" wp14:anchorId="09AC35DD" wp14:editId="2E9B2199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41" name="Группа 1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143" name="Группа 143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144" name="Группа 144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145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147" name="Группа 147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9" name="Группа 149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150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1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2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3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54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55" name="Группа 155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156" name="Группа 156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157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E11375B" w14:textId="77777777"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58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94D6725" w14:textId="77777777" w:rsidR="00E3465E" w:rsidRDefault="00E3465E" w:rsidP="00E3465E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59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789AC59" w14:textId="77777777" w:rsidR="00E3465E" w:rsidRDefault="00E3465E" w:rsidP="00E3465E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60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6724C32" w14:textId="77777777"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80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C5A9C08" w14:textId="77777777"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81" name="Группа 181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182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710876F" w14:textId="77777777"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3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14B8019" w14:textId="77777777"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4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7FF3C42" w14:textId="77777777"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5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E87D915" w14:textId="77777777"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6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57C8CC1" w14:textId="77777777"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87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9AC35DD" id="Группа 141" o:spid="_x0000_s1026" style="position:absolute;left:0;text-align:left;margin-left:22.7pt;margin-top:14.2pt;width:558.45pt;height:813.55pt;z-index:251683840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">
              <v:group id="Группа 143" o:spid="_x0000_s1027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L3r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f0nh9ky4QC6vAAAA//8DAFBLAQItABQABgAIAAAAIQDb4fbL7gAAAIUBAAATAAAAAAAAAAAA&#10;AAAAAAAAAABbQ29udGVudF9UeXBlc10ueG1sUEsBAi0AFAAGAAgAAAAhAFr0LFu/AAAAFQEAAAsA&#10;AAAAAAAAAAAAAAAAHwEAAF9yZWxzLy5yZWxzUEsBAi0AFAAGAAgAAAAhAC18vevEAAAA3AAAAA8A&#10;AAAAAAAAAAAAAAAABwIAAGRycy9kb3ducmV2LnhtbFBLBQYAAAAAAwADALcAAAD4AgAAAAA=&#10;">
                <v:group id="Группа 144" o:spid="_x0000_s1028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">
                  <v:rect id="Rectangle 91" o:spid="_x0000_s1029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" filled="f" strokeweight="1.5pt">
                    <v:textbox inset=",1mm"/>
                  </v:rect>
                  <v:group id="Группа 147" o:spid="_x0000_s1030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">
                    <v:group id="Группа 149" o:spid="_x0000_s1031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">
                      <v:line id="Line 76" o:spid="_x0000_s1032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" strokeweight="1.5pt"/>
                      <v:line id="Line 77" o:spid="_x0000_s1033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" strokeweight="1.5pt"/>
                      <v:line id="Line 78" o:spid="_x0000_s1034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" strokeweight="1.5pt"/>
                      <v:line id="Line 79" o:spid="_x0000_s1035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" strokeweight="1.5pt"/>
                    </v:group>
                    <v:line id="Line 92" o:spid="_x0000_s1036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" strokeweight="1.5pt"/>
                  </v:group>
                </v:group>
                <v:group id="Группа 155" o:spid="_x0000_s1037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">
                  <v:group id="Группа 156" o:spid="_x0000_s1038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39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" filled="f" stroked="f" strokeweight="1.5pt">
                      <v:textbox style="layout-flow:vertical;mso-layout-flow-alt:bottom-to-top" inset=".4mm,.4mm,.4mm,.4mm">
                        <w:txbxContent>
                          <w:p w14:paraId="1E11375B" w14:textId="77777777" w:rsidR="00E3465E" w:rsidRDefault="00E3465E" w:rsidP="00E3465E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40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394D6725" w14:textId="77777777" w:rsidR="00E3465E" w:rsidRDefault="00E3465E" w:rsidP="00E3465E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41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" filled="f" stroked="f" strokeweight="1.5pt">
                      <v:textbox style="layout-flow:vertical;mso-layout-flow-alt:bottom-to-top" inset=".4mm,.4mm,.4mm,.4mm">
                        <w:txbxContent>
                          <w:p w14:paraId="2789AC59" w14:textId="77777777" w:rsidR="00E3465E" w:rsidRDefault="00E3465E" w:rsidP="00E3465E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42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56724C32" w14:textId="77777777" w:rsidR="00E3465E" w:rsidRDefault="00E3465E" w:rsidP="00E3465E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43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6C5A9C08" w14:textId="77777777" w:rsidR="00E3465E" w:rsidRDefault="00E3465E" w:rsidP="00E3465E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181" o:spid="_x0000_s1044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">
                    <v:shape id="Text Box 87" o:spid="_x0000_s1045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" filled="f" stroked="f" strokeweight="1.5pt">
                      <v:textbox style="layout-flow:vertical;mso-layout-flow-alt:bottom-to-top" inset="0,0,0,0">
                        <w:txbxContent>
                          <w:p w14:paraId="6710876F" w14:textId="77777777"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46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314B8019" w14:textId="77777777"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47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" filled="f" stroked="f" strokeweight="1.5pt">
                      <v:textbox style="layout-flow:vertical;mso-layout-flow-alt:bottom-to-top" inset="0,0,0,0">
                        <w:txbxContent>
                          <w:p w14:paraId="57FF3C42" w14:textId="77777777"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48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" filled="f" stroked="f" strokeweight="1.5pt">
                      <v:textbox style="layout-flow:vertical;mso-layout-flow-alt:bottom-to-top" inset="0,0,0,0">
                        <w:txbxContent>
                          <w:p w14:paraId="1E87D915" w14:textId="77777777"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49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" filled="f" stroked="f" strokeweight="1.5pt">
                      <v:textbox style="layout-flow:vertical;mso-layout-flow-alt:bottom-to-top" inset="0,0,0,0">
                        <w:txbxContent>
                          <w:p w14:paraId="757C8CC1" w14:textId="77777777"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50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6B510" w14:textId="77777777" w:rsidR="00655B12" w:rsidRDefault="00655B12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7696" behindDoc="0" locked="1" layoutInCell="1" allowOverlap="1" wp14:anchorId="1064BAE9" wp14:editId="03632556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34" name="Группа 1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136" name="Группа 136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137" name="Группа 137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142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146" name="Группа 146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8" name="Группа 148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161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2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3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4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65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66" name="Группа 166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167" name="Группа 167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168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51204BF" w14:textId="77777777"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69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571F907" w14:textId="77777777" w:rsidR="00655B12" w:rsidRDefault="00655B12" w:rsidP="00655B1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0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013C1FD" w14:textId="77777777" w:rsidR="00655B12" w:rsidRDefault="00655B12" w:rsidP="00655B1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1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D9C889C" w14:textId="77777777"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2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B0A08C1" w14:textId="77777777"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73" name="Группа 173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174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3F4A2E3" w14:textId="77777777"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5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3F16352" w14:textId="77777777"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6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87E3687" w14:textId="77777777"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7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DC60BF3" w14:textId="77777777"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8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B897B27" w14:textId="77777777"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79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064BAE9" id="Группа 134" o:spid="_x0000_s1051" style="position:absolute;left:0;text-align:left;margin-left:22.7pt;margin-top:14.2pt;width:558.45pt;height:813.55pt;z-index:251677696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">
              <v:group id="Группа 136" o:spid="_x0000_s1052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">
                <v:group id="Группа 137" o:spid="_x0000_s1053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ciV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T1/h9ky4QC6vAAAA//8DAFBLAQItABQABgAIAAAAIQDb4fbL7gAAAIUBAAATAAAAAAAAAAAA&#10;AAAAAAAAAABbQ29udGVudF9UeXBlc10ueG1sUEsBAi0AFAAGAAgAAAAhAFr0LFu/AAAAFQEAAAsA&#10;AAAAAAAAAAAAAAAAHwEAAF9yZWxzLy5yZWxzUEsBAi0AFAAGAAgAAAAhAApByJXEAAAA3AAAAA8A&#10;AAAAAAAAAAAAAAAABwIAAGRycy9kb3ducmV2LnhtbFBLBQYAAAAAAwADALcAAAD4AgAAAAA=&#10;">
                  <v:rect id="Rectangle 91" o:spid="_x0000_s1054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" filled="f" strokeweight="1.5pt">
                    <v:textbox inset=",1mm"/>
                  </v:rect>
                  <v:group id="Группа 146" o:spid="_x0000_s1055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x5z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yPGTyfCRfIxT8AAAD//wMAUEsBAi0AFAAGAAgAAAAhANvh9svuAAAAhQEAABMAAAAAAAAAAAAA&#10;AAAAAAAAAFtDb250ZW50X1R5cGVzXS54bWxQSwECLQAUAAYACAAAACEAWvQsW78AAAAVAQAACwAA&#10;AAAAAAAAAAAAAAAfAQAAX3JlbHMvLnJlbHNQSwECLQAUAAYACAAAACEAPQsec8MAAADcAAAADwAA&#10;AAAAAAAAAAAAAAAHAgAAZHJzL2Rvd25yZXYueG1sUEsFBgAAAAADAAMAtwAAAPcCAAAAAA==&#10;">
                    <v:group id="Группа 148" o:spid="_x0000_s1056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C+a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0Irz8gEev4LAAD//wMAUEsBAi0AFAAGAAgAAAAhANvh9svuAAAAhQEAABMAAAAAAAAA&#10;AAAAAAAAAAAAAFtDb250ZW50X1R5cGVzXS54bWxQSwECLQAUAAYACAAAACEAWvQsW78AAAAVAQAA&#10;CwAAAAAAAAAAAAAAAAAfAQAAX3JlbHMvLnJlbHNQSwECLQAUAAYACAAAACEAI9gvmsYAAADcAAAA&#10;DwAAAAAAAAAAAAAAAAAHAgAAZHJzL2Rvd25yZXYueG1sUEsFBgAAAAADAAMAtwAAAPoCAAAAAA==&#10;">
                      <v:line id="Line 76" o:spid="_x0000_s1057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" strokeweight="1.5pt"/>
                      <v:line id="Line 77" o:spid="_x0000_s1058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" strokeweight="1.5pt"/>
                      <v:line id="Line 78" o:spid="_x0000_s1059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" strokeweight="1.5pt"/>
                      <v:line id="Line 79" o:spid="_x0000_s1060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" strokeweight="1.5pt"/>
                    </v:group>
                    <v:line id="Line 92" o:spid="_x0000_s1061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" strokeweight="1.5pt"/>
                  </v:group>
                </v:group>
                <v:group id="Группа 166" o:spid="_x0000_s1062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">
                  <v:group id="Группа 167" o:spid="_x0000_s1063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ueIwwAAANw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nTGTyfCRfIxT8AAAD//wMAUEsBAi0AFAAGAAgAAAAhANvh9svuAAAAhQEAABMAAAAAAAAAAAAA&#10;AAAAAAAAAFtDb250ZW50X1R5cGVzXS54bWxQSwECLQAUAAYACAAAACEAWvQsW78AAAAVAQAACwAA&#10;AAAAAAAAAAAAAAAfAQAAX3JlbHMvLnJlbHNQSwECLQAUAAYACAAAACEAGfLniMMAAADcAAAADwAA&#10;AAAAAAAAAAAAAAAHAgAAZHJzL2Rvd25yZXYueG1sUEsFBgAAAAADAAMAtwAAAPcCAAAAAA=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64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551204BF" w14:textId="77777777" w:rsidR="00655B12" w:rsidRDefault="00655B12" w:rsidP="00655B1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65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" filled="f" stroked="f" strokeweight="1.5pt">
                      <v:textbox style="layout-flow:vertical;mso-layout-flow-alt:bottom-to-top" inset=".4mm,.4mm,.4mm,.4mm">
                        <w:txbxContent>
                          <w:p w14:paraId="3571F907" w14:textId="77777777" w:rsidR="00655B12" w:rsidRDefault="00655B12" w:rsidP="00655B1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66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6013C1FD" w14:textId="77777777" w:rsidR="00655B12" w:rsidRDefault="00655B12" w:rsidP="00655B1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67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" filled="f" stroked="f" strokeweight="1.5pt">
                      <v:textbox style="layout-flow:vertical;mso-layout-flow-alt:bottom-to-top" inset=".4mm,.4mm,.4mm,.4mm">
                        <w:txbxContent>
                          <w:p w14:paraId="0D9C889C" w14:textId="77777777" w:rsidR="00655B12" w:rsidRDefault="00655B12" w:rsidP="00655B12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68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" filled="f" stroked="f" strokeweight="1.5pt">
                      <v:textbox style="layout-flow:vertical;mso-layout-flow-alt:bottom-to-top" inset=".4mm,.4mm,.4mm,.4mm">
                        <w:txbxContent>
                          <w:p w14:paraId="0B0A08C1" w14:textId="77777777" w:rsidR="00655B12" w:rsidRDefault="00655B12" w:rsidP="00655B1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173" o:spid="_x0000_s1069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HdW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f03h9ky4QC6vAAAA//8DAFBLAQItABQABgAIAAAAIQDb4fbL7gAAAIUBAAATAAAAAAAAAAAA&#10;AAAAAAAAAABbQ29udGVudF9UeXBlc10ueG1sUEsBAi0AFAAGAAgAAAAhAFr0LFu/AAAAFQEAAAsA&#10;AAAAAAAAAAAAAAAAHwEAAF9yZWxzLy5yZWxzUEsBAi0AFAAGAAgAAAAhAOMQd1bEAAAA3AAAAA8A&#10;AAAAAAAAAAAAAAAABwIAAGRycy9kb3ducmV2LnhtbFBLBQYAAAAAAwADALcAAAD4AgAAAAA=&#10;">
                    <v:shape id="Text Box 87" o:spid="_x0000_s1070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33F4A2E3" w14:textId="77777777"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71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33F16352" w14:textId="77777777"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72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087E3687" w14:textId="77777777"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73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7DC60BF3" w14:textId="77777777"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74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" filled="f" stroked="f" strokeweight="1.5pt">
                      <v:textbox style="layout-flow:vertical;mso-layout-flow-alt:bottom-to-top" inset="0,0,0,0">
                        <w:txbxContent>
                          <w:p w14:paraId="7B897B27" w14:textId="77777777"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75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1BC9D" w14:textId="77777777" w:rsidR="00E3465E" w:rsidRDefault="002C0BED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0288" behindDoc="0" locked="1" layoutInCell="1" allowOverlap="1" wp14:anchorId="0D9BF98F" wp14:editId="33C1A7F6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6" name="Группа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1" name="Группа 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21" name="Группа 21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24" name="Группа 24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25" name="Группа 25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27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29" name="Группа 29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30" name="Группа 30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31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5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6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9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0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2" name="Группа 42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3" name="Группа 43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4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2032AFB" w14:textId="77777777" w:rsidR="00E3465E" w:rsidRDefault="00E3465E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740B2BF" w14:textId="77777777" w:rsidR="00E3465E" w:rsidRDefault="00E3465E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7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4AE359B" w14:textId="77777777" w:rsidR="00E3465E" w:rsidRDefault="00E3465E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8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4794239" w14:textId="77777777" w:rsidR="00E3465E" w:rsidRDefault="00E3465E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9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3ED86B6" w14:textId="77777777" w:rsidR="00E3465E" w:rsidRDefault="00E3465E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0" name="Группа 50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54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19594B4" w14:textId="77777777"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5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A4F8735" w14:textId="77777777"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6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31DC2E2" w14:textId="77777777"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7B904DE" w14:textId="77777777"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D5D942A" w14:textId="77777777"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9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0" name="Группа 60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61" name="Группа 61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62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3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5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6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7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8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9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0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1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72" name="Группа 72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74" name="Группа 74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83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C4572F7" w14:textId="77777777" w:rsidR="00E3465E" w:rsidRPr="00CB1016" w:rsidRDefault="00E3465E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89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94597A1" w14:textId="77777777" w:rsidR="00E3465E" w:rsidRPr="005374BE" w:rsidRDefault="00E3465E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B6158B">
                                      <w:rPr>
                                        <w:noProof/>
                                        <w:lang w:val="en-US"/>
                                      </w:rPr>
                                      <w:t>3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90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B2C4AEE" w14:textId="77777777" w:rsidR="00E3465E" w:rsidRDefault="00E3465E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E235F2">
                                      <w:t>A.B.XXX.П7.XX.</w:t>
                                    </w:r>
                                    <w:proofErr w:type="gramStart"/>
                                    <w:r w:rsidR="00E235F2">
                                      <w:t>X-X</w:t>
                                    </w:r>
                                    <w:proofErr w:type="gramEnd"/>
                                    <w:r w:rsidR="00E235F2">
                                      <w:t>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92" name="Группа 92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9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A3D51BD" w14:textId="77777777" w:rsidR="00E3465E" w:rsidRPr="00945CCC" w:rsidRDefault="00E3465E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94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F78443F" w14:textId="77777777" w:rsidR="00E3465E" w:rsidRDefault="00E3465E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96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D68F109" w14:textId="77777777" w:rsidR="00E3465E" w:rsidRPr="005E4A3B" w:rsidRDefault="00E3465E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9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A268EF6" w14:textId="77777777" w:rsidR="00E3465E" w:rsidRPr="000411E6" w:rsidRDefault="00E3465E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01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576EAC9" w14:textId="77777777" w:rsidR="00E3465E" w:rsidRPr="005E4A3B" w:rsidRDefault="00E3465E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08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40D4EDD" w14:textId="77777777" w:rsidR="00E3465E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15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09453B0" w14:textId="77777777" w:rsidR="00E3465E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16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9A8B17C" w14:textId="77777777" w:rsidR="00E3465E" w:rsidRPr="00945CCC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17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3A8501D" w14:textId="77777777" w:rsidR="00E3465E" w:rsidRPr="00945CCC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3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FACB22A" w14:textId="77777777" w:rsidR="00E3465E" w:rsidRPr="005E4A3B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38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A3EC1DF" w14:textId="77777777" w:rsidR="00E3465E" w:rsidRPr="005E4A3B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39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A0D0063" w14:textId="77777777" w:rsidR="00E3465E" w:rsidRPr="000411E6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40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2292CF5" w14:textId="77777777" w:rsidR="00E3465E" w:rsidRPr="000411E6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2" name="Группа 2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3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D1CF42E" w14:textId="77777777" w:rsidR="001732A0" w:rsidRPr="006C5C53" w:rsidRDefault="001732A0" w:rsidP="001732A0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4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40E79B4" w14:textId="77777777" w:rsidR="001732A0" w:rsidRPr="006C5C53" w:rsidRDefault="001732A0" w:rsidP="001732A0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D9BF98F" id="Группа 6" o:spid="_x0000_s1076" style="position:absolute;left:0;text-align:left;margin-left:22.7pt;margin-top:14.2pt;width:558.45pt;height:826.6pt;z-index:251660288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">
              <v:group id="Группа 1" o:spid="_x0000_s1077" style="position:absolute;width:70920;height:103320" coordsize="70920,103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group id="Группа 21" o:spid="_x0000_s1078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group id="Группа 24" o:spid="_x0000_s1079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<v:group id="Группа 25" o:spid="_x0000_s1080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  <v:rect id="Rectangle 91" o:spid="_x0000_s1081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" filled="f" strokeweight="1.5pt">
                        <v:textbox inset=",1mm"/>
                      </v:rect>
                      <v:group id="Группа 29" o:spid="_x0000_s1082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    <v:group id="Группа 30" o:spid="_x0000_s1083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      <v:line id="Line 76" o:spid="_x0000_s1084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" strokeweight="1.5pt"/>
                          <v:line id="Line 77" o:spid="_x0000_s1085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" strokeweight="1.5pt"/>
                          <v:line id="Line 78" o:spid="_x0000_s1086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" strokeweight="1.5pt"/>
                          <v:line id="Line 79" o:spid="_x0000_s1087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" strokeweight="1.5pt"/>
                        </v:group>
                        <v:line id="Line 92" o:spid="_x0000_s1088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" strokeweight="1.5pt"/>
                      </v:group>
                    </v:group>
                    <v:group id="Группа 42" o:spid="_x0000_s1089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  <v:group id="Группа 43" o:spid="_x0000_s1090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091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02032AFB" w14:textId="77777777" w:rsidR="00E3465E" w:rsidRDefault="00E3465E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092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3740B2BF" w14:textId="77777777" w:rsidR="00E3465E" w:rsidRDefault="00E3465E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093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14AE359B" w14:textId="77777777" w:rsidR="00E3465E" w:rsidRDefault="00E3465E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094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34794239" w14:textId="77777777" w:rsidR="00E3465E" w:rsidRDefault="00E3465E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095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13ED86B6" w14:textId="77777777" w:rsidR="00E3465E" w:rsidRDefault="00E3465E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50" o:spid="_x0000_s1096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      <v:shape id="Text Box 87" o:spid="_x0000_s1097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619594B4" w14:textId="77777777"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098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5A4F8735" w14:textId="77777777"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099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631DC2E2" w14:textId="77777777"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00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77B904DE" w14:textId="77777777"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01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" filled="f" stroked="f" strokeweight="1.5pt">
                          <v:textbox style="layout-flow:vertical;mso-layout-flow-alt:bottom-to-top" inset="0,0,0,0">
                            <w:txbxContent>
                              <w:p w14:paraId="6D5D942A" w14:textId="77777777"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02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" filled="f" strokeweight="1.5pt">
                    <v:textbox inset=",1mm"/>
                  </v:rect>
                </v:group>
                <v:group id="Группа 60" o:spid="_x0000_s1103" style="position:absolute;left:4320;top:97921;width:66600;height:5400" coordsize="66600,5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<v:group id="Группа 61" o:spid="_x0000_s1104" style="position:absolute;width:66600;height:5400" coordsize="66603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  <v:line id="Line 102" o:spid="_x0000_s1105" style="position:absolute;flip:x;visibility:visible;mso-wrap-style:square" from="23412,0" to="2341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12" o:spid="_x0000_s1106" style="position:absolute;visibility:visible;mso-wrap-style:square" from="63003,0" to="63003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13" o:spid="_x0000_s1107" style="position:absolute;visibility:visible;mso-wrap-style:square" from="63003,2512" to="66603,25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108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" strokecolor="windowText" strokeweight="1.5pt"/>
                    <v:line id="Line 98" o:spid="_x0000_s1109" style="position:absolute;flip:x;visibility:visible;mso-wrap-style:square" from="6129,0" to="612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99" o:spid="_x0000_s1110" style="position:absolute;visibility:visible;mso-wrap-style:square" from="2562,0" to="256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0" o:spid="_x0000_s1111" style="position:absolute;visibility:visible;mso-wrap-style:square" from="14419,0" to="1441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" strokeweight="1.5pt">
                      <v:stroke startarrowwidth="narrow" startarrowlength="short" endarrowwidth="narrow" endarrowlength="short"/>
                    </v:line>
                    <v:line id="Line 101" o:spid="_x0000_s1112" style="position:absolute;flip:x;visibility:visible;mso-wrap-style:square" from="19845,0" to="1984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3" o:spid="_x0000_s1113" style="position:absolute;visibility:visible;mso-wrap-style:square" from="0,1808" to="23400,1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">
                      <v:stroke startarrowwidth="narrow" startarrowlength="short" endarrowwidth="narrow" endarrowlength="short"/>
                    </v:line>
                    <v:line id="Line 133" o:spid="_x0000_s1114" style="position:absolute;visibility:visible;mso-wrap-style:square" from="0,3617" to="23400,3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</v:group>
                  <v:group id="Группа 72" o:spid="_x0000_s1115" style="position:absolute;left:200;top:50;width:66240;height:5364" coordsize="66240,5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  <v:group id="Группа 74" o:spid="_x0000_s1116" style="position:absolute;left:25020;width:41220;height:5364" coordsize="41222,5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    <v:rect id="Rectangle 123" o:spid="_x0000_s1117" style="position:absolute;left:37982;width:3240;height:23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" filled="f" stroked="f">
                        <v:textbox inset="1pt,.4mm,1pt,1pt">
                          <w:txbxContent>
                            <w:p w14:paraId="2C4572F7" w14:textId="77777777" w:rsidR="00E3465E" w:rsidRPr="00CB1016" w:rsidRDefault="00E3465E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118" style="position:absolute;left:37982;top:2562;width:3240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" filled="f" stroked="f">
                        <v:textbox inset="1pt,.4mm,1pt,1pt">
                          <w:txbxContent>
                            <w:p w14:paraId="794597A1" w14:textId="77777777" w:rsidR="00E3465E" w:rsidRPr="005374BE" w:rsidRDefault="00E3465E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B6158B">
                                <w:rPr>
                                  <w:noProof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119" style="position:absolute;top:140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" filled="f" stroked="f">
                        <v:textbox inset="1pt,.4mm,1pt,1pt">
                          <w:txbxContent>
                            <w:p w14:paraId="3B2C4AEE" w14:textId="77777777" w:rsidR="00E3465E" w:rsidRDefault="00E3465E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E235F2">
                                <w:t>A.B.XXX.П7.XX.</w:t>
                              </w:r>
                              <w:proofErr w:type="gramStart"/>
                              <w:r w:rsidR="00E235F2">
                                <w:t>X-X</w:t>
                              </w:r>
                              <w:proofErr w:type="gramEnd"/>
                              <w:r w:rsidR="00E235F2">
                                <w:t>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92" o:spid="_x0000_s1120" style="position:absolute;width:23040;height:5256" coordsize="23035,5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    <v:rect id="Rectangle 119" o:spid="_x0000_s1121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" filled="f" stroked="f">
                        <v:textbox inset="0,0,0,0">
                          <w:txbxContent>
                            <w:p w14:paraId="0A3D51BD" w14:textId="77777777" w:rsidR="00E3465E" w:rsidRPr="00945CCC" w:rsidRDefault="00E3465E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122" style="position:absolute;top:3617;width:23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" filled="f" stroked="f">
                        <v:textbox inset="0,0,0,0">
                          <w:txbxContent>
                            <w:p w14:paraId="4F78443F" w14:textId="77777777" w:rsidR="00E3465E" w:rsidRDefault="00E3465E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123" style="position:absolute;left:6280;top:361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" filled="f" stroked="f">
                        <v:textbox inset="0,0,0,0">
                          <w:txbxContent>
                            <w:p w14:paraId="2D68F109" w14:textId="77777777" w:rsidR="00E3465E" w:rsidRPr="005E4A3B" w:rsidRDefault="00E3465E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124" style="position:absolute;left:19795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" filled="f" stroked="f">
                        <v:textbox inset="0,0,0,0">
                          <w:txbxContent>
                            <w:p w14:paraId="7A268EF6" w14:textId="77777777" w:rsidR="00E3465E" w:rsidRPr="000411E6" w:rsidRDefault="00E3465E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125" style="position:absolute;left:14570;top:361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" filled="f" stroked="f">
                        <v:textbox inset="0,0,0,0">
                          <w:txbxContent>
                            <w:p w14:paraId="3576EAC9" w14:textId="77777777" w:rsidR="00E3465E" w:rsidRPr="005E4A3B" w:rsidRDefault="00E3465E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126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" filled="f" stroked="f">
                        <v:textbox inset="0,0,0,0">
                          <w:txbxContent>
                            <w:p w14:paraId="340D4EDD" w14:textId="77777777" w:rsidR="00E3465E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127" style="position:absolute;top:1808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" filled="f" stroked="f">
                        <v:textbox inset="0,0,0,0">
                          <w:txbxContent>
                            <w:p w14:paraId="309453B0" w14:textId="77777777" w:rsidR="00E3465E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8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" filled="f" stroked="f">
                        <v:textbox inset="0,0,0,0">
                          <w:txbxContent>
                            <w:p w14:paraId="59A8B17C" w14:textId="77777777" w:rsidR="00E3465E" w:rsidRPr="00945CCC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9" style="position:absolute;left:2512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" filled="f" stroked="f">
                        <v:textbox inset="0,0,0,0">
                          <w:txbxContent>
                            <w:p w14:paraId="23A8501D" w14:textId="77777777" w:rsidR="00E3465E" w:rsidRPr="00945CCC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0" style="position:absolute;left:628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" filled="f" stroked="f">
                        <v:textbox inset="0,0,0,0">
                          <w:txbxContent>
                            <w:p w14:paraId="6FACB22A" w14:textId="77777777" w:rsidR="00E3465E" w:rsidRPr="005E4A3B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1" style="position:absolute;left:6280;top:180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" filled="f" stroked="f">
                        <v:textbox inset="0,0,0,0">
                          <w:txbxContent>
                            <w:p w14:paraId="4A3EC1DF" w14:textId="77777777" w:rsidR="00E3465E" w:rsidRPr="005E4A3B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2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" filled="f" stroked="f">
                        <v:textbox inset="0,0,0,0">
                          <w:txbxContent>
                            <w:p w14:paraId="7A0D0063" w14:textId="77777777" w:rsidR="00E3465E" w:rsidRPr="000411E6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3" style="position:absolute;left:19795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" filled="f" stroked="f">
                        <v:textbox inset="0,0,0,0">
                          <w:txbxContent>
                            <w:p w14:paraId="02292CF5" w14:textId="77777777" w:rsidR="00E3465E" w:rsidRPr="000411E6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2" o:spid="_x0000_s1134" style="position:absolute;left:33832;top:10332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rect id="Rectangle 122" o:spid="_x0000_s1135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" filled="f" stroked="f">
                  <v:textbox inset="1pt,.4mm,1pt,1pt">
                    <w:txbxContent>
                      <w:p w14:paraId="3D1CF42E" w14:textId="77777777" w:rsidR="001732A0" w:rsidRPr="006C5C53" w:rsidRDefault="001732A0" w:rsidP="001732A0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136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" filled="f" stroked="f">
                  <v:textbox inset="1pt,.4mm,1pt,1pt">
                    <w:txbxContent>
                      <w:p w14:paraId="440E79B4" w14:textId="77777777" w:rsidR="001732A0" w:rsidRPr="006C5C53" w:rsidRDefault="001732A0" w:rsidP="001732A0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6E407" w14:textId="77777777" w:rsidR="00947B34" w:rsidRDefault="002C0BED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7216" behindDoc="0" locked="1" layoutInCell="1" allowOverlap="1" wp14:anchorId="27554702" wp14:editId="0D91EBE0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5" name="Группа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448" name="Группа 448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449" name="Группа 449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50" name="Группа 450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451" name="Группа 451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452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53" name="Группа 453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454" name="Группа 454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455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6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7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8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59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60" name="Группа 460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61" name="Группа 461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6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A405232" w14:textId="77777777" w:rsidR="008E77B3" w:rsidRDefault="008E77B3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F5CFD15" w14:textId="77777777" w:rsidR="008E77B3" w:rsidRDefault="008E77B3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CF26E8B" w14:textId="77777777" w:rsidR="008E77B3" w:rsidRDefault="008E77B3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5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D64ECAA" w14:textId="77777777" w:rsidR="008E77B3" w:rsidRDefault="008E77B3" w:rsidP="008E77B3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6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3766B46" w14:textId="77777777" w:rsidR="008E77B3" w:rsidRDefault="008E77B3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67" name="Группа 467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46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EC8FC89" w14:textId="77777777"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69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06C9E57" w14:textId="77777777"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0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0E0C635" w14:textId="77777777"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1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85D71F1" w14:textId="77777777"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6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F6B2A34" w14:textId="77777777"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98" name="Группа 498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99" name="Группа 499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500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1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2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3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4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5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6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7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8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9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10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1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3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5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6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7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8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9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0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1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2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84" name="Группа 84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85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26E16EF" w14:textId="77777777" w:rsidR="008E77B3" w:rsidRPr="00945CCC" w:rsidRDefault="008E77B3" w:rsidP="008E77B3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6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30FD634" w14:textId="77777777" w:rsidR="008E77B3" w:rsidRDefault="008E77B3" w:rsidP="008E77B3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5E040ED" w14:textId="77777777" w:rsidR="008E77B3" w:rsidRDefault="008E77B3" w:rsidP="008E77B3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8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0E3AB6A" w14:textId="77777777" w:rsidR="008E77B3" w:rsidRPr="005E4A3B" w:rsidRDefault="008E77B3" w:rsidP="008E77B3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E7F670F" w14:textId="77777777" w:rsidR="008E77B3" w:rsidRPr="000411E6" w:rsidRDefault="008E77B3" w:rsidP="008E77B3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4631ED4" w14:textId="77777777" w:rsidR="008E77B3" w:rsidRDefault="008E77B3" w:rsidP="008E77B3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7AD9B51" w14:textId="77777777" w:rsidR="008E77B3" w:rsidRDefault="008E77B3" w:rsidP="008E77B3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9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A7A834F" w14:textId="77777777" w:rsidR="008E77B3" w:rsidRPr="005E4A3B" w:rsidRDefault="008E77B3" w:rsidP="008E77B3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0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2CBBCBA" w14:textId="77777777" w:rsidR="008E77B3" w:rsidRPr="00931BFC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2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0FB8307" w14:textId="25DE6814" w:rsidR="008E77B3" w:rsidRPr="00A32665" w:rsidRDefault="008E77B3" w:rsidP="008E77B3">
                                  <w:pPr>
                                    <w:pStyle w:val="34f3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5511E2D" w14:textId="485A7BAD" w:rsidR="008E77B3" w:rsidRPr="005E4A3B" w:rsidRDefault="00C05A54" w:rsidP="008E77B3">
                                  <w:pPr>
                                    <w:pStyle w:val="34f1"/>
                                  </w:pPr>
                                  <w:r>
                                    <w:t>Чураков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7E713A8" w14:textId="5DABD85B" w:rsidR="008E77B3" w:rsidRPr="005E4A3B" w:rsidRDefault="00C05A54" w:rsidP="008E77B3">
                                  <w:pPr>
                                    <w:pStyle w:val="34f1"/>
                                  </w:pPr>
                                  <w:r>
                                    <w:t>Агафонов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5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93D1FD3" w14:textId="77777777"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6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AC30B38" w14:textId="047A21E9" w:rsidR="008E77B3" w:rsidRPr="005E4A3B" w:rsidRDefault="00C05A54" w:rsidP="008E77B3">
                                  <w:pPr>
                                    <w:pStyle w:val="34f1"/>
                                  </w:pPr>
                                  <w:r>
                                    <w:t>Корепанов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7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6B11BA5" w14:textId="77777777"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F61A9B4" w14:textId="41C4FDB5" w:rsidR="008E77B3" w:rsidRPr="000411E6" w:rsidRDefault="00C05A54" w:rsidP="008E77B3">
                                  <w:pPr>
                                    <w:pStyle w:val="34f1"/>
                                  </w:pPr>
                                  <w:r>
                                    <w:t>08.25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0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682DEE7" w14:textId="3BEA9E1C" w:rsidR="008E77B3" w:rsidRPr="000411E6" w:rsidRDefault="00C05A54" w:rsidP="008E77B3">
                                  <w:pPr>
                                    <w:pStyle w:val="34f1"/>
                                  </w:pPr>
                                  <w:r>
                                    <w:t>08.25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A66C059" w14:textId="77777777"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FA49CD0" w14:textId="5456F114" w:rsidR="008E77B3" w:rsidRPr="000411E6" w:rsidRDefault="00C05A54" w:rsidP="008E77B3">
                                  <w:pPr>
                                    <w:pStyle w:val="34f1"/>
                                  </w:pPr>
                                  <w:r>
                                    <w:t>08.25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C3329AE" w14:textId="77777777"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4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AFFE5E0" w14:textId="5CC26652" w:rsidR="008E77B3" w:rsidRPr="0079077B" w:rsidRDefault="00C05A54" w:rsidP="008E77B3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>
                                      <w:t>ООО НПП «ЭСН»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8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93CF6BC" w14:textId="1B5A409D" w:rsidR="008E77B3" w:rsidRPr="00A32665" w:rsidRDefault="00C05A54" w:rsidP="008E77B3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Стадия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9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18E2874" w14:textId="77777777" w:rsidR="008E77B3" w:rsidRPr="00CB1016" w:rsidRDefault="008E77B3" w:rsidP="008E77B3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0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7F55042" w14:textId="77777777" w:rsidR="008E77B3" w:rsidRPr="00CB1016" w:rsidRDefault="008E77B3" w:rsidP="008E77B3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1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E70795E" w14:textId="17A0D215" w:rsidR="008E77B3" w:rsidRPr="005374BE" w:rsidRDefault="008E77B3" w:rsidP="008E77B3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992B07" w:rsidRPr="00992B07">
                                    <w:rPr>
                                      <w:noProof/>
                                    </w:rPr>
                                    <w:instrText>20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992B07">
                                    <w:rPr>
                                      <w:noProof/>
                                    </w:rPr>
                                    <w:t>20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2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6175DC1" w14:textId="77777777" w:rsidR="008E77B3" w:rsidRPr="005374BE" w:rsidRDefault="008E77B3" w:rsidP="008E77B3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E235F2">
                                    <w:rPr>
                                      <w:noProof/>
                                      <w:lang w:val="en-US"/>
                                    </w:rPr>
                                    <w:t>2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3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3CE8428" w14:textId="7D1AFAE6" w:rsidR="008E77B3" w:rsidRDefault="00C05A54" w:rsidP="008E77B3">
                                  <w:pPr>
                                    <w:pStyle w:val="34f1"/>
                                  </w:pPr>
                                  <w:r>
                                    <w:t>Р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4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A3071A0" w14:textId="6F35A116" w:rsidR="008E77B3" w:rsidRDefault="008E77B3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C05A54">
                                    <w:t>878.2023-АСУ ТП.П7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5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5ACE39C" w14:textId="38B1E849" w:rsidR="008E77B3" w:rsidRDefault="00E235F2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полное_название_системы  \* MERGEFORMAT </w:instrText>
                                  </w:r>
                                  <w:r>
                                    <w:fldChar w:fldCharType="separate"/>
                                  </w:r>
                                  <w:r w:rsidR="00C05A54">
                                    <w:t xml:space="preserve">Строительство водогрейной котельной 400 </w:t>
                                  </w:r>
                                  <w:proofErr w:type="spellStart"/>
                                  <w:r w:rsidR="00C05A54">
                                    <w:t>гкал</w:t>
                                  </w:r>
                                  <w:proofErr w:type="spellEnd"/>
                                  <w:r w:rsidR="00C05A54">
                                    <w:t>/час на территории ивановской ТЭЦ-2</w:t>
                                  </w:r>
                                  <w:r>
                                    <w:fldChar w:fldCharType="end"/>
                                  </w:r>
                                  <w:r w:rsidR="008E77B3">
                                    <w:t>.</w:t>
                                  </w:r>
                                </w:p>
                                <w:p w14:paraId="64A4C9B6" w14:textId="77777777" w:rsidR="008E77B3" w:rsidRPr="006C343C" w:rsidRDefault="00E235F2" w:rsidP="008E77B3">
                                  <w:pPr>
                                    <w:pStyle w:val="34f1"/>
                                  </w:pPr>
                                  <w:fldSimple w:instr=" DOCPROPERTY  Title  \* MERGEFORMAT ">
                                    <w:r>
                                      <w:t>Описание систем классификации и кодирования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6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4C63E6B" w14:textId="77777777" w:rsidR="008E77B3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504ABD6" w14:textId="77777777" w:rsidR="008E77B3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8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8603FEE" w14:textId="77777777" w:rsidR="008E77B3" w:rsidRPr="00945CCC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9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025E084" w14:textId="77777777" w:rsidR="008E77B3" w:rsidRPr="00945CCC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940BF8D" w14:textId="77777777"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59EC540" w14:textId="77777777"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D31E1EC" w14:textId="77777777"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44DC39A" w14:textId="77777777"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490" name="Группа 490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493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CAB926B" w14:textId="77777777" w:rsidR="001732A0" w:rsidRPr="006C5C53" w:rsidRDefault="001732A0" w:rsidP="001732A0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497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719D1AA" w14:textId="77777777" w:rsidR="001732A0" w:rsidRPr="006C5C53" w:rsidRDefault="001732A0" w:rsidP="001732A0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7554702" id="Группа 5" o:spid="_x0000_s1137" style="position:absolute;left:0;text-align:left;margin-left:22.7pt;margin-top:14.2pt;width:558.45pt;height:826.6pt;z-index:251657216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">
              <v:group id="Группа 448" o:spid="_x0000_s1138" style="position:absolute;width:70920;height:103320" coordsize="70920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">
                <v:group id="Группа 449" o:spid="_x0000_s1139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">
                  <v:group id="Группа 450" o:spid="_x0000_s1140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">
                    <v:group id="Группа 451" o:spid="_x0000_s1141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bNexgAAANw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SOD3TDgCcn0HAAD//wMAUEsBAi0AFAAGAAgAAAAhANvh9svuAAAAhQEAABMAAAAAAAAA&#10;AAAAAAAAAAAAAFtDb250ZW50X1R5cGVzXS54bWxQSwECLQAUAAYACAAAACEAWvQsW78AAAAVAQAA&#10;CwAAAAAAAAAAAAAAAAAfAQAAX3JlbHMvLnJlbHNQSwECLQAUAAYACAAAACEAWlWzXsYAAADcAAAA&#10;DwAAAAAAAAAAAAAAAAAHAgAAZHJzL2Rvd25yZXYueG1sUEsFBgAAAAADAAMAtwAAAPoCAAAAAA==&#10;">
                      <v:rect id="Rectangle 91" o:spid="_x0000_s1142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" filled="f" strokeweight="1.5pt">
                        <v:textbox inset=",1mm"/>
                      </v:rect>
                      <v:group id="Группа 453" o:spid="_x0000_s1143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">
                        <v:group id="Группа 454" o:spid="_x0000_s1144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">
                          <v:line id="Line 76" o:spid="_x0000_s1145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" strokeweight="1.5pt"/>
                          <v:line id="Line 77" o:spid="_x0000_s1146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" strokeweight="1.5pt"/>
                          <v:line id="Line 78" o:spid="_x0000_s1147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" strokeweight="1.5pt"/>
                          <v:line id="Line 79" o:spid="_x0000_s1148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" strokeweight="1.5pt"/>
                        </v:group>
                        <v:line id="Line 92" o:spid="_x0000_s1149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" strokeweight="1.5pt"/>
                      </v:group>
                    </v:group>
                    <v:group id="Группа 460" o:spid="_x0000_s1150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">
                      <v:group id="Группа 461" o:spid="_x0000_s1151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152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4A405232" w14:textId="77777777" w:rsidR="008E77B3" w:rsidRDefault="008E77B3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153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6F5CFD15" w14:textId="77777777" w:rsidR="008E77B3" w:rsidRDefault="008E77B3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154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2CF26E8B" w14:textId="77777777" w:rsidR="008E77B3" w:rsidRDefault="008E77B3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155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4D64ECAA" w14:textId="77777777" w:rsidR="008E77B3" w:rsidRDefault="008E77B3" w:rsidP="008E77B3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156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03766B46" w14:textId="77777777" w:rsidR="008E77B3" w:rsidRDefault="008E77B3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467" o:spid="_x0000_s1157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">
                        <v:shape id="Text Box 87" o:spid="_x0000_s1158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" filled="f" stroked="f" strokeweight="1.5pt">
                          <v:textbox style="layout-flow:vertical;mso-layout-flow-alt:bottom-to-top" inset="0,0,0,0">
                            <w:txbxContent>
                              <w:p w14:paraId="5EC8FC89" w14:textId="77777777"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159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406C9E57" w14:textId="77777777"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160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" filled="f" stroked="f" strokeweight="1.5pt">
                          <v:textbox style="layout-flow:vertical;mso-layout-flow-alt:bottom-to-top" inset="0,0,0,0">
                            <w:txbxContent>
                              <w:p w14:paraId="70E0C635" w14:textId="77777777"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61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585D71F1" w14:textId="77777777"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62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" filled="f" stroked="f" strokeweight="1.5pt">
                          <v:textbox style="layout-flow:vertical;mso-layout-flow-alt:bottom-to-top" inset="0,0,0,0">
                            <w:txbxContent>
                              <w:p w14:paraId="6F6B2A34" w14:textId="77777777"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63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" filled="f" strokeweight="1.5pt">
                    <v:textbox inset=",1mm"/>
                  </v:rect>
                </v:group>
                <v:group id="Группа 498" o:spid="_x0000_s1164" style="position:absolute;left:4317;top:88924;width:66600;height:14400" coordsize="66600,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">
                  <v:group id="Группа 499" o:spid="_x0000_s1165" style="position:absolute;width:66600;height:14400" coordsize="66609,14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">
                    <v:line id="Line 102" o:spid="_x0000_s1166" style="position:absolute;flip:x;visibility:visible;mso-wrap-style:square" from="23386,0" to="23386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11" o:spid="_x0000_s1167" style="position:absolute;flip:x;visibility:visible;mso-wrap-style:square" from="54014,5404" to="54014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109" o:spid="_x0000_s1168" style="position:absolute;visibility:visible;mso-wrap-style:square" from="23386,5404" to="66586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0" o:spid="_x0000_s1169" style="position:absolute;visibility:visible;mso-wrap-style:square" from="48609,5404" to="48609,14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2" o:spid="_x0000_s1170" style="position:absolute;visibility:visible;mso-wrap-style:square" from="59419,5404" to="59419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3" o:spid="_x0000_s1171" style="position:absolute;visibility:visible;mso-wrap-style:square" from="48609,7206" to="66609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30" o:spid="_x0000_s1172" style="position:absolute;visibility:visible;mso-wrap-style:square" from="48609,9008" to="66609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34" o:spid="_x0000_s1173" style="position:absolute;visibility:visible;mso-wrap-style:square" from="50410,7206" to="50410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zSzxwAAANw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VMkye4nolHQM4vAAAA//8DAFBLAQItABQABgAIAAAAIQDb4fbL7gAAAIUBAAATAAAAAAAA&#10;AAAAAAAAAAAAAABbQ29udGVudF9UeXBlc10ueG1sUEsBAi0AFAAGAAgAAAAhAFr0LFu/AAAAFQEA&#10;AAsAAAAAAAAAAAAAAAAAHwEAAF9yZWxzLy5yZWxzUEsBAi0AFAAGAAgAAAAhAAKfNLPHAAAA3AAA&#10;AA8AAAAAAAAAAAAAAAAABwIAAGRycy9kb3ducmV2LnhtbFBLBQYAAAAAAwADALcAAAD7AgAAAAA=&#10;"/>
                    <v:line id="Line 135" o:spid="_x0000_s1174" style="position:absolute;visibility:visible;mso-wrap-style:square" from="52212,7206" to="52212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"/>
                    <v:line id="Прямая соединительная линия 18" o:spid="_x0000_s1175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" strokecolor="windowText" strokeweight="1.5pt"/>
                    <v:line id="Line 98" o:spid="_x0000_s1176" style="position:absolute;flip:x;visibility:visible;mso-wrap-style:square" from="6118,0" to="6118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99" o:spid="_x0000_s1177" style="position:absolute;visibility:visible;mso-wrap-style:square" from="2515,0" to="251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0" o:spid="_x0000_s1178" style="position:absolute;visibility:visible;mso-wrap-style:square" from="14412,0" to="14412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1" o:spid="_x0000_s1179" style="position:absolute;flip:x;visibility:visible;mso-wrap-style:square" from="19783,0" to="19783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3" o:spid="_x0000_s1180" style="position:absolute;visibility:visible;mso-wrap-style:square" from="0,1801" to="23400,1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">
                      <v:stroke startarrowwidth="narrow" startarrowlength="short" endarrowwidth="narrow" endarrowlength="short"/>
                    </v:line>
                    <v:line id="Line 104" o:spid="_x0000_s1181" style="position:absolute;visibility:visible;mso-wrap-style:square" from="0,5404" to="23400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5" o:spid="_x0000_s1182" style="position:absolute;visibility:visible;mso-wrap-style:square" from="0,9008" to="23400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">
                      <v:stroke startarrowwidth="narrow" startarrowlength="short" endarrowwidth="narrow" endarrowlength="short"/>
                    </v:line>
                    <v:line id="Line 107" o:spid="_x0000_s1183" style="position:absolute;visibility:visible;mso-wrap-style:square" from="0,7206" to="23400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">
                      <v:stroke startarrowwidth="narrow" startarrowlength="short" endarrowwidth="narrow" endarrowlength="short"/>
                    </v:line>
                    <v:line id="Line 108" o:spid="_x0000_s1184" style="position:absolute;visibility:visible;mso-wrap-style:square" from="0,10809" to="23400,10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">
                      <v:stroke startarrowwidth="narrow" startarrowlength="short" endarrowwidth="narrow" endarrowlength="short"/>
                    </v:line>
                    <v:line id="Line 133" o:spid="_x0000_s1185" style="position:absolute;visibility:visible;mso-wrap-style:square" from="0,3603" to="23400,36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8" o:spid="_x0000_s1186" style="position:absolute;visibility:visible;mso-wrap-style:square" from="0,12611" to="23400,126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">
                      <v:stroke startarrowwidth="narrow" startarrowlength="short" endarrowwidth="narrow" endarrowlength="short"/>
                    </v:line>
                  </v:group>
                  <v:group id="Группа 84" o:spid="_x0000_s1187" style="position:absolute;left:169;top:67;width:66276;height:14256" coordsize="66276,14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  <v:rect id="Rectangle 119" o:spid="_x0000_s1188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" filled="f" stroked="f">
                      <v:textbox inset="0,0,0,0">
                        <w:txbxContent>
                          <w:p w14:paraId="726E16EF" w14:textId="77777777" w:rsidR="008E77B3" w:rsidRPr="00945CCC" w:rsidRDefault="008E77B3" w:rsidP="008E77B3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189" style="position:absolute;left:200;top:10801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" filled="f" stroked="f">
                      <v:textbox inset="0,0,0,0">
                        <w:txbxContent>
                          <w:p w14:paraId="430FD634" w14:textId="77777777" w:rsidR="008E77B3" w:rsidRDefault="008E77B3" w:rsidP="008E77B3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190" style="position:absolute;top:3567;width:235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" filled="f" stroked="f">
                      <v:textbox inset="0,0,0,0">
                        <w:txbxContent>
                          <w:p w14:paraId="05E040ED" w14:textId="77777777" w:rsidR="008E77B3" w:rsidRDefault="008E77B3" w:rsidP="008E77B3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191" style="position:absolute;left:6330;top:356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" filled="f" stroked="f">
                      <v:textbox inset="0,0,0,0">
                        <w:txbxContent>
                          <w:p w14:paraId="10E3AB6A" w14:textId="77777777" w:rsidR="008E77B3" w:rsidRPr="005E4A3B" w:rsidRDefault="008E77B3" w:rsidP="008E77B3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192" style="position:absolute;left:19795;top:3567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" filled="f" stroked="f">
                      <v:textbox inset="0,0,0,0">
                        <w:txbxContent>
                          <w:p w14:paraId="1E7F670F" w14:textId="77777777" w:rsidR="008E77B3" w:rsidRPr="000411E6" w:rsidRDefault="008E77B3" w:rsidP="008E77B3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193" type="#_x0000_t202" style="position:absolute;left:200;top:5426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" filled="f" stroked="f">
                      <v:textbox inset="0,0,0,0">
                        <w:txbxContent>
                          <w:p w14:paraId="04631ED4" w14:textId="77777777" w:rsidR="008E77B3" w:rsidRDefault="008E77B3" w:rsidP="008E77B3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194" type="#_x0000_t202" style="position:absolute;left:200;top:7234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" filled="f" stroked="f">
                      <v:textbox inset="0,0,0,0">
                        <w:txbxContent>
                          <w:p w14:paraId="17AD9B51" w14:textId="77777777" w:rsidR="008E77B3" w:rsidRDefault="008E77B3" w:rsidP="008E77B3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195" style="position:absolute;left:14620;top:356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" filled="f" stroked="f">
                      <v:textbox inset="0,0,0,0">
                        <w:txbxContent>
                          <w:p w14:paraId="0A7A834F" w14:textId="77777777" w:rsidR="008E77B3" w:rsidRPr="005E4A3B" w:rsidRDefault="008E77B3" w:rsidP="008E77B3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196" type="#_x0000_t202" style="position:absolute;left:200;top:8993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" filled="f" stroked="f">
                      <v:textbox inset="0,0,0,0">
                        <w:txbxContent>
                          <w:p w14:paraId="02CBBCBA" w14:textId="77777777" w:rsidR="008E77B3" w:rsidRPr="00931BFC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197" type="#_x0000_t202" style="position:absolute;left:200;top:12610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" filled="f" stroked="f">
                      <v:textbox inset="0,0,0,0">
                        <w:txbxContent>
                          <w:p w14:paraId="60FB8307" w14:textId="25DE6814" w:rsidR="008E77B3" w:rsidRPr="00A32665" w:rsidRDefault="008E77B3" w:rsidP="008E77B3">
                            <w:pPr>
                              <w:pStyle w:val="34f3"/>
                            </w:pPr>
                          </w:p>
                        </w:txbxContent>
                      </v:textbox>
                    </v:shape>
                    <v:rect id="Rectangle 120" o:spid="_x0000_s1198" style="position:absolute;left:6330;top:5426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" filled="f" stroked="f">
                      <v:textbox inset="0,0,0,0">
                        <w:txbxContent>
                          <w:p w14:paraId="15511E2D" w14:textId="485A7BAD" w:rsidR="008E77B3" w:rsidRPr="005E4A3B" w:rsidRDefault="00C05A54" w:rsidP="008E77B3">
                            <w:pPr>
                              <w:pStyle w:val="34f1"/>
                            </w:pPr>
                            <w:r>
                              <w:t>Чураков</w:t>
                            </w:r>
                          </w:p>
                        </w:txbxContent>
                      </v:textbox>
                    </v:rect>
                    <v:rect id="Rectangle 120" o:spid="_x0000_s1199" style="position:absolute;left:6330;top:7234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" filled="f" stroked="f">
                      <v:textbox inset="0,0,0,0">
                        <w:txbxContent>
                          <w:p w14:paraId="57E713A8" w14:textId="5DABD85B" w:rsidR="008E77B3" w:rsidRPr="005E4A3B" w:rsidRDefault="00C05A54" w:rsidP="008E77B3">
                            <w:pPr>
                              <w:pStyle w:val="34f1"/>
                            </w:pPr>
                            <w:r>
                              <w:t>Агафонов</w:t>
                            </w:r>
                          </w:p>
                        </w:txbxContent>
                      </v:textbox>
                    </v:rect>
                    <v:rect id="Rectangle 120" o:spid="_x0000_s1200" style="position:absolute;left:6330;top:8993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" filled="f" stroked="f">
                      <v:textbox inset="0,0,0,0">
                        <w:txbxContent>
                          <w:p w14:paraId="693D1FD3" w14:textId="77777777"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1" style="position:absolute;left:6330;top:10801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" filled="f" stroked="f">
                      <v:textbox inset="0,0,0,0">
                        <w:txbxContent>
                          <w:p w14:paraId="7AC30B38" w14:textId="047A21E9" w:rsidR="008E77B3" w:rsidRPr="005E4A3B" w:rsidRDefault="00C05A54" w:rsidP="008E77B3">
                            <w:pPr>
                              <w:pStyle w:val="34f1"/>
                            </w:pPr>
                            <w:r>
                              <w:t>Корепанов</w:t>
                            </w:r>
                          </w:p>
                        </w:txbxContent>
                      </v:textbox>
                    </v:rect>
                    <v:rect id="Rectangle 120" o:spid="_x0000_s1202" style="position:absolute;left:6330;top:12610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" filled="f" stroked="f">
                      <v:textbox inset="0,0,0,0">
                        <w:txbxContent>
                          <w:p w14:paraId="36B11BA5" w14:textId="77777777"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3" style="position:absolute;left:19795;top:5426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" filled="f" stroked="f">
                      <v:textbox inset="0,0,0,0">
                        <w:txbxContent>
                          <w:p w14:paraId="5F61A9B4" w14:textId="41C4FDB5" w:rsidR="008E77B3" w:rsidRPr="000411E6" w:rsidRDefault="00C05A54" w:rsidP="008E77B3">
                            <w:pPr>
                              <w:pStyle w:val="34f1"/>
                            </w:pPr>
                            <w:r>
                              <w:t>08.25</w:t>
                            </w:r>
                          </w:p>
                        </w:txbxContent>
                      </v:textbox>
                    </v:rect>
                    <v:rect id="Rectangle 121" o:spid="_x0000_s1204" style="position:absolute;left:19795;top:7234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" filled="f" stroked="f">
                      <v:textbox inset="0,0,0,0">
                        <w:txbxContent>
                          <w:p w14:paraId="7682DEE7" w14:textId="3BEA9E1C" w:rsidR="008E77B3" w:rsidRPr="000411E6" w:rsidRDefault="00C05A54" w:rsidP="008E77B3">
                            <w:pPr>
                              <w:pStyle w:val="34f1"/>
                            </w:pPr>
                            <w:r>
                              <w:t>08.25</w:t>
                            </w:r>
                          </w:p>
                        </w:txbxContent>
                      </v:textbox>
                    </v:rect>
                    <v:rect id="Rectangle 121" o:spid="_x0000_s1205" style="position:absolute;left:19795;top:8993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" filled="f" stroked="f">
                      <v:textbox inset="0,0,0,0">
                        <w:txbxContent>
                          <w:p w14:paraId="5A66C059" w14:textId="77777777"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6" style="position:absolute;left:19795;top:10801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" filled="f" stroked="f">
                      <v:textbox inset="0,0,0,0">
                        <w:txbxContent>
                          <w:p w14:paraId="6FA49CD0" w14:textId="5456F114" w:rsidR="008E77B3" w:rsidRPr="000411E6" w:rsidRDefault="00C05A54" w:rsidP="008E77B3">
                            <w:pPr>
                              <w:pStyle w:val="34f1"/>
                            </w:pPr>
                            <w:r>
                              <w:t>08.25</w:t>
                            </w:r>
                          </w:p>
                        </w:txbxContent>
                      </v:textbox>
                    </v:rect>
                    <v:rect id="Rectangle 121" o:spid="_x0000_s1207" style="position:absolute;left:19795;top:12610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" filled="f" stroked="f">
                      <v:textbox inset="0,0,0,0">
                        <w:txbxContent>
                          <w:p w14:paraId="1C3329AE" w14:textId="77777777"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208" style="position:absolute;left:49186;top:9646;width:16560;height:39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" filled="f" stroked="f">
                      <v:textbox inset="1pt,.4mm,1pt,1pt">
                        <w:txbxContent>
                          <w:p w14:paraId="3AFFE5E0" w14:textId="5CC26652" w:rsidR="008E77B3" w:rsidRPr="0079077B" w:rsidRDefault="00C05A54" w:rsidP="008E77B3">
                            <w:pPr>
                              <w:pStyle w:val="34f1"/>
                            </w:pPr>
                            <w:fldSimple w:instr=" DOCPROPERTY  Company  \* MERGEFORMAT ">
                              <w:r>
                                <w:t>ООО НПП «ЭСН»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209" style="position:absolute;left:48583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" filled="f" stroked="f">
                      <v:textbox inset="1pt,.4mm,1pt,1pt">
                        <w:txbxContent>
                          <w:p w14:paraId="793CF6BC" w14:textId="1B5A409D" w:rsidR="008E77B3" w:rsidRPr="00A32665" w:rsidRDefault="00C05A54" w:rsidP="008E77B3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Стадия</w:t>
                            </w:r>
                          </w:p>
                        </w:txbxContent>
                      </v:textbox>
                    </v:rect>
                    <v:rect id="Rectangle 123" o:spid="_x0000_s1210" style="position:absolute;left:54009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" filled="f" stroked="f">
                      <v:textbox inset="1pt,.4mm,1pt,1pt">
                        <w:txbxContent>
                          <w:p w14:paraId="518E2874" w14:textId="77777777" w:rsidR="008E77B3" w:rsidRPr="00CB1016" w:rsidRDefault="008E77B3" w:rsidP="008E77B3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211" style="position:absolute;left:59436;top:5426;width:68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" filled="f" stroked="f">
                      <v:textbox inset="1pt,.4mm,1pt,1pt">
                        <w:txbxContent>
                          <w:p w14:paraId="47F55042" w14:textId="77777777" w:rsidR="008E77B3" w:rsidRPr="00CB1016" w:rsidRDefault="008E77B3" w:rsidP="008E77B3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212" style="position:absolute;left:59436;top:7234;width:68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" filled="f" stroked="f">
                      <v:textbox inset="1pt,.4mm,1pt,1pt">
                        <w:txbxContent>
                          <w:p w14:paraId="1E70795E" w14:textId="17A0D215" w:rsidR="008E77B3" w:rsidRPr="005374BE" w:rsidRDefault="008E77B3" w:rsidP="008E77B3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992B07" w:rsidRPr="00992B07">
                              <w:rPr>
                                <w:noProof/>
                              </w:rPr>
                              <w:instrText>20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992B07">
                              <w:rPr>
                                <w:noProof/>
                              </w:rPr>
                              <w:t>20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213" style="position:absolute;left:54009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" filled="f" stroked="f">
                      <v:textbox inset="1pt,.4mm,1pt,1pt">
                        <w:txbxContent>
                          <w:p w14:paraId="26175DC1" w14:textId="77777777" w:rsidR="008E77B3" w:rsidRPr="005374BE" w:rsidRDefault="008E77B3" w:rsidP="008E77B3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E235F2">
                              <w:rPr>
                                <w:noProof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214" style="position:absolute;left:48583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" filled="f" stroked="f">
                      <v:textbox inset="1pt,.4mm,1pt,1pt">
                        <w:txbxContent>
                          <w:p w14:paraId="33CE8428" w14:textId="7D1AFAE6" w:rsidR="008E77B3" w:rsidRDefault="00C05A54" w:rsidP="008E77B3">
                            <w:pPr>
                              <w:pStyle w:val="34f1"/>
                            </w:pPr>
                            <w:r>
                              <w:t>Р</w:t>
                            </w:r>
                          </w:p>
                        </w:txbxContent>
                      </v:textbox>
                    </v:rect>
                    <v:rect id="Rectangle 128" o:spid="_x0000_s1215" style="position:absolute;left:26829;top:135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" filled="f" stroked="f">
                      <v:textbox inset="1pt,.4mm,1pt,1pt">
                        <w:txbxContent>
                          <w:p w14:paraId="5A3071A0" w14:textId="6F35A116" w:rsidR="008E77B3" w:rsidRDefault="008E77B3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C05A54">
                              <w:t>878.2023-АСУ ТП.П7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216" style="position:absolute;left:25020;top:6129;width:21600;height:75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" filled="f" stroked="f">
                      <v:textbox inset="1pt,.4mm,1pt,1pt">
                        <w:txbxContent>
                          <w:p w14:paraId="55ACE39C" w14:textId="38B1E849" w:rsidR="008E77B3" w:rsidRDefault="00E235F2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полное_название_системы  \* MERGEFORMAT </w:instrText>
                            </w:r>
                            <w:r>
                              <w:fldChar w:fldCharType="separate"/>
                            </w:r>
                            <w:r w:rsidR="00C05A54">
                              <w:t xml:space="preserve">Строительство водогрейной котельной 400 </w:t>
                            </w:r>
                            <w:proofErr w:type="spellStart"/>
                            <w:r w:rsidR="00C05A54">
                              <w:t>гкал</w:t>
                            </w:r>
                            <w:proofErr w:type="spellEnd"/>
                            <w:r w:rsidR="00C05A54">
                              <w:t>/час на территории ивановской ТЭЦ-2</w:t>
                            </w:r>
                            <w:r>
                              <w:fldChar w:fldCharType="end"/>
                            </w:r>
                            <w:r w:rsidR="008E77B3">
                              <w:t>.</w:t>
                            </w:r>
                          </w:p>
                          <w:p w14:paraId="64A4C9B6" w14:textId="77777777" w:rsidR="008E77B3" w:rsidRPr="006C343C" w:rsidRDefault="00E235F2" w:rsidP="008E77B3">
                            <w:pPr>
                              <w:pStyle w:val="34f1"/>
                            </w:pPr>
                            <w:fldSimple w:instr=" DOCPROPERTY  Title  \* MERGEFORMAT ">
                              <w:r>
                                <w:t>Описание систем классификации и кодирования</w:t>
                              </w:r>
                            </w:fldSimple>
                          </w:p>
                        </w:txbxContent>
                      </v:textbox>
                    </v:rect>
                    <v:rect id="Rectangle 115" o:spid="_x0000_s1217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" filled="f" stroked="f">
                      <v:textbox inset="0,0,0,0">
                        <w:txbxContent>
                          <w:p w14:paraId="14C63E6B" w14:textId="77777777" w:rsidR="008E77B3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218" style="position:absolute;top:1758;width:217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" filled="f" stroked="f">
                      <v:textbox inset="0,0,0,0">
                        <w:txbxContent>
                          <w:p w14:paraId="2504ABD6" w14:textId="77777777" w:rsidR="008E77B3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19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" filled="f" stroked="f">
                      <v:textbox inset="0,0,0,0">
                        <w:txbxContent>
                          <w:p w14:paraId="38603FEE" w14:textId="77777777" w:rsidR="008E77B3" w:rsidRPr="00945CCC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20" style="position:absolute;left:2512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" filled="f" stroked="f">
                      <v:textbox inset="0,0,0,0">
                        <w:txbxContent>
                          <w:p w14:paraId="0025E084" w14:textId="77777777" w:rsidR="008E77B3" w:rsidRPr="00945CCC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1" style="position:absolute;left:633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" filled="f" stroked="f">
                      <v:textbox inset="0,0,0,0">
                        <w:txbxContent>
                          <w:p w14:paraId="7940BF8D" w14:textId="77777777"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2" style="position:absolute;left:6330;top:175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" filled="f" stroked="f">
                      <v:textbox inset="0,0,0,0">
                        <w:txbxContent>
                          <w:p w14:paraId="059EC540" w14:textId="77777777"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3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" filled="f" stroked="f">
                      <v:textbox inset="0,0,0,0">
                        <w:txbxContent>
                          <w:p w14:paraId="5D31E1EC" w14:textId="77777777"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4" style="position:absolute;left:19795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" filled="f" stroked="f">
                      <v:textbox inset="0,0,0,0">
                        <w:txbxContent>
                          <w:p w14:paraId="044DC39A" w14:textId="77777777"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490" o:spid="_x0000_s1225" style="position:absolute;left:33832;top:10332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">
                <v:rect id="Rectangle 122" o:spid="_x0000_s1226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" filled="f" stroked="f">
                  <v:textbox inset="1pt,.4mm,1pt,1pt">
                    <w:txbxContent>
                      <w:p w14:paraId="0CAB926B" w14:textId="77777777" w:rsidR="001732A0" w:rsidRPr="006C5C53" w:rsidRDefault="001732A0" w:rsidP="001732A0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27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" filled="f" stroked="f">
                  <v:textbox inset="1pt,.4mm,1pt,1pt">
                    <w:txbxContent>
                      <w:p w14:paraId="4719D1AA" w14:textId="77777777" w:rsidR="001732A0" w:rsidRPr="006C5C53" w:rsidRDefault="001732A0" w:rsidP="001732A0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81D95" w14:textId="77777777" w:rsidR="00B6158B" w:rsidRDefault="00B6158B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4080" behindDoc="0" locked="1" layoutInCell="1" allowOverlap="1" wp14:anchorId="3212A32D" wp14:editId="100AD509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550" name="Группа 5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551" name="Группа 55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552" name="Группа 552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553" name="Группа 553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554" name="Группа 554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555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556" name="Группа 556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557" name="Группа 557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558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59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0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1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562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563" name="Группа 563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564" name="Группа 564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565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8D1AC50" w14:textId="77777777" w:rsidR="00B6158B" w:rsidRDefault="00B6158B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466621C" w14:textId="77777777" w:rsidR="00B6158B" w:rsidRDefault="00B6158B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7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036B919" w14:textId="77777777" w:rsidR="00B6158B" w:rsidRDefault="00B6158B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8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0C677B9" w14:textId="77777777" w:rsidR="00B6158B" w:rsidRDefault="00B6158B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9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A0D0B5E" w14:textId="77777777" w:rsidR="00B6158B" w:rsidRDefault="00B6158B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70" name="Группа 570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571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C9E9F6B" w14:textId="77777777" w:rsidR="00B6158B" w:rsidRDefault="00B6158B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2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5E608D9" w14:textId="77777777" w:rsidR="00B6158B" w:rsidRDefault="00B6158B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3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0FAEA1C" w14:textId="77777777" w:rsidR="00B6158B" w:rsidRDefault="00B6158B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4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0EFE497" w14:textId="77777777" w:rsidR="00B6158B" w:rsidRDefault="00B6158B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5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FBAC9FC" w14:textId="77777777" w:rsidR="00B6158B" w:rsidRDefault="00B6158B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76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77" name="Группа 577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578" name="Группа 578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579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0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1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2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83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4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5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6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7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8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89" name="Группа 589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590" name="Группа 590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591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EDDE560" w14:textId="77777777" w:rsidR="00B6158B" w:rsidRPr="00CB1016" w:rsidRDefault="00B6158B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2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533DA32" w14:textId="77777777" w:rsidR="00B6158B" w:rsidRPr="005374BE" w:rsidRDefault="00B6158B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E235F2">
                                      <w:rPr>
                                        <w:noProof/>
                                        <w:lang w:val="en-US"/>
                                      </w:rPr>
                                      <w:t>3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3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07B715F" w14:textId="2B3E63C6" w:rsidR="00B6158B" w:rsidRDefault="00B6158B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C05A54">
                                      <w:t>878.2023-АСУ ТП.П7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94" name="Группа 594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595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092EBB5" w14:textId="77777777" w:rsidR="00B6158B" w:rsidRPr="00945CCC" w:rsidRDefault="00B6158B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6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9641AC6" w14:textId="77777777" w:rsidR="00B6158B" w:rsidRDefault="00B6158B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7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9B4493E" w14:textId="77777777" w:rsidR="00B6158B" w:rsidRPr="005E4A3B" w:rsidRDefault="00B6158B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A914ABA" w14:textId="77777777" w:rsidR="00B6158B" w:rsidRPr="000411E6" w:rsidRDefault="00B6158B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9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766BB98" w14:textId="77777777" w:rsidR="00B6158B" w:rsidRPr="005E4A3B" w:rsidRDefault="00B6158B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0CEBC77" w14:textId="77777777" w:rsidR="00B6158B" w:rsidRDefault="00B6158B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E1B275E" w14:textId="77777777" w:rsidR="00B6158B" w:rsidRDefault="00B6158B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EDF47A3" w14:textId="77777777" w:rsidR="00B6158B" w:rsidRPr="00945CCC" w:rsidRDefault="00B6158B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B7EF00B" w14:textId="77777777" w:rsidR="00B6158B" w:rsidRPr="00945CCC" w:rsidRDefault="00B6158B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7E86B3D" w14:textId="77777777" w:rsidR="00B6158B" w:rsidRPr="005E4A3B" w:rsidRDefault="00B6158B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952A27D" w14:textId="77777777" w:rsidR="00B6158B" w:rsidRPr="005E4A3B" w:rsidRDefault="00B6158B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6962284" w14:textId="77777777" w:rsidR="00B6158B" w:rsidRPr="000411E6" w:rsidRDefault="00B6158B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1956DA9" w14:textId="77777777" w:rsidR="00B6158B" w:rsidRPr="000411E6" w:rsidRDefault="00B6158B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608" name="Группа 608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60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39652AE" w14:textId="77777777" w:rsidR="00B6158B" w:rsidRPr="006C5C53" w:rsidRDefault="00B6158B" w:rsidP="001732A0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610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6B25942" w14:textId="77777777" w:rsidR="00B6158B" w:rsidRPr="006C5C53" w:rsidRDefault="00B6158B" w:rsidP="001732A0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212A32D" id="Группа 550" o:spid="_x0000_s1228" style="position:absolute;left:0;text-align:left;margin-left:22.7pt;margin-top:14.2pt;width:558.45pt;height:826.6pt;z-index:251694080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">
              <v:group id="Группа 551" o:spid="_x0000_s1229" style="position:absolute;width:70920;height:103320" coordsize="70920,103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LzDxAAAANw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RLD80w4AnL2AAAA//8DAFBLAQItABQABgAIAAAAIQDb4fbL7gAAAIUBAAATAAAAAAAAAAAA&#10;AAAAAAAAAABbQ29udGVudF9UeXBlc10ueG1sUEsBAi0AFAAGAAgAAAAhAFr0LFu/AAAAFQEAAAsA&#10;AAAAAAAAAAAAAAAAHwEAAF9yZWxzLy5yZWxzUEsBAi0AFAAGAAgAAAAhACy0vMPEAAAA3AAAAA8A&#10;AAAAAAAAAAAAAAAABwIAAGRycy9kb3ducmV2LnhtbFBLBQYAAAAAAwADALcAAAD4AgAAAAA=&#10;">
                <v:group id="Группа 552" o:spid="_x0000_s1230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iK0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JJnA75lwBOTyDQAA//8DAFBLAQItABQABgAIAAAAIQDb4fbL7gAAAIUBAAATAAAAAAAAAAAA&#10;AAAAAAAAAABbQ29udGVudF9UeXBlc10ueG1sUEsBAi0AFAAGAAgAAAAhAFr0LFu/AAAAFQEAAAsA&#10;AAAAAAAAAAAAAAAAHwEAAF9yZWxzLy5yZWxzUEsBAi0AFAAGAAgAAAAhANxmIrTEAAAA3AAAAA8A&#10;AAAAAAAAAAAAAAAABwIAAGRycy9kb3ducmV2LnhtbFBLBQYAAAAAAwADALcAAAD4AgAAAAA=&#10;">
                  <v:group id="Группа 553" o:spid="_x0000_s1231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ocv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JJnC75lwBOTyDQAA//8DAFBLAQItABQABgAIAAAAIQDb4fbL7gAAAIUBAAATAAAAAAAAAAAA&#10;AAAAAAAAAABbQ29udGVudF9UeXBlc10ueG1sUEsBAi0AFAAGAAgAAAAhAFr0LFu/AAAAFQEAAAsA&#10;AAAAAAAAAAAAAAAAHwEAAF9yZWxzLy5yZWxzUEsBAi0AFAAGAAgAAAAhALMqhy/EAAAA3AAAAA8A&#10;AAAAAAAAAAAAAAAABwIAAGRycy9kb3ducmV2LnhtbFBLBQYAAAAAAwADALcAAAD4AgAAAAA=&#10;">
                    <v:group id="Группа 554" o:spid="_x0000_s1232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">
                      <v:rect id="Rectangle 91" o:spid="_x0000_s1233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" filled="f" strokeweight="1.5pt">
                        <v:textbox inset=",1mm"/>
                      </v:rect>
                      <v:group id="Группа 556" o:spid="_x0000_s1234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">
                        <v:group id="Группа 557" o:spid="_x0000_s1235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">
                          <v:line id="Line 76" o:spid="_x0000_s1236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" strokeweight="1.5pt"/>
                          <v:line id="Line 77" o:spid="_x0000_s1237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" strokeweight="1.5pt"/>
                          <v:line id="Line 78" o:spid="_x0000_s1238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" strokeweight="1.5pt"/>
                          <v:line id="Line 79" o:spid="_x0000_s1239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" strokeweight="1.5pt"/>
                        </v:group>
                        <v:line id="Line 92" o:spid="_x0000_s1240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" strokeweight="1.5pt"/>
                      </v:group>
                    </v:group>
                    <v:group id="Группа 563" o:spid="_x0000_s1241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">
                      <v:group id="Группа 564" o:spid="_x0000_s1242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243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78D1AC50" w14:textId="77777777" w:rsidR="00B6158B" w:rsidRDefault="00B6158B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244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2466621C" w14:textId="77777777" w:rsidR="00B6158B" w:rsidRDefault="00B6158B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245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4036B919" w14:textId="77777777" w:rsidR="00B6158B" w:rsidRDefault="00B6158B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246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40C677B9" w14:textId="77777777" w:rsidR="00B6158B" w:rsidRDefault="00B6158B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247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2A0D0B5E" w14:textId="77777777" w:rsidR="00B6158B" w:rsidRDefault="00B6158B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570" o:spid="_x0000_s1248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">
                        <v:shape id="Text Box 87" o:spid="_x0000_s1249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4C9E9F6B" w14:textId="77777777" w:rsidR="00B6158B" w:rsidRDefault="00B6158B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250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25E608D9" w14:textId="77777777" w:rsidR="00B6158B" w:rsidRDefault="00B6158B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251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" filled="f" stroked="f" strokeweight="1.5pt">
                          <v:textbox style="layout-flow:vertical;mso-layout-flow-alt:bottom-to-top" inset="0,0,0,0">
                            <w:txbxContent>
                              <w:p w14:paraId="40FAEA1C" w14:textId="77777777" w:rsidR="00B6158B" w:rsidRDefault="00B6158B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252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50EFE497" w14:textId="77777777" w:rsidR="00B6158B" w:rsidRDefault="00B6158B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253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7FBAC9FC" w14:textId="77777777" w:rsidR="00B6158B" w:rsidRDefault="00B6158B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254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" filled="f" strokeweight="1.5pt">
                    <v:textbox inset=",1mm"/>
                  </v:rect>
                </v:group>
                <v:group id="Группа 577" o:spid="_x0000_s1255" style="position:absolute;left:4320;top:97921;width:66600;height:5400" coordsize="66600,5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">
                  <v:group id="Группа 578" o:spid="_x0000_s1256" style="position:absolute;width:66600;height:5400" coordsize="66603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">
                    <v:line id="Line 102" o:spid="_x0000_s1257" style="position:absolute;flip:x;visibility:visible;mso-wrap-style:square" from="23412,0" to="2341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" strokeweight="1.5pt">
                      <v:stroke startarrowwidth="narrow" startarrowlength="short" endarrowwidth="narrow" endarrowlength="short"/>
                    </v:line>
                    <v:line id="Line 112" o:spid="_x0000_s1258" style="position:absolute;visibility:visible;mso-wrap-style:square" from="63003,0" to="63003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  <v:line id="Line 113" o:spid="_x0000_s1259" style="position:absolute;visibility:visible;mso-wrap-style:square" from="63003,2512" to="66603,25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260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" strokecolor="windowText" strokeweight="1.5pt"/>
                    <v:line id="Line 98" o:spid="_x0000_s1261" style="position:absolute;flip:x;visibility:visible;mso-wrap-style:square" from="6129,0" to="612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99" o:spid="_x0000_s1262" style="position:absolute;visibility:visible;mso-wrap-style:square" from="2562,0" to="256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0" o:spid="_x0000_s1263" style="position:absolute;visibility:visible;mso-wrap-style:square" from="14419,0" to="1441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1" o:spid="_x0000_s1264" style="position:absolute;flip:x;visibility:visible;mso-wrap-style:square" from="19845,0" to="1984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3" o:spid="_x0000_s1265" style="position:absolute;visibility:visible;mso-wrap-style:square" from="0,1808" to="23400,1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">
                      <v:stroke startarrowwidth="narrow" startarrowlength="short" endarrowwidth="narrow" endarrowlength="short"/>
                    </v:line>
                    <v:line id="Line 133" o:spid="_x0000_s1266" style="position:absolute;visibility:visible;mso-wrap-style:square" from="0,3617" to="23400,3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</v:group>
                  <v:group id="Группа 589" o:spid="_x0000_s1267" style="position:absolute;left:200;top:50;width:66240;height:5364" coordsize="66240,5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">
                    <v:group id="Группа 590" o:spid="_x0000_s1268" style="position:absolute;left:25020;width:41220;height:5364" coordsize="41222,5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">
                      <v:rect id="Rectangle 123" o:spid="_x0000_s1269" style="position:absolute;left:37982;width:3240;height:23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" filled="f" stroked="f">
                        <v:textbox inset="1pt,.4mm,1pt,1pt">
                          <w:txbxContent>
                            <w:p w14:paraId="2EDDE560" w14:textId="77777777" w:rsidR="00B6158B" w:rsidRPr="00CB1016" w:rsidRDefault="00B6158B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270" style="position:absolute;left:37982;top:2562;width:3240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" filled="f" stroked="f">
                        <v:textbox inset="1pt,.4mm,1pt,1pt">
                          <w:txbxContent>
                            <w:p w14:paraId="7533DA32" w14:textId="77777777" w:rsidR="00B6158B" w:rsidRPr="005374BE" w:rsidRDefault="00B6158B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E235F2">
                                <w:rPr>
                                  <w:noProof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271" style="position:absolute;top:140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" filled="f" stroked="f">
                        <v:textbox inset="1pt,.4mm,1pt,1pt">
                          <w:txbxContent>
                            <w:p w14:paraId="707B715F" w14:textId="2B3E63C6" w:rsidR="00B6158B" w:rsidRDefault="00B6158B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C05A54">
                                <w:t>878.2023-АСУ ТП.П7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594" o:spid="_x0000_s1272" style="position:absolute;width:23040;height:5256" coordsize="23035,5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">
                      <v:rect id="Rectangle 119" o:spid="_x0000_s1273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" filled="f" stroked="f">
                        <v:textbox inset="0,0,0,0">
                          <w:txbxContent>
                            <w:p w14:paraId="4092EBB5" w14:textId="77777777" w:rsidR="00B6158B" w:rsidRPr="00945CCC" w:rsidRDefault="00B6158B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274" style="position:absolute;top:3617;width:23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" filled="f" stroked="f">
                        <v:textbox inset="0,0,0,0">
                          <w:txbxContent>
                            <w:p w14:paraId="69641AC6" w14:textId="77777777" w:rsidR="00B6158B" w:rsidRDefault="00B6158B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275" style="position:absolute;left:6280;top:361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" filled="f" stroked="f">
                        <v:textbox inset="0,0,0,0">
                          <w:txbxContent>
                            <w:p w14:paraId="59B4493E" w14:textId="77777777" w:rsidR="00B6158B" w:rsidRPr="005E4A3B" w:rsidRDefault="00B6158B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276" style="position:absolute;left:19795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" filled="f" stroked="f">
                        <v:textbox inset="0,0,0,0">
                          <w:txbxContent>
                            <w:p w14:paraId="3A914ABA" w14:textId="77777777" w:rsidR="00B6158B" w:rsidRPr="000411E6" w:rsidRDefault="00B6158B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277" style="position:absolute;left:14570;top:361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" filled="f" stroked="f">
                        <v:textbox inset="0,0,0,0">
                          <w:txbxContent>
                            <w:p w14:paraId="7766BB98" w14:textId="77777777" w:rsidR="00B6158B" w:rsidRPr="005E4A3B" w:rsidRDefault="00B6158B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278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" filled="f" stroked="f">
                        <v:textbox inset="0,0,0,0">
                          <w:txbxContent>
                            <w:p w14:paraId="60CEBC77" w14:textId="77777777" w:rsidR="00B6158B" w:rsidRDefault="00B6158B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279" style="position:absolute;top:1808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" filled="f" stroked="f">
                        <v:textbox inset="0,0,0,0">
                          <w:txbxContent>
                            <w:p w14:paraId="6E1B275E" w14:textId="77777777" w:rsidR="00B6158B" w:rsidRDefault="00B6158B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0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" filled="f" stroked="f">
                        <v:textbox inset="0,0,0,0">
                          <w:txbxContent>
                            <w:p w14:paraId="0EDF47A3" w14:textId="77777777" w:rsidR="00B6158B" w:rsidRPr="00945CCC" w:rsidRDefault="00B6158B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1" style="position:absolute;left:2512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" filled="f" stroked="f">
                        <v:textbox inset="0,0,0,0">
                          <w:txbxContent>
                            <w:p w14:paraId="7B7EF00B" w14:textId="77777777" w:rsidR="00B6158B" w:rsidRPr="00945CCC" w:rsidRDefault="00B6158B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2" style="position:absolute;left:628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" filled="f" stroked="f">
                        <v:textbox inset="0,0,0,0">
                          <w:txbxContent>
                            <w:p w14:paraId="57E86B3D" w14:textId="77777777" w:rsidR="00B6158B" w:rsidRPr="005E4A3B" w:rsidRDefault="00B6158B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3" style="position:absolute;left:6280;top:180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" filled="f" stroked="f">
                        <v:textbox inset="0,0,0,0">
                          <w:txbxContent>
                            <w:p w14:paraId="2952A27D" w14:textId="77777777" w:rsidR="00B6158B" w:rsidRPr="005E4A3B" w:rsidRDefault="00B6158B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4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" filled="f" stroked="f">
                        <v:textbox inset="0,0,0,0">
                          <w:txbxContent>
                            <w:p w14:paraId="76962284" w14:textId="77777777" w:rsidR="00B6158B" w:rsidRPr="000411E6" w:rsidRDefault="00B6158B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5" style="position:absolute;left:19795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" filled="f" stroked="f">
                        <v:textbox inset="0,0,0,0">
                          <w:txbxContent>
                            <w:p w14:paraId="21956DA9" w14:textId="77777777" w:rsidR="00B6158B" w:rsidRPr="000411E6" w:rsidRDefault="00B6158B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608" o:spid="_x0000_s1286" style="position:absolute;left:33832;top:10332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">
                <v:rect id="Rectangle 122" o:spid="_x0000_s1287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" filled="f" stroked="f">
                  <v:textbox inset="1pt,.4mm,1pt,1pt">
                    <w:txbxContent>
                      <w:p w14:paraId="239652AE" w14:textId="77777777" w:rsidR="00B6158B" w:rsidRPr="006C5C53" w:rsidRDefault="00B6158B" w:rsidP="001732A0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88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" filled="f" stroked="f">
                  <v:textbox inset="1pt,.4mm,1pt,1pt">
                    <w:txbxContent>
                      <w:p w14:paraId="56B25942" w14:textId="77777777" w:rsidR="00B6158B" w:rsidRPr="006C5C53" w:rsidRDefault="00B6158B" w:rsidP="001732A0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A6357" w14:textId="77777777" w:rsidR="00AA09C2" w:rsidRDefault="00AA09C2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2032" behindDoc="0" locked="1" layoutInCell="1" allowOverlap="1" wp14:anchorId="0A9B6C07" wp14:editId="078BED09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7" name="Группа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8" name="Группа 8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9" name="Группа 9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10" name="Группа 10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1" name="Группа 11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12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3" name="Группа 13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14" name="Группа 14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15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6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7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8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19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20" name="Группа 20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22" name="Группа 22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23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9F14E4C" w14:textId="77777777" w:rsidR="00AA09C2" w:rsidRDefault="00AA09C2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2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8BAB2D4" w14:textId="77777777" w:rsidR="00AA09C2" w:rsidRDefault="00AA09C2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28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58985BE" w14:textId="77777777" w:rsidR="00AA09C2" w:rsidRDefault="00AA09C2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2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695864F" w14:textId="77777777" w:rsidR="00AA09C2" w:rsidRDefault="00AA09C2" w:rsidP="008E77B3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3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92887CE" w14:textId="77777777" w:rsidR="00AA09C2" w:rsidRDefault="00AA09C2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34" name="Группа 34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37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7779356" w14:textId="77777777" w:rsidR="00AA09C2" w:rsidRDefault="00AA09C2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8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8CF750E" w14:textId="77777777" w:rsidR="00AA09C2" w:rsidRDefault="00AA09C2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1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9BF3AE3" w14:textId="77777777" w:rsidR="00AA09C2" w:rsidRDefault="00AA09C2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5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A23BC5A" w14:textId="77777777" w:rsidR="00AA09C2" w:rsidRDefault="00AA09C2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1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BA9CCE7" w14:textId="77777777" w:rsidR="00AA09C2" w:rsidRDefault="00AA09C2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2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3" name="Группа 53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72" name="Группа 472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473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4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5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8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9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0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1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2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3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4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85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6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7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8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9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1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2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4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5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6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8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89" name="Группа 189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190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EDCCCB2" w14:textId="77777777" w:rsidR="00AA09C2" w:rsidRPr="00945CCC" w:rsidRDefault="00AA09C2" w:rsidP="008E77B3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91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FAFEC08" w14:textId="77777777" w:rsidR="00AA09C2" w:rsidRDefault="00AA09C2" w:rsidP="008E77B3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2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AEF5E7D" w14:textId="77777777" w:rsidR="00AA09C2" w:rsidRDefault="00AA09C2" w:rsidP="008E77B3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8E436E3" w14:textId="77777777" w:rsidR="00AA09C2" w:rsidRPr="005E4A3B" w:rsidRDefault="00AA09C2" w:rsidP="008E77B3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4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4FC6199" w14:textId="77777777" w:rsidR="00AA09C2" w:rsidRPr="000411E6" w:rsidRDefault="00AA09C2" w:rsidP="008E77B3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EEAC8C3" w14:textId="77777777" w:rsidR="00AA09C2" w:rsidRDefault="00AA09C2" w:rsidP="008E77B3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6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2391BF0" w14:textId="77777777" w:rsidR="00AA09C2" w:rsidRDefault="00AA09C2" w:rsidP="008E77B3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7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9F942AB" w14:textId="77777777" w:rsidR="00AA09C2" w:rsidRPr="005E4A3B" w:rsidRDefault="00AA09C2" w:rsidP="008E77B3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72E8EEC" w14:textId="77777777" w:rsidR="00AA09C2" w:rsidRPr="00931BFC" w:rsidRDefault="00AA09C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9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E69EA8F" w14:textId="77777777" w:rsidR="00AA09C2" w:rsidRPr="00A32665" w:rsidRDefault="00AA09C2" w:rsidP="008E77B3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3AF579A" w14:textId="77777777" w:rsidR="00AA09C2" w:rsidRPr="005E4A3B" w:rsidRDefault="00AA09C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C8BC15C" w14:textId="77777777" w:rsidR="00AA09C2" w:rsidRPr="005E4A3B" w:rsidRDefault="00AA09C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2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97EF1F2" w14:textId="77777777" w:rsidR="00AA09C2" w:rsidRPr="005E4A3B" w:rsidRDefault="00AA09C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AE8B05B" w14:textId="77777777" w:rsidR="00AA09C2" w:rsidRPr="005E4A3B" w:rsidRDefault="00AA09C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C572B0C" w14:textId="77777777" w:rsidR="00AA09C2" w:rsidRPr="005E4A3B" w:rsidRDefault="00AA09C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B34F2F7" w14:textId="77777777" w:rsidR="00AA09C2" w:rsidRPr="000411E6" w:rsidRDefault="00AA09C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8B0CB17" w14:textId="77777777" w:rsidR="00AA09C2" w:rsidRPr="000411E6" w:rsidRDefault="00AA09C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7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94F6AD3" w14:textId="77777777" w:rsidR="00AA09C2" w:rsidRPr="000411E6" w:rsidRDefault="00AA09C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8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E7F19BB" w14:textId="77777777" w:rsidR="00AA09C2" w:rsidRPr="000411E6" w:rsidRDefault="00AA09C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C4574AC" w14:textId="77777777" w:rsidR="00AA09C2" w:rsidRPr="000411E6" w:rsidRDefault="00AA09C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30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7D423EB" w14:textId="77777777" w:rsidR="00AA09C2" w:rsidRPr="0079077B" w:rsidRDefault="00E235F2" w:rsidP="008E77B3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>
                                      <w:t>Название организации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1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279C31E" w14:textId="77777777" w:rsidR="00AA09C2" w:rsidRPr="00A32665" w:rsidRDefault="00AA09C2" w:rsidP="008E77B3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2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AC32D0B" w14:textId="77777777" w:rsidR="00AA09C2" w:rsidRPr="00CB1016" w:rsidRDefault="00AA09C2" w:rsidP="008E77B3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3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3F92477" w14:textId="77777777" w:rsidR="00AA09C2" w:rsidRPr="00CB1016" w:rsidRDefault="00AA09C2" w:rsidP="008E77B3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4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04BB996" w14:textId="77777777" w:rsidR="00AA09C2" w:rsidRPr="005374BE" w:rsidRDefault="00AA09C2" w:rsidP="008E77B3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E235F2" w:rsidRPr="00E235F2">
                                    <w:rPr>
                                      <w:noProof/>
                                    </w:rPr>
                                    <w:instrText>1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E235F2">
                                    <w:rPr>
                                      <w:noProof/>
                                    </w:rPr>
                                    <w:t>1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5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FC68FAC" w14:textId="77777777" w:rsidR="00AA09C2" w:rsidRPr="005374BE" w:rsidRDefault="00AA09C2" w:rsidP="008E77B3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  <w:lang w:val="en-US"/>
                                    </w:rPr>
                                    <w:t>3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6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E01B857" w14:textId="77777777" w:rsidR="00AA09C2" w:rsidRDefault="00AA09C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7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C7C1BB5" w14:textId="77777777" w:rsidR="00AA09C2" w:rsidRDefault="00AA09C2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E235F2">
                                    <w:t>A.B.XXX.П7.XX.</w:t>
                                  </w:r>
                                  <w:proofErr w:type="gramStart"/>
                                  <w:r w:rsidR="00E235F2">
                                    <w:t>X-X</w:t>
                                  </w:r>
                                  <w:proofErr w:type="gramEnd"/>
                                  <w:r w:rsidR="00E235F2">
                                    <w:t>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8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7C8FA5E" w14:textId="77777777" w:rsidR="00AA09C2" w:rsidRDefault="00E235F2" w:rsidP="008E77B3">
                                  <w:pPr>
                                    <w:pStyle w:val="34f1"/>
                                  </w:pPr>
                                  <w:fldSimple w:instr=" DOCPROPERTY  полное_название_системы  \* MERGEFORMAT ">
                                    <w:r>
                                      <w:t>Полное название системы</w:t>
                                    </w:r>
                                  </w:fldSimple>
                                  <w:r w:rsidR="00AA09C2">
                                    <w:t>.</w:t>
                                  </w:r>
                                </w:p>
                                <w:p w14:paraId="3439C7C2" w14:textId="77777777" w:rsidR="00AA09C2" w:rsidRPr="00F9048A" w:rsidRDefault="00AA09C2" w:rsidP="008E77B3">
                                  <w:pPr>
                                    <w:pStyle w:val="34f1"/>
                                    <w:rPr>
                                      <w:rStyle w:val="34fe"/>
                                    </w:rPr>
                                  </w:pPr>
                                  <w:r w:rsidRPr="00F9048A">
                                    <w:rPr>
                                      <w:rStyle w:val="34fe"/>
                                    </w:rPr>
                                    <w:fldChar w:fldCharType="begin"/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instrText xml:space="preserve"> DOCPROPERTY  Title  \* MERGEFORMAT </w:instrText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fldChar w:fldCharType="separate"/>
                                  </w:r>
                                  <w:r w:rsidR="00E235F2">
                                    <w:rPr>
                                      <w:rStyle w:val="34fe"/>
                                    </w:rPr>
                                    <w:t>Описание систем классификации и кодирования</w:t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9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3567F19" w14:textId="77777777" w:rsidR="00AA09C2" w:rsidRDefault="00AA09C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0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50940A9" w14:textId="77777777" w:rsidR="00AA09C2" w:rsidRDefault="00AA09C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1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CC355EC" w14:textId="77777777" w:rsidR="00AA09C2" w:rsidRPr="00945CCC" w:rsidRDefault="00AA09C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2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83AA4BB" w14:textId="77777777" w:rsidR="00AA09C2" w:rsidRPr="00945CCC" w:rsidRDefault="00AA09C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90DEFA6" w14:textId="77777777" w:rsidR="00AA09C2" w:rsidRPr="005E4A3B" w:rsidRDefault="00AA09C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B24EF64" w14:textId="77777777" w:rsidR="00AA09C2" w:rsidRPr="005E4A3B" w:rsidRDefault="00AA09C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B134C0C" w14:textId="77777777" w:rsidR="00AA09C2" w:rsidRPr="000411E6" w:rsidRDefault="00AA09C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C260B8F" w14:textId="77777777" w:rsidR="00AA09C2" w:rsidRPr="000411E6" w:rsidRDefault="00AA09C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547" name="Группа 547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548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3D89187" w14:textId="77777777" w:rsidR="00AA09C2" w:rsidRPr="006C5C53" w:rsidRDefault="00AA09C2" w:rsidP="001732A0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54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4EBBC2B" w14:textId="77777777" w:rsidR="00AA09C2" w:rsidRPr="006C5C53" w:rsidRDefault="00AA09C2" w:rsidP="001732A0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A9B6C07" id="Группа 7" o:spid="_x0000_s1289" style="position:absolute;left:0;text-align:left;margin-left:22.7pt;margin-top:14.2pt;width:558.45pt;height:826.6pt;z-index:251692032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">
              <v:group id="Группа 8" o:spid="_x0000_s1290" style="position:absolute;width:70920;height:103320" coordsize="70920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<v:group id="Группа 9" o:spid="_x0000_s1291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group id="Группа 10" o:spid="_x0000_s1292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<v:group id="Группа 11" o:spid="_x0000_s1293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  <v:rect id="Rectangle 91" o:spid="_x0000_s1294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" filled="f" strokeweight="1.5pt">
                        <v:textbox inset=",1mm"/>
                      </v:rect>
                      <v:group id="Группа 13" o:spid="_x0000_s1295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    <v:group id="Группа 14" o:spid="_x0000_s1296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      <v:line id="Line 76" o:spid="_x0000_s1297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" strokeweight="1.5pt"/>
                          <v:line id="Line 77" o:spid="_x0000_s1298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" strokeweight="1.5pt"/>
                          <v:line id="Line 78" o:spid="_x0000_s1299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" strokeweight="1.5pt"/>
                          <v:line id="Line 79" o:spid="_x0000_s1300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" strokeweight="1.5pt"/>
                        </v:group>
                        <v:line id="Line 92" o:spid="_x0000_s1301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" strokeweight="1.5pt"/>
                      </v:group>
                    </v:group>
                    <v:group id="Группа 20" o:spid="_x0000_s1302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  <v:group id="Группа 22" o:spid="_x0000_s1303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304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79F14E4C" w14:textId="77777777" w:rsidR="00AA09C2" w:rsidRDefault="00AA09C2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305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28BAB2D4" w14:textId="77777777" w:rsidR="00AA09C2" w:rsidRDefault="00AA09C2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306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" filled="f" stroked="f" strokeweight="1.5pt">
                          <v:textbox style="layout-flow:vertical;mso-layout-flow-alt:bottom-to-top" inset=".4mm,.4mm,.4mm,.4mm">
                            <w:txbxContent>
                              <w:p w14:paraId="358985BE" w14:textId="77777777" w:rsidR="00AA09C2" w:rsidRDefault="00AA09C2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307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6695864F" w14:textId="77777777" w:rsidR="00AA09C2" w:rsidRDefault="00AA09C2" w:rsidP="008E77B3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308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092887CE" w14:textId="77777777" w:rsidR="00AA09C2" w:rsidRDefault="00AA09C2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34" o:spid="_x0000_s1309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    <v:shape id="Text Box 87" o:spid="_x0000_s1310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47779356" w14:textId="77777777" w:rsidR="00AA09C2" w:rsidRDefault="00AA09C2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311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" filled="f" stroked="f" strokeweight="1.5pt">
                          <v:textbox style="layout-flow:vertical;mso-layout-flow-alt:bottom-to-top" inset="0,0,0,0">
                            <w:txbxContent>
                              <w:p w14:paraId="58CF750E" w14:textId="77777777" w:rsidR="00AA09C2" w:rsidRDefault="00AA09C2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312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59BF3AE3" w14:textId="77777777" w:rsidR="00AA09C2" w:rsidRDefault="00AA09C2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313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5A23BC5A" w14:textId="77777777" w:rsidR="00AA09C2" w:rsidRDefault="00AA09C2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314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4BA9CCE7" w14:textId="77777777" w:rsidR="00AA09C2" w:rsidRDefault="00AA09C2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315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" filled="f" strokeweight="1.5pt">
                    <v:textbox inset=",1mm"/>
                  </v:rect>
                </v:group>
                <v:group id="Группа 53" o:spid="_x0000_s1316" style="position:absolute;left:4317;top:88924;width:66600;height:14400" coordsize="66600,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<v:group id="Группа 472" o:spid="_x0000_s1317" style="position:absolute;width:66600;height:14400" coordsize="66609,14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">
                    <v:line id="Line 102" o:spid="_x0000_s1318" style="position:absolute;flip:x;visibility:visible;mso-wrap-style:square" from="23386,0" to="23386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111" o:spid="_x0000_s1319" style="position:absolute;flip:x;visibility:visible;mso-wrap-style:square" from="54014,5404" to="54014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109" o:spid="_x0000_s1320" style="position:absolute;visibility:visible;mso-wrap-style:square" from="23386,5404" to="66586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0" o:spid="_x0000_s1321" style="position:absolute;visibility:visible;mso-wrap-style:square" from="48609,5404" to="48609,14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  <v:line id="Line 112" o:spid="_x0000_s1322" style="position:absolute;visibility:visible;mso-wrap-style:square" from="59419,5404" to="59419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3" o:spid="_x0000_s1323" style="position:absolute;visibility:visible;mso-wrap-style:square" from="48609,7206" to="66609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  <v:line id="Line 130" o:spid="_x0000_s1324" style="position:absolute;visibility:visible;mso-wrap-style:square" from="48609,9008" to="66609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34" o:spid="_x0000_s1325" style="position:absolute;visibility:visible;mso-wrap-style:square" from="50410,7206" to="50410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"/>
                    <v:line id="Line 135" o:spid="_x0000_s1326" style="position:absolute;visibility:visible;mso-wrap-style:square" from="52212,7206" to="52212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"/>
                    <v:line id="Прямая соединительная линия 18" o:spid="_x0000_s1327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" strokecolor="windowText" strokeweight="1.5pt"/>
                    <v:line id="Line 98" o:spid="_x0000_s1328" style="position:absolute;flip:x;visibility:visible;mso-wrap-style:square" from="6118,0" to="6118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99" o:spid="_x0000_s1329" style="position:absolute;visibility:visible;mso-wrap-style:square" from="2515,0" to="251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0" o:spid="_x0000_s1330" style="position:absolute;visibility:visible;mso-wrap-style:square" from="14412,0" to="14412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1" o:spid="_x0000_s1331" style="position:absolute;flip:x;visibility:visible;mso-wrap-style:square" from="19783,0" to="19783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  <v:line id="Line 103" o:spid="_x0000_s1332" style="position:absolute;visibility:visible;mso-wrap-style:square" from="0,1801" to="23400,1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">
                      <v:stroke startarrowwidth="narrow" startarrowlength="short" endarrowwidth="narrow" endarrowlength="short"/>
                    </v:line>
                    <v:line id="Line 104" o:spid="_x0000_s1333" style="position:absolute;visibility:visible;mso-wrap-style:square" from="0,5404" to="23400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5" o:spid="_x0000_s1334" style="position:absolute;visibility:visible;mso-wrap-style:square" from="0,9008" to="23400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">
                      <v:stroke startarrowwidth="narrow" startarrowlength="short" endarrowwidth="narrow" endarrowlength="short"/>
                    </v:line>
                    <v:line id="Line 107" o:spid="_x0000_s1335" style="position:absolute;visibility:visible;mso-wrap-style:square" from="0,7206" to="23400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">
                      <v:stroke startarrowwidth="narrow" startarrowlength="short" endarrowwidth="narrow" endarrowlength="short"/>
                    </v:line>
                    <v:line id="Line 108" o:spid="_x0000_s1336" style="position:absolute;visibility:visible;mso-wrap-style:square" from="0,10809" to="23400,10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">
                      <v:stroke startarrowwidth="narrow" startarrowlength="short" endarrowwidth="narrow" endarrowlength="short"/>
                    </v:line>
                    <v:line id="Line 133" o:spid="_x0000_s1337" style="position:absolute;visibility:visible;mso-wrap-style:square" from="0,3603" to="23400,36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8" o:spid="_x0000_s1338" style="position:absolute;visibility:visible;mso-wrap-style:square" from="0,12611" to="23400,126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">
                      <v:stroke startarrowwidth="narrow" startarrowlength="short" endarrowwidth="narrow" endarrowlength="short"/>
                    </v:line>
                  </v:group>
                  <v:group id="Группа 189" o:spid="_x0000_s1339" style="position:absolute;left:169;top:67;width:66276;height:14256" coordsize="66276,14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">
                    <v:rect id="Rectangle 119" o:spid="_x0000_s1340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" filled="f" stroked="f">
                      <v:textbox inset="0,0,0,0">
                        <w:txbxContent>
                          <w:p w14:paraId="7EDCCCB2" w14:textId="77777777" w:rsidR="00AA09C2" w:rsidRPr="00945CCC" w:rsidRDefault="00AA09C2" w:rsidP="008E77B3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341" style="position:absolute;left:200;top:10801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" filled="f" stroked="f">
                      <v:textbox inset="0,0,0,0">
                        <w:txbxContent>
                          <w:p w14:paraId="2FAFEC08" w14:textId="77777777" w:rsidR="00AA09C2" w:rsidRDefault="00AA09C2" w:rsidP="008E77B3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342" style="position:absolute;top:3567;width:235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" filled="f" stroked="f">
                      <v:textbox inset="0,0,0,0">
                        <w:txbxContent>
                          <w:p w14:paraId="6AEF5E7D" w14:textId="77777777" w:rsidR="00AA09C2" w:rsidRDefault="00AA09C2" w:rsidP="008E77B3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343" style="position:absolute;left:6330;top:356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Sg7xgAAANwAAAAPAAAAZHJzL2Rvd25yZXYueG1sRI9Pa8JA&#10;FMTvBb/D8oReim5saTXRVaStpjfxz8XbI/vchGbfhuxW47d3BaHHYWZ+w8wWna3FmVpfOVYwGiYg&#10;iAunKzYKDvvVYALCB2SNtWNScCUPi3nvaYaZdhfe0nkXjIgQ9hkqKENoMil9UZJFP3QNcfROrrUY&#10;omyN1C1eItzW8jV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MfkoO8YAAADcAAAA&#10;DwAAAAAAAAAAAAAAAAAHAgAAZHJzL2Rvd25yZXYueG1sUEsFBgAAAAADAAMAtwAAAPoCAAAAAA==&#10;" filled="f" stroked="f">
                      <v:textbox inset="0,0,0,0">
                        <w:txbxContent>
                          <w:p w14:paraId="78E436E3" w14:textId="77777777" w:rsidR="00AA09C2" w:rsidRPr="005E4A3B" w:rsidRDefault="00AA09C2" w:rsidP="008E77B3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344" style="position:absolute;left:19795;top:3567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LBPxgAAANwAAAAPAAAAZHJzL2Rvd25yZXYueG1sRI9Pa8JA&#10;FMTvBb/D8oReim4sbTXRVaStpjfxz8XbI/vchGbfhuxW47d3BaHHYWZ+w8wWna3FmVpfOVYwGiYg&#10;iAunKzYKDvvVYALCB2SNtWNScCUPi3nvaYaZdhfe0nkXjIgQ9hkqKENoMil9UZJFP3QNcfROrrUY&#10;omyN1C1eItzW8jV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vhCwT8YAAADcAAAA&#10;DwAAAAAAAAAAAAAAAAAHAgAAZHJzL2Rvd25yZXYueG1sUEsFBgAAAAADAAMAtwAAAPoCAAAAAA==&#10;" filled="f" stroked="f">
                      <v:textbox inset="0,0,0,0">
                        <w:txbxContent>
                          <w:p w14:paraId="24FC6199" w14:textId="77777777" w:rsidR="00AA09C2" w:rsidRPr="000411E6" w:rsidRDefault="00AA09C2" w:rsidP="008E77B3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345" type="#_x0000_t202" style="position:absolute;left:200;top:5426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" filled="f" stroked="f">
                      <v:textbox inset="0,0,0,0">
                        <w:txbxContent>
                          <w:p w14:paraId="7EEAC8C3" w14:textId="77777777" w:rsidR="00AA09C2" w:rsidRDefault="00AA09C2" w:rsidP="008E77B3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346" type="#_x0000_t202" style="position:absolute;left:200;top:7234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" filled="f" stroked="f">
                      <v:textbox inset="0,0,0,0">
                        <w:txbxContent>
                          <w:p w14:paraId="72391BF0" w14:textId="77777777" w:rsidR="00AA09C2" w:rsidRDefault="00AA09C2" w:rsidP="008E77B3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347" style="position:absolute;left:14620;top:356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" filled="f" stroked="f">
                      <v:textbox inset="0,0,0,0">
                        <w:txbxContent>
                          <w:p w14:paraId="39F942AB" w14:textId="77777777" w:rsidR="00AA09C2" w:rsidRPr="005E4A3B" w:rsidRDefault="00AA09C2" w:rsidP="008E77B3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348" type="#_x0000_t202" style="position:absolute;left:200;top:8993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" filled="f" stroked="f">
                      <v:textbox inset="0,0,0,0">
                        <w:txbxContent>
                          <w:p w14:paraId="772E8EEC" w14:textId="77777777" w:rsidR="00AA09C2" w:rsidRPr="00931BFC" w:rsidRDefault="00AA09C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349" type="#_x0000_t202" style="position:absolute;left:200;top:12610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" filled="f" stroked="f">
                      <v:textbox inset="0,0,0,0">
                        <w:txbxContent>
                          <w:p w14:paraId="0E69EA8F" w14:textId="77777777" w:rsidR="00AA09C2" w:rsidRPr="00A32665" w:rsidRDefault="00AA09C2" w:rsidP="008E77B3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350" style="position:absolute;left:6330;top:5426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" filled="f" stroked="f">
                      <v:textbox inset="0,0,0,0">
                        <w:txbxContent>
                          <w:p w14:paraId="23AF579A" w14:textId="77777777" w:rsidR="00AA09C2" w:rsidRPr="005E4A3B" w:rsidRDefault="00AA09C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1" style="position:absolute;left:6330;top:7234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" filled="f" stroked="f">
                      <v:textbox inset="0,0,0,0">
                        <w:txbxContent>
                          <w:p w14:paraId="2C8BC15C" w14:textId="77777777" w:rsidR="00AA09C2" w:rsidRPr="005E4A3B" w:rsidRDefault="00AA09C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2" style="position:absolute;left:6330;top:8993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" filled="f" stroked="f">
                      <v:textbox inset="0,0,0,0">
                        <w:txbxContent>
                          <w:p w14:paraId="097EF1F2" w14:textId="77777777" w:rsidR="00AA09C2" w:rsidRPr="005E4A3B" w:rsidRDefault="00AA09C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3" style="position:absolute;left:6330;top:10801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eKGxgAAANwAAAAPAAAAZHJzL2Rvd25yZXYueG1sRI9Pa8JA&#10;FMTvBb/D8oReim5qaTXRVaStpjfxz8XbI/vchGbfhuxW47d3BaHHYWZ+w8wWna3FmVpfOVbwOkxA&#10;EBdOV2wUHParwQSED8gaa8ek4EoeFvPe0wwz7S68pfMuGBEh7DNUUIbQZFL6oiSLfuga4uidXGsx&#10;RNkaqVu8RLit5Sh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/5XihsYAAADcAAAA&#10;DwAAAAAAAAAAAAAAAAAHAgAAZHJzL2Rvd25yZXYueG1sUEsFBgAAAAADAAMAtwAAAPoCAAAAAA==&#10;" filled="f" stroked="f">
                      <v:textbox inset="0,0,0,0">
                        <w:txbxContent>
                          <w:p w14:paraId="3AE8B05B" w14:textId="77777777" w:rsidR="00AA09C2" w:rsidRPr="005E4A3B" w:rsidRDefault="00AA09C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4" style="position:absolute;left:6330;top:12610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HryxgAAANwAAAAPAAAAZHJzL2Rvd25yZXYueG1sRI9Pa8JA&#10;FMTvBb/D8oReim4qbTXRVaStpjfxz8XbI/vchGbfhuxW47d3BaHHYWZ+w8wWna3FmVpfOVbwOkxA&#10;EBdOV2wUHParwQSED8gaa8ek4EoeFvPe0wwz7S68pfMuGBEh7DNUUIbQZFL6oiSLfuga4uidXGsx&#10;RNkaqVu8RLit5Sh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cHx68sYAAADcAAAA&#10;DwAAAAAAAAAAAAAAAAAHAgAAZHJzL2Rvd25yZXYueG1sUEsFBgAAAAADAAMAtwAAAPoCAAAAAA==&#10;" filled="f" stroked="f">
                      <v:textbox inset="0,0,0,0">
                        <w:txbxContent>
                          <w:p w14:paraId="3C572B0C" w14:textId="77777777" w:rsidR="00AA09C2" w:rsidRPr="005E4A3B" w:rsidRDefault="00AA09C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5" style="position:absolute;left:19795;top:5426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" filled="f" stroked="f">
                      <v:textbox inset="0,0,0,0">
                        <w:txbxContent>
                          <w:p w14:paraId="6B34F2F7" w14:textId="77777777" w:rsidR="00AA09C2" w:rsidRPr="000411E6" w:rsidRDefault="00AA09C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6" style="position:absolute;left:19795;top:7234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" filled="f" stroked="f">
                      <v:textbox inset="0,0,0,0">
                        <w:txbxContent>
                          <w:p w14:paraId="38B0CB17" w14:textId="77777777" w:rsidR="00AA09C2" w:rsidRPr="000411E6" w:rsidRDefault="00AA09C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7" style="position:absolute;left:19795;top:8993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" filled="f" stroked="f">
                      <v:textbox inset="0,0,0,0">
                        <w:txbxContent>
                          <w:p w14:paraId="594F6AD3" w14:textId="77777777" w:rsidR="00AA09C2" w:rsidRPr="000411E6" w:rsidRDefault="00AA09C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8" style="position:absolute;left:19795;top:10801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" filled="f" stroked="f">
                      <v:textbox inset="0,0,0,0">
                        <w:txbxContent>
                          <w:p w14:paraId="6E7F19BB" w14:textId="77777777" w:rsidR="00AA09C2" w:rsidRPr="000411E6" w:rsidRDefault="00AA09C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9" style="position:absolute;left:19795;top:12610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" filled="f" stroked="f">
                      <v:textbox inset="0,0,0,0">
                        <w:txbxContent>
                          <w:p w14:paraId="4C4574AC" w14:textId="77777777" w:rsidR="00AA09C2" w:rsidRPr="000411E6" w:rsidRDefault="00AA09C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360" style="position:absolute;left:49186;top:9646;width:16560;height:39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" filled="f" stroked="f">
                      <v:textbox inset="1pt,.4mm,1pt,1pt">
                        <w:txbxContent>
                          <w:p w14:paraId="67D423EB" w14:textId="77777777" w:rsidR="00AA09C2" w:rsidRPr="0079077B" w:rsidRDefault="00E235F2" w:rsidP="008E77B3">
                            <w:pPr>
                              <w:pStyle w:val="34f1"/>
                            </w:pPr>
                            <w:fldSimple w:instr=" DOCPROPERTY  Company  \* MERGEFORMAT ">
                              <w:r>
                                <w:t>Название организации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361" style="position:absolute;left:48583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" filled="f" stroked="f">
                      <v:textbox inset="1pt,.4mm,1pt,1pt">
                        <w:txbxContent>
                          <w:p w14:paraId="6279C31E" w14:textId="77777777" w:rsidR="00AA09C2" w:rsidRPr="00A32665" w:rsidRDefault="00AA09C2" w:rsidP="008E77B3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362" style="position:absolute;left:54009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" filled="f" stroked="f">
                      <v:textbox inset="1pt,.4mm,1pt,1pt">
                        <w:txbxContent>
                          <w:p w14:paraId="3AC32D0B" w14:textId="77777777" w:rsidR="00AA09C2" w:rsidRPr="00CB1016" w:rsidRDefault="00AA09C2" w:rsidP="008E77B3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363" style="position:absolute;left:59436;top:5426;width:68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" filled="f" stroked="f">
                      <v:textbox inset="1pt,.4mm,1pt,1pt">
                        <w:txbxContent>
                          <w:p w14:paraId="63F92477" w14:textId="77777777" w:rsidR="00AA09C2" w:rsidRPr="00CB1016" w:rsidRDefault="00AA09C2" w:rsidP="008E77B3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364" style="position:absolute;left:59436;top:7234;width:68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" filled="f" stroked="f">
                      <v:textbox inset="1pt,.4mm,1pt,1pt">
                        <w:txbxContent>
                          <w:p w14:paraId="504BB996" w14:textId="77777777" w:rsidR="00AA09C2" w:rsidRPr="005374BE" w:rsidRDefault="00AA09C2" w:rsidP="008E77B3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E235F2" w:rsidRPr="00E235F2">
                              <w:rPr>
                                <w:noProof/>
                              </w:rPr>
                              <w:instrText>1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E235F2"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365" style="position:absolute;left:54009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" filled="f" stroked="f">
                      <v:textbox inset="1pt,.4mm,1pt,1pt">
                        <w:txbxContent>
                          <w:p w14:paraId="2FC68FAC" w14:textId="77777777" w:rsidR="00AA09C2" w:rsidRPr="005374BE" w:rsidRDefault="00AA09C2" w:rsidP="008E77B3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366" style="position:absolute;left:48583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" filled="f" stroked="f">
                      <v:textbox inset="1pt,.4mm,1pt,1pt">
                        <w:txbxContent>
                          <w:p w14:paraId="7E01B857" w14:textId="77777777" w:rsidR="00AA09C2" w:rsidRDefault="00AA09C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367" style="position:absolute;left:26829;top:135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" filled="f" stroked="f">
                      <v:textbox inset="1pt,.4mm,1pt,1pt">
                        <w:txbxContent>
                          <w:p w14:paraId="4C7C1BB5" w14:textId="77777777" w:rsidR="00AA09C2" w:rsidRDefault="00AA09C2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E235F2">
                              <w:t>A.B.XXX.П7.XX.</w:t>
                            </w:r>
                            <w:proofErr w:type="gramStart"/>
                            <w:r w:rsidR="00E235F2">
                              <w:t>X-X</w:t>
                            </w:r>
                            <w:proofErr w:type="gramEnd"/>
                            <w:r w:rsidR="00E235F2">
                              <w:t>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368" style="position:absolute;left:25020;top:6129;width:21600;height:75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" filled="f" stroked="f">
                      <v:textbox inset="1pt,.4mm,1pt,1pt">
                        <w:txbxContent>
                          <w:p w14:paraId="37C8FA5E" w14:textId="77777777" w:rsidR="00AA09C2" w:rsidRDefault="00E235F2" w:rsidP="008E77B3">
                            <w:pPr>
                              <w:pStyle w:val="34f1"/>
                            </w:pPr>
                            <w:fldSimple w:instr=" DOCPROPERTY  полное_название_системы  \* MERGEFORMAT ">
                              <w:r>
                                <w:t>Полное название системы</w:t>
                              </w:r>
                            </w:fldSimple>
                            <w:r w:rsidR="00AA09C2">
                              <w:t>.</w:t>
                            </w:r>
                          </w:p>
                          <w:p w14:paraId="3439C7C2" w14:textId="77777777" w:rsidR="00AA09C2" w:rsidRPr="00F9048A" w:rsidRDefault="00AA09C2" w:rsidP="008E77B3">
                            <w:pPr>
                              <w:pStyle w:val="34f1"/>
                              <w:rPr>
                                <w:rStyle w:val="34fe"/>
                              </w:rPr>
                            </w:pPr>
                            <w:r w:rsidRPr="00F9048A">
                              <w:rPr>
                                <w:rStyle w:val="34fe"/>
                              </w:rPr>
                              <w:fldChar w:fldCharType="begin"/>
                            </w:r>
                            <w:r w:rsidRPr="00F9048A">
                              <w:rPr>
                                <w:rStyle w:val="34fe"/>
                              </w:rPr>
                              <w:instrText xml:space="preserve"> DOCPROPERTY  Title  \* MERGEFORMAT </w:instrText>
                            </w:r>
                            <w:r w:rsidRPr="00F9048A">
                              <w:rPr>
                                <w:rStyle w:val="34fe"/>
                              </w:rPr>
                              <w:fldChar w:fldCharType="separate"/>
                            </w:r>
                            <w:r w:rsidR="00E235F2">
                              <w:rPr>
                                <w:rStyle w:val="34fe"/>
                              </w:rPr>
                              <w:t>Описание систем классификации и кодирования</w:t>
                            </w:r>
                            <w:r w:rsidRPr="00F9048A">
                              <w:rPr>
                                <w:rStyle w:val="34fe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15" o:spid="_x0000_s1369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" filled="f" stroked="f">
                      <v:textbox inset="0,0,0,0">
                        <w:txbxContent>
                          <w:p w14:paraId="53567F19" w14:textId="77777777" w:rsidR="00AA09C2" w:rsidRDefault="00AA09C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370" style="position:absolute;top:1758;width:217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" filled="f" stroked="f">
                      <v:textbox inset="0,0,0,0">
                        <w:txbxContent>
                          <w:p w14:paraId="750940A9" w14:textId="77777777" w:rsidR="00AA09C2" w:rsidRDefault="00AA09C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71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" filled="f" stroked="f">
                      <v:textbox inset="0,0,0,0">
                        <w:txbxContent>
                          <w:p w14:paraId="1CC355EC" w14:textId="77777777" w:rsidR="00AA09C2" w:rsidRPr="00945CCC" w:rsidRDefault="00AA09C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72" style="position:absolute;left:2512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" filled="f" stroked="f">
                      <v:textbox inset="0,0,0,0">
                        <w:txbxContent>
                          <w:p w14:paraId="583AA4BB" w14:textId="77777777" w:rsidR="00AA09C2" w:rsidRPr="00945CCC" w:rsidRDefault="00AA09C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73" style="position:absolute;left:633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" filled="f" stroked="f">
                      <v:textbox inset="0,0,0,0">
                        <w:txbxContent>
                          <w:p w14:paraId="790DEFA6" w14:textId="77777777" w:rsidR="00AA09C2" w:rsidRPr="005E4A3B" w:rsidRDefault="00AA09C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74" style="position:absolute;left:6330;top:175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" filled="f" stroked="f">
                      <v:textbox inset="0,0,0,0">
                        <w:txbxContent>
                          <w:p w14:paraId="3B24EF64" w14:textId="77777777" w:rsidR="00AA09C2" w:rsidRPr="005E4A3B" w:rsidRDefault="00AA09C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75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" filled="f" stroked="f">
                      <v:textbox inset="0,0,0,0">
                        <w:txbxContent>
                          <w:p w14:paraId="1B134C0C" w14:textId="77777777" w:rsidR="00AA09C2" w:rsidRPr="000411E6" w:rsidRDefault="00AA09C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76" style="position:absolute;left:19795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" filled="f" stroked="f">
                      <v:textbox inset="0,0,0,0">
                        <w:txbxContent>
                          <w:p w14:paraId="4C260B8F" w14:textId="77777777" w:rsidR="00AA09C2" w:rsidRPr="000411E6" w:rsidRDefault="00AA09C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547" o:spid="_x0000_s1377" style="position:absolute;left:33832;top:10332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">
                <v:rect id="Rectangle 122" o:spid="_x0000_s1378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" filled="f" stroked="f">
                  <v:textbox inset="1pt,.4mm,1pt,1pt">
                    <w:txbxContent>
                      <w:p w14:paraId="23D89187" w14:textId="77777777" w:rsidR="00AA09C2" w:rsidRPr="006C5C53" w:rsidRDefault="00AA09C2" w:rsidP="001732A0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379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" filled="f" stroked="f">
                  <v:textbox inset="1pt,.4mm,1pt,1pt">
                    <w:txbxContent>
                      <w:p w14:paraId="14EBBC2B" w14:textId="77777777" w:rsidR="00AA09C2" w:rsidRPr="006C5C53" w:rsidRDefault="00AA09C2" w:rsidP="001732A0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90C80"/>
    <w:multiLevelType w:val="multilevel"/>
    <w:tmpl w:val="408EEC20"/>
    <w:lvl w:ilvl="0">
      <w:start w:val="1"/>
      <w:numFmt w:val="russianLower"/>
      <w:pStyle w:val="341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decimal"/>
      <w:pStyle w:val="342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pStyle w:val="343"/>
      <w:lvlText w:val="%3)"/>
      <w:lvlJc w:val="left"/>
      <w:pPr>
        <w:tabs>
          <w:tab w:val="num" w:pos="2155"/>
        </w:tabs>
        <w:ind w:left="2155" w:hanging="482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04DE7286"/>
    <w:multiLevelType w:val="hybridMultilevel"/>
    <w:tmpl w:val="54DABA44"/>
    <w:lvl w:ilvl="0" w:tplc="65AC1634">
      <w:start w:val="1"/>
      <w:numFmt w:val="russianLower"/>
      <w:pStyle w:val="3430"/>
      <w:lvlText w:val="%1)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777E7B"/>
    <w:multiLevelType w:val="hybridMultilevel"/>
    <w:tmpl w:val="98323742"/>
    <w:lvl w:ilvl="0" w:tplc="6B3C708A">
      <w:start w:val="1"/>
      <w:numFmt w:val="bullet"/>
      <w:pStyle w:val="3410"/>
      <w:lvlText w:val="–"/>
      <w:lvlJc w:val="left"/>
      <w:pPr>
        <w:tabs>
          <w:tab w:val="num" w:pos="680"/>
        </w:tabs>
        <w:ind w:left="680" w:hanging="34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2B03A4"/>
    <w:multiLevelType w:val="hybridMultilevel"/>
    <w:tmpl w:val="7C3EF850"/>
    <w:lvl w:ilvl="0" w:tplc="A0EE5230">
      <w:start w:val="1"/>
      <w:numFmt w:val="decimal"/>
      <w:pStyle w:val="34"/>
      <w:lvlText w:val="%1)"/>
      <w:lvlJc w:val="left"/>
      <w:pPr>
        <w:tabs>
          <w:tab w:val="num" w:pos="1021"/>
        </w:tabs>
        <w:ind w:left="1021" w:hanging="31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378098F"/>
    <w:multiLevelType w:val="multilevel"/>
    <w:tmpl w:val="6C86CC1A"/>
    <w:lvl w:ilvl="0">
      <w:start w:val="1"/>
      <w:numFmt w:val="decimal"/>
      <w:pStyle w:val="340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russianLower"/>
      <w:pStyle w:val="344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16B711B3"/>
    <w:multiLevelType w:val="hybridMultilevel"/>
    <w:tmpl w:val="D85E0A7A"/>
    <w:lvl w:ilvl="0" w:tplc="3570863E">
      <w:start w:val="1"/>
      <w:numFmt w:val="bullet"/>
      <w:pStyle w:val="3411"/>
      <w:lvlText w:val="–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5E2914"/>
    <w:multiLevelType w:val="multilevel"/>
    <w:tmpl w:val="BDF86810"/>
    <w:lvl w:ilvl="0">
      <w:start w:val="1"/>
      <w:numFmt w:val="russianUpper"/>
      <w:pStyle w:val="3412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34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43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344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34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22E27A68"/>
    <w:multiLevelType w:val="hybridMultilevel"/>
    <w:tmpl w:val="7BE204AA"/>
    <w:lvl w:ilvl="0" w:tplc="4798E0CE">
      <w:start w:val="1"/>
      <w:numFmt w:val="decimal"/>
      <w:pStyle w:val="346"/>
      <w:lvlText w:val="%1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C0744F9"/>
    <w:multiLevelType w:val="hybridMultilevel"/>
    <w:tmpl w:val="3DA416AE"/>
    <w:lvl w:ilvl="0" w:tplc="57FA7610">
      <w:start w:val="1"/>
      <w:numFmt w:val="decimal"/>
      <w:pStyle w:val="347"/>
      <w:lvlText w:val="%1"/>
      <w:lvlJc w:val="left"/>
      <w:pPr>
        <w:tabs>
          <w:tab w:val="num" w:pos="1191"/>
        </w:tabs>
        <w:ind w:left="1191" w:hanging="48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187A08"/>
    <w:multiLevelType w:val="hybridMultilevel"/>
    <w:tmpl w:val="6346D658"/>
    <w:lvl w:ilvl="0" w:tplc="A07E9C26">
      <w:start w:val="1"/>
      <w:numFmt w:val="bullet"/>
      <w:pStyle w:val="3421"/>
      <w:lvlText w:val="–"/>
      <w:lvlJc w:val="left"/>
      <w:pPr>
        <w:tabs>
          <w:tab w:val="num" w:pos="1021"/>
        </w:tabs>
        <w:ind w:left="1021" w:hanging="341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74162B"/>
    <w:multiLevelType w:val="multilevel"/>
    <w:tmpl w:val="2EBC3D62"/>
    <w:styleLink w:val="a"/>
    <w:lvl w:ilvl="0">
      <w:start w:val="1"/>
      <w:numFmt w:val="upperLetter"/>
      <w:lvlText w:val="Приложение %1.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1" w15:restartNumberingAfterBreak="0">
    <w:nsid w:val="468B7740"/>
    <w:multiLevelType w:val="multilevel"/>
    <w:tmpl w:val="A9C6874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4A892361"/>
    <w:multiLevelType w:val="multilevel"/>
    <w:tmpl w:val="1138DC4C"/>
    <w:styleLink w:val="348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3" w15:restartNumberingAfterBreak="0">
    <w:nsid w:val="5A327791"/>
    <w:multiLevelType w:val="hybridMultilevel"/>
    <w:tmpl w:val="5B564C48"/>
    <w:lvl w:ilvl="0" w:tplc="CA26C6B8">
      <w:start w:val="1"/>
      <w:numFmt w:val="decimal"/>
      <w:pStyle w:val="3422"/>
      <w:lvlText w:val="%1)"/>
      <w:lvlJc w:val="left"/>
      <w:pPr>
        <w:tabs>
          <w:tab w:val="num" w:pos="680"/>
        </w:tabs>
        <w:ind w:left="680" w:hanging="3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3EC2B42"/>
    <w:multiLevelType w:val="hybridMultilevel"/>
    <w:tmpl w:val="40488D3C"/>
    <w:lvl w:ilvl="0" w:tplc="A7F618CA">
      <w:start w:val="1"/>
      <w:numFmt w:val="decimal"/>
      <w:pStyle w:val="349"/>
      <w:lvlText w:val="[%1]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99B3442"/>
    <w:multiLevelType w:val="multilevel"/>
    <w:tmpl w:val="F82C6AF0"/>
    <w:lvl w:ilvl="0">
      <w:start w:val="1"/>
      <w:numFmt w:val="bullet"/>
      <w:pStyle w:val="3413"/>
      <w:lvlText w:val="–"/>
      <w:lvlJc w:val="left"/>
      <w:pPr>
        <w:tabs>
          <w:tab w:val="num" w:pos="1191"/>
        </w:tabs>
        <w:ind w:left="1191" w:hanging="482"/>
      </w:pPr>
      <w:rPr>
        <w:rFonts w:ascii="Times New Roman" w:hAnsi="Times New Roman" w:cs="Times New Roman" w:hint="default"/>
      </w:rPr>
    </w:lvl>
    <w:lvl w:ilvl="1">
      <w:start w:val="1"/>
      <w:numFmt w:val="bullet"/>
      <w:pStyle w:val="3423"/>
      <w:lvlText w:val="–"/>
      <w:lvlJc w:val="left"/>
      <w:pPr>
        <w:tabs>
          <w:tab w:val="num" w:pos="1673"/>
        </w:tabs>
        <w:ind w:left="1673" w:hanging="482"/>
      </w:pPr>
      <w:rPr>
        <w:rFonts w:ascii="Times New Roman" w:hAnsi="Times New Roman" w:cs="Times New Roman" w:hint="default"/>
      </w:rPr>
    </w:lvl>
    <w:lvl w:ilvl="2">
      <w:start w:val="1"/>
      <w:numFmt w:val="bullet"/>
      <w:pStyle w:val="3432"/>
      <w:lvlText w:val="–"/>
      <w:lvlJc w:val="left"/>
      <w:pPr>
        <w:tabs>
          <w:tab w:val="num" w:pos="2155"/>
        </w:tabs>
        <w:ind w:left="2155" w:hanging="482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F4A0272"/>
    <w:multiLevelType w:val="hybridMultilevel"/>
    <w:tmpl w:val="B3B24576"/>
    <w:lvl w:ilvl="0" w:tplc="43A6B8D6">
      <w:start w:val="1"/>
      <w:numFmt w:val="bullet"/>
      <w:pStyle w:val="34a"/>
      <w:lvlText w:val=""/>
      <w:lvlJc w:val="left"/>
      <w:pPr>
        <w:tabs>
          <w:tab w:val="num" w:pos="1191"/>
        </w:tabs>
        <w:ind w:left="1191" w:hanging="482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FC32042"/>
    <w:multiLevelType w:val="hybridMultilevel"/>
    <w:tmpl w:val="EE361A2C"/>
    <w:lvl w:ilvl="0" w:tplc="6CC08794">
      <w:start w:val="1"/>
      <w:numFmt w:val="decimal"/>
      <w:pStyle w:val="3414"/>
      <w:lvlText w:val="%1)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4260659">
    <w:abstractNumId w:val="14"/>
  </w:num>
  <w:num w:numId="2" w16cid:durableId="1523975293">
    <w:abstractNumId w:val="2"/>
  </w:num>
  <w:num w:numId="3" w16cid:durableId="2077624395">
    <w:abstractNumId w:val="13"/>
  </w:num>
  <w:num w:numId="4" w16cid:durableId="1843668255">
    <w:abstractNumId w:val="1"/>
  </w:num>
  <w:num w:numId="5" w16cid:durableId="897667095">
    <w:abstractNumId w:val="8"/>
  </w:num>
  <w:num w:numId="6" w16cid:durableId="992560544">
    <w:abstractNumId w:val="3"/>
  </w:num>
  <w:num w:numId="7" w16cid:durableId="833379870">
    <w:abstractNumId w:val="10"/>
  </w:num>
  <w:num w:numId="8" w16cid:durableId="112989344">
    <w:abstractNumId w:val="7"/>
  </w:num>
  <w:num w:numId="9" w16cid:durableId="401947580">
    <w:abstractNumId w:val="16"/>
  </w:num>
  <w:num w:numId="10" w16cid:durableId="836070942">
    <w:abstractNumId w:val="12"/>
  </w:num>
  <w:num w:numId="11" w16cid:durableId="1498617856">
    <w:abstractNumId w:val="0"/>
  </w:num>
  <w:num w:numId="12" w16cid:durableId="368990567">
    <w:abstractNumId w:val="15"/>
  </w:num>
  <w:num w:numId="13" w16cid:durableId="185564344">
    <w:abstractNumId w:val="4"/>
  </w:num>
  <w:num w:numId="14" w16cid:durableId="510146521">
    <w:abstractNumId w:val="17"/>
  </w:num>
  <w:num w:numId="15" w16cid:durableId="702367608">
    <w:abstractNumId w:val="9"/>
  </w:num>
  <w:num w:numId="16" w16cid:durableId="1778671722">
    <w:abstractNumId w:val="6"/>
  </w:num>
  <w:num w:numId="17" w16cid:durableId="534927726">
    <w:abstractNumId w:val="5"/>
  </w:num>
  <w:num w:numId="18" w16cid:durableId="1503666667">
    <w:abstractNumId w:val="1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appName="MSWord" w:lang="ru-RU" w:vendorID="1" w:dllVersion="512" w:checkStyle="1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DB5"/>
    <w:rsid w:val="000015AE"/>
    <w:rsid w:val="00002A63"/>
    <w:rsid w:val="000049BD"/>
    <w:rsid w:val="00005458"/>
    <w:rsid w:val="00006327"/>
    <w:rsid w:val="0001094F"/>
    <w:rsid w:val="00011565"/>
    <w:rsid w:val="00011A36"/>
    <w:rsid w:val="000120C8"/>
    <w:rsid w:val="0001239C"/>
    <w:rsid w:val="00013460"/>
    <w:rsid w:val="00014289"/>
    <w:rsid w:val="000153BB"/>
    <w:rsid w:val="0001774A"/>
    <w:rsid w:val="00020EE5"/>
    <w:rsid w:val="00021FA2"/>
    <w:rsid w:val="000244EC"/>
    <w:rsid w:val="0002724A"/>
    <w:rsid w:val="000273CD"/>
    <w:rsid w:val="00027F35"/>
    <w:rsid w:val="000307C3"/>
    <w:rsid w:val="00030F40"/>
    <w:rsid w:val="00031841"/>
    <w:rsid w:val="00032A3D"/>
    <w:rsid w:val="000331E2"/>
    <w:rsid w:val="00034037"/>
    <w:rsid w:val="000348E0"/>
    <w:rsid w:val="00035903"/>
    <w:rsid w:val="000361C2"/>
    <w:rsid w:val="000376F6"/>
    <w:rsid w:val="00037995"/>
    <w:rsid w:val="0004091C"/>
    <w:rsid w:val="00040DB6"/>
    <w:rsid w:val="000425EA"/>
    <w:rsid w:val="000432A0"/>
    <w:rsid w:val="00044633"/>
    <w:rsid w:val="000460EE"/>
    <w:rsid w:val="0004656B"/>
    <w:rsid w:val="00047CEA"/>
    <w:rsid w:val="00047E5B"/>
    <w:rsid w:val="000501A2"/>
    <w:rsid w:val="00050F69"/>
    <w:rsid w:val="00051DAF"/>
    <w:rsid w:val="00052358"/>
    <w:rsid w:val="0005289F"/>
    <w:rsid w:val="00054E76"/>
    <w:rsid w:val="00055FCC"/>
    <w:rsid w:val="00057028"/>
    <w:rsid w:val="000575F9"/>
    <w:rsid w:val="00057E61"/>
    <w:rsid w:val="00061044"/>
    <w:rsid w:val="000611C2"/>
    <w:rsid w:val="00061C2D"/>
    <w:rsid w:val="000634B5"/>
    <w:rsid w:val="00063587"/>
    <w:rsid w:val="0006439F"/>
    <w:rsid w:val="00065073"/>
    <w:rsid w:val="00067291"/>
    <w:rsid w:val="0007283C"/>
    <w:rsid w:val="00073100"/>
    <w:rsid w:val="00075C1C"/>
    <w:rsid w:val="00076391"/>
    <w:rsid w:val="000767D9"/>
    <w:rsid w:val="00076F9C"/>
    <w:rsid w:val="00080585"/>
    <w:rsid w:val="00081223"/>
    <w:rsid w:val="00081C81"/>
    <w:rsid w:val="0008302B"/>
    <w:rsid w:val="0008350E"/>
    <w:rsid w:val="00083974"/>
    <w:rsid w:val="00083A60"/>
    <w:rsid w:val="00084314"/>
    <w:rsid w:val="000845DC"/>
    <w:rsid w:val="00086781"/>
    <w:rsid w:val="00086950"/>
    <w:rsid w:val="0008766B"/>
    <w:rsid w:val="00087BA8"/>
    <w:rsid w:val="000911A6"/>
    <w:rsid w:val="00091D6A"/>
    <w:rsid w:val="00091FE0"/>
    <w:rsid w:val="00092E72"/>
    <w:rsid w:val="00093EC1"/>
    <w:rsid w:val="000953BF"/>
    <w:rsid w:val="00095751"/>
    <w:rsid w:val="00095C76"/>
    <w:rsid w:val="00096FD6"/>
    <w:rsid w:val="00097B5B"/>
    <w:rsid w:val="000A234C"/>
    <w:rsid w:val="000A2C56"/>
    <w:rsid w:val="000A3845"/>
    <w:rsid w:val="000A436C"/>
    <w:rsid w:val="000A51A4"/>
    <w:rsid w:val="000A681D"/>
    <w:rsid w:val="000A6AB3"/>
    <w:rsid w:val="000A78D1"/>
    <w:rsid w:val="000A7BD2"/>
    <w:rsid w:val="000B033F"/>
    <w:rsid w:val="000B0CE2"/>
    <w:rsid w:val="000B124E"/>
    <w:rsid w:val="000B2CF7"/>
    <w:rsid w:val="000B31CB"/>
    <w:rsid w:val="000B38C9"/>
    <w:rsid w:val="000B40E9"/>
    <w:rsid w:val="000B425F"/>
    <w:rsid w:val="000B4C77"/>
    <w:rsid w:val="000B53E3"/>
    <w:rsid w:val="000B59BB"/>
    <w:rsid w:val="000B737A"/>
    <w:rsid w:val="000C6094"/>
    <w:rsid w:val="000C6268"/>
    <w:rsid w:val="000C6F52"/>
    <w:rsid w:val="000C7264"/>
    <w:rsid w:val="000D013F"/>
    <w:rsid w:val="000D170B"/>
    <w:rsid w:val="000D1F0F"/>
    <w:rsid w:val="000D293B"/>
    <w:rsid w:val="000D4199"/>
    <w:rsid w:val="000D4C77"/>
    <w:rsid w:val="000E164A"/>
    <w:rsid w:val="000E1994"/>
    <w:rsid w:val="000E1F0B"/>
    <w:rsid w:val="000E24C7"/>
    <w:rsid w:val="000E2971"/>
    <w:rsid w:val="000E3256"/>
    <w:rsid w:val="000E3B22"/>
    <w:rsid w:val="000E4C2B"/>
    <w:rsid w:val="000E5ECA"/>
    <w:rsid w:val="000E6976"/>
    <w:rsid w:val="000E7585"/>
    <w:rsid w:val="000F154D"/>
    <w:rsid w:val="000F1CAE"/>
    <w:rsid w:val="000F3C15"/>
    <w:rsid w:val="000F6136"/>
    <w:rsid w:val="000F636F"/>
    <w:rsid w:val="001000C2"/>
    <w:rsid w:val="0010060A"/>
    <w:rsid w:val="0010129B"/>
    <w:rsid w:val="001013FD"/>
    <w:rsid w:val="00102B0E"/>
    <w:rsid w:val="001053DA"/>
    <w:rsid w:val="00106A0D"/>
    <w:rsid w:val="001076CB"/>
    <w:rsid w:val="00111EE5"/>
    <w:rsid w:val="00112438"/>
    <w:rsid w:val="001146F6"/>
    <w:rsid w:val="001149C9"/>
    <w:rsid w:val="00115B8B"/>
    <w:rsid w:val="0011798F"/>
    <w:rsid w:val="00120549"/>
    <w:rsid w:val="00120D35"/>
    <w:rsid w:val="00120F79"/>
    <w:rsid w:val="001230E9"/>
    <w:rsid w:val="00123EF2"/>
    <w:rsid w:val="0012402A"/>
    <w:rsid w:val="00124E9E"/>
    <w:rsid w:val="001252F6"/>
    <w:rsid w:val="0012586A"/>
    <w:rsid w:val="00126210"/>
    <w:rsid w:val="00130A7D"/>
    <w:rsid w:val="00130B1A"/>
    <w:rsid w:val="0013118C"/>
    <w:rsid w:val="00132030"/>
    <w:rsid w:val="001351B8"/>
    <w:rsid w:val="00135CB3"/>
    <w:rsid w:val="00136239"/>
    <w:rsid w:val="00136323"/>
    <w:rsid w:val="0014018E"/>
    <w:rsid w:val="00142D91"/>
    <w:rsid w:val="00143B4D"/>
    <w:rsid w:val="001478DB"/>
    <w:rsid w:val="00147B49"/>
    <w:rsid w:val="00151B4F"/>
    <w:rsid w:val="00152844"/>
    <w:rsid w:val="001530EB"/>
    <w:rsid w:val="001549A0"/>
    <w:rsid w:val="00155154"/>
    <w:rsid w:val="001552D3"/>
    <w:rsid w:val="00155C2A"/>
    <w:rsid w:val="00156F45"/>
    <w:rsid w:val="001611C1"/>
    <w:rsid w:val="00162414"/>
    <w:rsid w:val="00162879"/>
    <w:rsid w:val="00163935"/>
    <w:rsid w:val="001641FF"/>
    <w:rsid w:val="0016505D"/>
    <w:rsid w:val="00165934"/>
    <w:rsid w:val="001701CA"/>
    <w:rsid w:val="00171179"/>
    <w:rsid w:val="0017199C"/>
    <w:rsid w:val="001732A0"/>
    <w:rsid w:val="001732DB"/>
    <w:rsid w:val="00173333"/>
    <w:rsid w:val="0017335F"/>
    <w:rsid w:val="0017407B"/>
    <w:rsid w:val="0017488F"/>
    <w:rsid w:val="0017541A"/>
    <w:rsid w:val="0017689A"/>
    <w:rsid w:val="00177176"/>
    <w:rsid w:val="00177243"/>
    <w:rsid w:val="00180DCA"/>
    <w:rsid w:val="00181131"/>
    <w:rsid w:val="001816A5"/>
    <w:rsid w:val="00182B4F"/>
    <w:rsid w:val="00184C6E"/>
    <w:rsid w:val="001866A2"/>
    <w:rsid w:val="00186CF1"/>
    <w:rsid w:val="00186D9F"/>
    <w:rsid w:val="00190488"/>
    <w:rsid w:val="001906D1"/>
    <w:rsid w:val="00190DC1"/>
    <w:rsid w:val="0019151D"/>
    <w:rsid w:val="00192C59"/>
    <w:rsid w:val="00192DBD"/>
    <w:rsid w:val="0019490B"/>
    <w:rsid w:val="00195A77"/>
    <w:rsid w:val="00196F17"/>
    <w:rsid w:val="00196FA3"/>
    <w:rsid w:val="00197564"/>
    <w:rsid w:val="00197F99"/>
    <w:rsid w:val="001A0063"/>
    <w:rsid w:val="001A07E9"/>
    <w:rsid w:val="001A0A6A"/>
    <w:rsid w:val="001A1924"/>
    <w:rsid w:val="001A22CD"/>
    <w:rsid w:val="001A2794"/>
    <w:rsid w:val="001A291B"/>
    <w:rsid w:val="001A3594"/>
    <w:rsid w:val="001A3AA0"/>
    <w:rsid w:val="001A3B3F"/>
    <w:rsid w:val="001A60C4"/>
    <w:rsid w:val="001A7920"/>
    <w:rsid w:val="001B1371"/>
    <w:rsid w:val="001B1AFB"/>
    <w:rsid w:val="001B5C19"/>
    <w:rsid w:val="001B74D6"/>
    <w:rsid w:val="001C1558"/>
    <w:rsid w:val="001C18DF"/>
    <w:rsid w:val="001C2864"/>
    <w:rsid w:val="001C3705"/>
    <w:rsid w:val="001C47BA"/>
    <w:rsid w:val="001C5757"/>
    <w:rsid w:val="001C5861"/>
    <w:rsid w:val="001C71C5"/>
    <w:rsid w:val="001C7F0D"/>
    <w:rsid w:val="001D0422"/>
    <w:rsid w:val="001D06B8"/>
    <w:rsid w:val="001D08F8"/>
    <w:rsid w:val="001D09B4"/>
    <w:rsid w:val="001D1537"/>
    <w:rsid w:val="001D1851"/>
    <w:rsid w:val="001D271B"/>
    <w:rsid w:val="001D2ADD"/>
    <w:rsid w:val="001D2B2B"/>
    <w:rsid w:val="001D3E16"/>
    <w:rsid w:val="001D448A"/>
    <w:rsid w:val="001D5B6A"/>
    <w:rsid w:val="001D7130"/>
    <w:rsid w:val="001D78CA"/>
    <w:rsid w:val="001D7F0C"/>
    <w:rsid w:val="001E12FC"/>
    <w:rsid w:val="001E29E1"/>
    <w:rsid w:val="001E378F"/>
    <w:rsid w:val="001E3A54"/>
    <w:rsid w:val="001E4042"/>
    <w:rsid w:val="001E4581"/>
    <w:rsid w:val="001E53C0"/>
    <w:rsid w:val="001E738F"/>
    <w:rsid w:val="001E742B"/>
    <w:rsid w:val="001F0C52"/>
    <w:rsid w:val="001F0D6F"/>
    <w:rsid w:val="001F132E"/>
    <w:rsid w:val="001F2429"/>
    <w:rsid w:val="001F2988"/>
    <w:rsid w:val="001F38DA"/>
    <w:rsid w:val="001F4A6A"/>
    <w:rsid w:val="001F4B38"/>
    <w:rsid w:val="001F57E1"/>
    <w:rsid w:val="001F676E"/>
    <w:rsid w:val="00200649"/>
    <w:rsid w:val="00201651"/>
    <w:rsid w:val="00201C46"/>
    <w:rsid w:val="0020202F"/>
    <w:rsid w:val="00204D0D"/>
    <w:rsid w:val="00205E67"/>
    <w:rsid w:val="00207008"/>
    <w:rsid w:val="002075A0"/>
    <w:rsid w:val="00210AF4"/>
    <w:rsid w:val="00210D89"/>
    <w:rsid w:val="0021189F"/>
    <w:rsid w:val="002138C8"/>
    <w:rsid w:val="00213CD6"/>
    <w:rsid w:val="00214894"/>
    <w:rsid w:val="00215ADC"/>
    <w:rsid w:val="00220381"/>
    <w:rsid w:val="0022057E"/>
    <w:rsid w:val="00221122"/>
    <w:rsid w:val="002225C6"/>
    <w:rsid w:val="00225688"/>
    <w:rsid w:val="002266E7"/>
    <w:rsid w:val="00230333"/>
    <w:rsid w:val="00230F21"/>
    <w:rsid w:val="00231D51"/>
    <w:rsid w:val="00232ABC"/>
    <w:rsid w:val="00233D57"/>
    <w:rsid w:val="00237982"/>
    <w:rsid w:val="002408FE"/>
    <w:rsid w:val="00240E43"/>
    <w:rsid w:val="002418BE"/>
    <w:rsid w:val="00242490"/>
    <w:rsid w:val="00242DED"/>
    <w:rsid w:val="00244A20"/>
    <w:rsid w:val="002456CA"/>
    <w:rsid w:val="0024620D"/>
    <w:rsid w:val="0024630B"/>
    <w:rsid w:val="0024727D"/>
    <w:rsid w:val="00247F18"/>
    <w:rsid w:val="0025009F"/>
    <w:rsid w:val="00250700"/>
    <w:rsid w:val="00250B30"/>
    <w:rsid w:val="00250B59"/>
    <w:rsid w:val="00250F40"/>
    <w:rsid w:val="002526E7"/>
    <w:rsid w:val="0025488E"/>
    <w:rsid w:val="002561B5"/>
    <w:rsid w:val="00256C3A"/>
    <w:rsid w:val="002572B4"/>
    <w:rsid w:val="0025736F"/>
    <w:rsid w:val="00262C43"/>
    <w:rsid w:val="00263273"/>
    <w:rsid w:val="002635C8"/>
    <w:rsid w:val="00263746"/>
    <w:rsid w:val="00263E41"/>
    <w:rsid w:val="00264594"/>
    <w:rsid w:val="002649A1"/>
    <w:rsid w:val="002654DF"/>
    <w:rsid w:val="0026666F"/>
    <w:rsid w:val="002679E0"/>
    <w:rsid w:val="00267BAE"/>
    <w:rsid w:val="002714ED"/>
    <w:rsid w:val="00271568"/>
    <w:rsid w:val="00272562"/>
    <w:rsid w:val="00275783"/>
    <w:rsid w:val="0027638B"/>
    <w:rsid w:val="0027648B"/>
    <w:rsid w:val="00276FF4"/>
    <w:rsid w:val="00277FDB"/>
    <w:rsid w:val="00280FCD"/>
    <w:rsid w:val="00282640"/>
    <w:rsid w:val="002827F7"/>
    <w:rsid w:val="00284630"/>
    <w:rsid w:val="00285A28"/>
    <w:rsid w:val="00286141"/>
    <w:rsid w:val="0028633C"/>
    <w:rsid w:val="00286466"/>
    <w:rsid w:val="00287751"/>
    <w:rsid w:val="0029010B"/>
    <w:rsid w:val="0029011B"/>
    <w:rsid w:val="0029124A"/>
    <w:rsid w:val="00291261"/>
    <w:rsid w:val="0029133D"/>
    <w:rsid w:val="002918AB"/>
    <w:rsid w:val="002921DA"/>
    <w:rsid w:val="00293B1C"/>
    <w:rsid w:val="00294699"/>
    <w:rsid w:val="002957C7"/>
    <w:rsid w:val="0029641D"/>
    <w:rsid w:val="00296525"/>
    <w:rsid w:val="00296AA0"/>
    <w:rsid w:val="002973C6"/>
    <w:rsid w:val="00297B12"/>
    <w:rsid w:val="00297CA6"/>
    <w:rsid w:val="00297E64"/>
    <w:rsid w:val="002A3CCB"/>
    <w:rsid w:val="002A5428"/>
    <w:rsid w:val="002A54DA"/>
    <w:rsid w:val="002A5E14"/>
    <w:rsid w:val="002A76D9"/>
    <w:rsid w:val="002B03CF"/>
    <w:rsid w:val="002B1F5D"/>
    <w:rsid w:val="002B3A64"/>
    <w:rsid w:val="002B3E72"/>
    <w:rsid w:val="002B4251"/>
    <w:rsid w:val="002B54D3"/>
    <w:rsid w:val="002B584C"/>
    <w:rsid w:val="002C0B33"/>
    <w:rsid w:val="002C0BED"/>
    <w:rsid w:val="002C1636"/>
    <w:rsid w:val="002C35B5"/>
    <w:rsid w:val="002C370B"/>
    <w:rsid w:val="002C5584"/>
    <w:rsid w:val="002C5B48"/>
    <w:rsid w:val="002C5C6E"/>
    <w:rsid w:val="002C6C7E"/>
    <w:rsid w:val="002C6CF5"/>
    <w:rsid w:val="002D02FB"/>
    <w:rsid w:val="002D0524"/>
    <w:rsid w:val="002D0CA2"/>
    <w:rsid w:val="002D1E85"/>
    <w:rsid w:val="002D3361"/>
    <w:rsid w:val="002D5BD9"/>
    <w:rsid w:val="002D62F4"/>
    <w:rsid w:val="002D7A74"/>
    <w:rsid w:val="002E3B8A"/>
    <w:rsid w:val="002E46EB"/>
    <w:rsid w:val="002E4CD3"/>
    <w:rsid w:val="002E58E0"/>
    <w:rsid w:val="002E6D47"/>
    <w:rsid w:val="002F1BE0"/>
    <w:rsid w:val="002F2317"/>
    <w:rsid w:val="002F2815"/>
    <w:rsid w:val="002F2A93"/>
    <w:rsid w:val="002F3300"/>
    <w:rsid w:val="002F583A"/>
    <w:rsid w:val="002F6BFF"/>
    <w:rsid w:val="002F6D23"/>
    <w:rsid w:val="002F6E64"/>
    <w:rsid w:val="002F754C"/>
    <w:rsid w:val="003028D2"/>
    <w:rsid w:val="00302F53"/>
    <w:rsid w:val="003034F9"/>
    <w:rsid w:val="00303608"/>
    <w:rsid w:val="0030487F"/>
    <w:rsid w:val="00306025"/>
    <w:rsid w:val="0030673A"/>
    <w:rsid w:val="00306AA4"/>
    <w:rsid w:val="003103DE"/>
    <w:rsid w:val="00310779"/>
    <w:rsid w:val="00310B47"/>
    <w:rsid w:val="003119EC"/>
    <w:rsid w:val="00313887"/>
    <w:rsid w:val="00313A26"/>
    <w:rsid w:val="003140DA"/>
    <w:rsid w:val="0031590E"/>
    <w:rsid w:val="003204F0"/>
    <w:rsid w:val="0032106E"/>
    <w:rsid w:val="00321C2A"/>
    <w:rsid w:val="00321CA9"/>
    <w:rsid w:val="00321F94"/>
    <w:rsid w:val="0032388A"/>
    <w:rsid w:val="00324BE0"/>
    <w:rsid w:val="00325B70"/>
    <w:rsid w:val="00325BCF"/>
    <w:rsid w:val="003266A7"/>
    <w:rsid w:val="0032763C"/>
    <w:rsid w:val="003313FE"/>
    <w:rsid w:val="00335A84"/>
    <w:rsid w:val="00337B8E"/>
    <w:rsid w:val="00342AF8"/>
    <w:rsid w:val="00342C00"/>
    <w:rsid w:val="00343090"/>
    <w:rsid w:val="003438E1"/>
    <w:rsid w:val="00345028"/>
    <w:rsid w:val="0034524A"/>
    <w:rsid w:val="003454B5"/>
    <w:rsid w:val="003473F4"/>
    <w:rsid w:val="00350B2F"/>
    <w:rsid w:val="0035200D"/>
    <w:rsid w:val="003539F4"/>
    <w:rsid w:val="00354AB2"/>
    <w:rsid w:val="00355890"/>
    <w:rsid w:val="00355C99"/>
    <w:rsid w:val="00356B00"/>
    <w:rsid w:val="003602D3"/>
    <w:rsid w:val="00361D3F"/>
    <w:rsid w:val="00363374"/>
    <w:rsid w:val="003640A9"/>
    <w:rsid w:val="0036435C"/>
    <w:rsid w:val="0036481C"/>
    <w:rsid w:val="0036582E"/>
    <w:rsid w:val="00370F07"/>
    <w:rsid w:val="00374140"/>
    <w:rsid w:val="00375211"/>
    <w:rsid w:val="00376A22"/>
    <w:rsid w:val="0038024E"/>
    <w:rsid w:val="00380491"/>
    <w:rsid w:val="00382C71"/>
    <w:rsid w:val="00385AB4"/>
    <w:rsid w:val="0038650C"/>
    <w:rsid w:val="0039075E"/>
    <w:rsid w:val="0039086E"/>
    <w:rsid w:val="00391324"/>
    <w:rsid w:val="003929E1"/>
    <w:rsid w:val="003935F0"/>
    <w:rsid w:val="00393F1C"/>
    <w:rsid w:val="003956C6"/>
    <w:rsid w:val="0039642C"/>
    <w:rsid w:val="00396759"/>
    <w:rsid w:val="00396F04"/>
    <w:rsid w:val="003A22BC"/>
    <w:rsid w:val="003A3386"/>
    <w:rsid w:val="003A3504"/>
    <w:rsid w:val="003A67B6"/>
    <w:rsid w:val="003A6AB2"/>
    <w:rsid w:val="003A6E09"/>
    <w:rsid w:val="003A71BF"/>
    <w:rsid w:val="003A7209"/>
    <w:rsid w:val="003A75BF"/>
    <w:rsid w:val="003B1A24"/>
    <w:rsid w:val="003B2AFC"/>
    <w:rsid w:val="003B3338"/>
    <w:rsid w:val="003B3375"/>
    <w:rsid w:val="003B38EB"/>
    <w:rsid w:val="003B506C"/>
    <w:rsid w:val="003B50EF"/>
    <w:rsid w:val="003B58C0"/>
    <w:rsid w:val="003B62C4"/>
    <w:rsid w:val="003B62EA"/>
    <w:rsid w:val="003B6840"/>
    <w:rsid w:val="003B7019"/>
    <w:rsid w:val="003B71AF"/>
    <w:rsid w:val="003C07C7"/>
    <w:rsid w:val="003C1059"/>
    <w:rsid w:val="003C2431"/>
    <w:rsid w:val="003C257E"/>
    <w:rsid w:val="003C3DCF"/>
    <w:rsid w:val="003C570D"/>
    <w:rsid w:val="003C5F88"/>
    <w:rsid w:val="003C6143"/>
    <w:rsid w:val="003C6A24"/>
    <w:rsid w:val="003C714F"/>
    <w:rsid w:val="003C724A"/>
    <w:rsid w:val="003C7CFA"/>
    <w:rsid w:val="003D16D3"/>
    <w:rsid w:val="003D2635"/>
    <w:rsid w:val="003D371B"/>
    <w:rsid w:val="003D3E3C"/>
    <w:rsid w:val="003D48E7"/>
    <w:rsid w:val="003E0186"/>
    <w:rsid w:val="003E0420"/>
    <w:rsid w:val="003E1C94"/>
    <w:rsid w:val="003E1D35"/>
    <w:rsid w:val="003E56FD"/>
    <w:rsid w:val="003E6A23"/>
    <w:rsid w:val="003F175C"/>
    <w:rsid w:val="003F36F9"/>
    <w:rsid w:val="003F38DF"/>
    <w:rsid w:val="003F3953"/>
    <w:rsid w:val="003F3B23"/>
    <w:rsid w:val="003F4630"/>
    <w:rsid w:val="003F53B0"/>
    <w:rsid w:val="003F5ED9"/>
    <w:rsid w:val="003F648F"/>
    <w:rsid w:val="003F7D6C"/>
    <w:rsid w:val="00400626"/>
    <w:rsid w:val="00401F8D"/>
    <w:rsid w:val="0040467C"/>
    <w:rsid w:val="00405956"/>
    <w:rsid w:val="00405E0F"/>
    <w:rsid w:val="00407C3F"/>
    <w:rsid w:val="004105B5"/>
    <w:rsid w:val="0041185B"/>
    <w:rsid w:val="00411892"/>
    <w:rsid w:val="004139B9"/>
    <w:rsid w:val="004143CB"/>
    <w:rsid w:val="00414ECD"/>
    <w:rsid w:val="00416A42"/>
    <w:rsid w:val="00416C57"/>
    <w:rsid w:val="0041775C"/>
    <w:rsid w:val="004178EB"/>
    <w:rsid w:val="00420594"/>
    <w:rsid w:val="0042176A"/>
    <w:rsid w:val="004219DD"/>
    <w:rsid w:val="00421ED7"/>
    <w:rsid w:val="004255CA"/>
    <w:rsid w:val="00425E18"/>
    <w:rsid w:val="004261CD"/>
    <w:rsid w:val="00426EC9"/>
    <w:rsid w:val="00427749"/>
    <w:rsid w:val="004307E3"/>
    <w:rsid w:val="0043196B"/>
    <w:rsid w:val="004324BE"/>
    <w:rsid w:val="0043323C"/>
    <w:rsid w:val="00436B9A"/>
    <w:rsid w:val="00436C0E"/>
    <w:rsid w:val="00440711"/>
    <w:rsid w:val="00443135"/>
    <w:rsid w:val="0044602E"/>
    <w:rsid w:val="00446770"/>
    <w:rsid w:val="004476FC"/>
    <w:rsid w:val="00450BBF"/>
    <w:rsid w:val="00451A18"/>
    <w:rsid w:val="00452FE8"/>
    <w:rsid w:val="00454064"/>
    <w:rsid w:val="00454F7C"/>
    <w:rsid w:val="00455C6D"/>
    <w:rsid w:val="0045659C"/>
    <w:rsid w:val="00456BE2"/>
    <w:rsid w:val="0046118F"/>
    <w:rsid w:val="00462708"/>
    <w:rsid w:val="0046289F"/>
    <w:rsid w:val="0046315C"/>
    <w:rsid w:val="00463BF0"/>
    <w:rsid w:val="00464542"/>
    <w:rsid w:val="0046616A"/>
    <w:rsid w:val="00467165"/>
    <w:rsid w:val="0046755D"/>
    <w:rsid w:val="004678C0"/>
    <w:rsid w:val="004705B4"/>
    <w:rsid w:val="00470F4B"/>
    <w:rsid w:val="00473A79"/>
    <w:rsid w:val="004740F9"/>
    <w:rsid w:val="004741BE"/>
    <w:rsid w:val="00475F7B"/>
    <w:rsid w:val="00476B52"/>
    <w:rsid w:val="004773C2"/>
    <w:rsid w:val="00481A23"/>
    <w:rsid w:val="00481EC3"/>
    <w:rsid w:val="00482D28"/>
    <w:rsid w:val="00483231"/>
    <w:rsid w:val="00483DEC"/>
    <w:rsid w:val="00484D42"/>
    <w:rsid w:val="00485F90"/>
    <w:rsid w:val="00486868"/>
    <w:rsid w:val="00490673"/>
    <w:rsid w:val="004906BA"/>
    <w:rsid w:val="004909EB"/>
    <w:rsid w:val="0049163B"/>
    <w:rsid w:val="00491F5B"/>
    <w:rsid w:val="0049305F"/>
    <w:rsid w:val="0049334E"/>
    <w:rsid w:val="00494277"/>
    <w:rsid w:val="00495189"/>
    <w:rsid w:val="00495E7E"/>
    <w:rsid w:val="00495F4E"/>
    <w:rsid w:val="00496266"/>
    <w:rsid w:val="0049775E"/>
    <w:rsid w:val="004979BD"/>
    <w:rsid w:val="00497A46"/>
    <w:rsid w:val="004A1FFC"/>
    <w:rsid w:val="004A27A1"/>
    <w:rsid w:val="004A3347"/>
    <w:rsid w:val="004A3647"/>
    <w:rsid w:val="004A3B47"/>
    <w:rsid w:val="004A4CBC"/>
    <w:rsid w:val="004A6227"/>
    <w:rsid w:val="004A6FD9"/>
    <w:rsid w:val="004A7FBE"/>
    <w:rsid w:val="004B0F85"/>
    <w:rsid w:val="004B2655"/>
    <w:rsid w:val="004B46BF"/>
    <w:rsid w:val="004B6F8C"/>
    <w:rsid w:val="004C015A"/>
    <w:rsid w:val="004C0948"/>
    <w:rsid w:val="004C0D1E"/>
    <w:rsid w:val="004C1949"/>
    <w:rsid w:val="004C1CA2"/>
    <w:rsid w:val="004C1D7E"/>
    <w:rsid w:val="004C21CB"/>
    <w:rsid w:val="004C251E"/>
    <w:rsid w:val="004C354C"/>
    <w:rsid w:val="004C46F2"/>
    <w:rsid w:val="004C5958"/>
    <w:rsid w:val="004C71E4"/>
    <w:rsid w:val="004D026C"/>
    <w:rsid w:val="004D0CCC"/>
    <w:rsid w:val="004D0F66"/>
    <w:rsid w:val="004D2763"/>
    <w:rsid w:val="004D45E9"/>
    <w:rsid w:val="004D608E"/>
    <w:rsid w:val="004E23EC"/>
    <w:rsid w:val="004E2867"/>
    <w:rsid w:val="004E388F"/>
    <w:rsid w:val="004E4BCF"/>
    <w:rsid w:val="004E6CA8"/>
    <w:rsid w:val="004F159D"/>
    <w:rsid w:val="004F2D8F"/>
    <w:rsid w:val="004F34BD"/>
    <w:rsid w:val="004F606F"/>
    <w:rsid w:val="004F62B0"/>
    <w:rsid w:val="004F7B20"/>
    <w:rsid w:val="005008B8"/>
    <w:rsid w:val="0050090A"/>
    <w:rsid w:val="00500EED"/>
    <w:rsid w:val="00501CB2"/>
    <w:rsid w:val="00501F09"/>
    <w:rsid w:val="00503A7F"/>
    <w:rsid w:val="00503FE2"/>
    <w:rsid w:val="00505507"/>
    <w:rsid w:val="00505C8A"/>
    <w:rsid w:val="00505CC1"/>
    <w:rsid w:val="00507241"/>
    <w:rsid w:val="0051001A"/>
    <w:rsid w:val="00510268"/>
    <w:rsid w:val="00510A64"/>
    <w:rsid w:val="00510E9A"/>
    <w:rsid w:val="00511CEE"/>
    <w:rsid w:val="00511EC1"/>
    <w:rsid w:val="005121B4"/>
    <w:rsid w:val="00513AF4"/>
    <w:rsid w:val="0051449D"/>
    <w:rsid w:val="00515D6C"/>
    <w:rsid w:val="00516371"/>
    <w:rsid w:val="00516E56"/>
    <w:rsid w:val="00520601"/>
    <w:rsid w:val="00520668"/>
    <w:rsid w:val="0052307A"/>
    <w:rsid w:val="00526E2E"/>
    <w:rsid w:val="00526E4C"/>
    <w:rsid w:val="00527D16"/>
    <w:rsid w:val="00531171"/>
    <w:rsid w:val="00532386"/>
    <w:rsid w:val="00532468"/>
    <w:rsid w:val="0053395A"/>
    <w:rsid w:val="005341C4"/>
    <w:rsid w:val="00535A0A"/>
    <w:rsid w:val="00535A33"/>
    <w:rsid w:val="005374BE"/>
    <w:rsid w:val="005400BD"/>
    <w:rsid w:val="005401F6"/>
    <w:rsid w:val="00540EC1"/>
    <w:rsid w:val="00542FDD"/>
    <w:rsid w:val="00544B69"/>
    <w:rsid w:val="00546E71"/>
    <w:rsid w:val="00547A26"/>
    <w:rsid w:val="00547B27"/>
    <w:rsid w:val="005508C9"/>
    <w:rsid w:val="00552C5E"/>
    <w:rsid w:val="0055312A"/>
    <w:rsid w:val="0055372E"/>
    <w:rsid w:val="005537B4"/>
    <w:rsid w:val="00553DE3"/>
    <w:rsid w:val="00553F4E"/>
    <w:rsid w:val="00554988"/>
    <w:rsid w:val="00555D04"/>
    <w:rsid w:val="00556E81"/>
    <w:rsid w:val="005652DC"/>
    <w:rsid w:val="00565F5A"/>
    <w:rsid w:val="00566370"/>
    <w:rsid w:val="00566B48"/>
    <w:rsid w:val="00567D4D"/>
    <w:rsid w:val="005701FE"/>
    <w:rsid w:val="0057184E"/>
    <w:rsid w:val="00572AB8"/>
    <w:rsid w:val="00575A58"/>
    <w:rsid w:val="005809FD"/>
    <w:rsid w:val="0058102B"/>
    <w:rsid w:val="00581FD2"/>
    <w:rsid w:val="00582682"/>
    <w:rsid w:val="00584699"/>
    <w:rsid w:val="00585447"/>
    <w:rsid w:val="00586D22"/>
    <w:rsid w:val="00587259"/>
    <w:rsid w:val="0058734C"/>
    <w:rsid w:val="00587635"/>
    <w:rsid w:val="00590115"/>
    <w:rsid w:val="0059161F"/>
    <w:rsid w:val="00591A81"/>
    <w:rsid w:val="00591D43"/>
    <w:rsid w:val="00592766"/>
    <w:rsid w:val="0059465B"/>
    <w:rsid w:val="005963DD"/>
    <w:rsid w:val="0059702E"/>
    <w:rsid w:val="00597AF4"/>
    <w:rsid w:val="005A0071"/>
    <w:rsid w:val="005A0095"/>
    <w:rsid w:val="005A21B8"/>
    <w:rsid w:val="005A2416"/>
    <w:rsid w:val="005A2E8A"/>
    <w:rsid w:val="005A44C5"/>
    <w:rsid w:val="005A7379"/>
    <w:rsid w:val="005A7FBD"/>
    <w:rsid w:val="005B07E5"/>
    <w:rsid w:val="005B0B1A"/>
    <w:rsid w:val="005B119F"/>
    <w:rsid w:val="005B1F8E"/>
    <w:rsid w:val="005B2D37"/>
    <w:rsid w:val="005B2F79"/>
    <w:rsid w:val="005B3351"/>
    <w:rsid w:val="005C1444"/>
    <w:rsid w:val="005C1CFF"/>
    <w:rsid w:val="005C21E3"/>
    <w:rsid w:val="005C5A96"/>
    <w:rsid w:val="005C5CD8"/>
    <w:rsid w:val="005C733C"/>
    <w:rsid w:val="005C7427"/>
    <w:rsid w:val="005D0980"/>
    <w:rsid w:val="005D1130"/>
    <w:rsid w:val="005D1378"/>
    <w:rsid w:val="005D1889"/>
    <w:rsid w:val="005D4D23"/>
    <w:rsid w:val="005D6C98"/>
    <w:rsid w:val="005E139D"/>
    <w:rsid w:val="005E207E"/>
    <w:rsid w:val="005E26A4"/>
    <w:rsid w:val="005E29E3"/>
    <w:rsid w:val="005E38CF"/>
    <w:rsid w:val="005E4788"/>
    <w:rsid w:val="005E483F"/>
    <w:rsid w:val="005E4C84"/>
    <w:rsid w:val="005E6579"/>
    <w:rsid w:val="005E6F27"/>
    <w:rsid w:val="005F0E6A"/>
    <w:rsid w:val="005F2F67"/>
    <w:rsid w:val="005F37EE"/>
    <w:rsid w:val="005F48B5"/>
    <w:rsid w:val="005F729A"/>
    <w:rsid w:val="006004A4"/>
    <w:rsid w:val="0060291F"/>
    <w:rsid w:val="00603DE8"/>
    <w:rsid w:val="00603DEC"/>
    <w:rsid w:val="00604C40"/>
    <w:rsid w:val="00606EB8"/>
    <w:rsid w:val="00611E1E"/>
    <w:rsid w:val="0061217B"/>
    <w:rsid w:val="006139E2"/>
    <w:rsid w:val="006140AB"/>
    <w:rsid w:val="00614999"/>
    <w:rsid w:val="00614DE0"/>
    <w:rsid w:val="00615B89"/>
    <w:rsid w:val="00615E0D"/>
    <w:rsid w:val="00616ADD"/>
    <w:rsid w:val="00621CB4"/>
    <w:rsid w:val="0062224C"/>
    <w:rsid w:val="00622F0D"/>
    <w:rsid w:val="00623140"/>
    <w:rsid w:val="00624F4B"/>
    <w:rsid w:val="00625814"/>
    <w:rsid w:val="00625C62"/>
    <w:rsid w:val="006260D4"/>
    <w:rsid w:val="006314FE"/>
    <w:rsid w:val="00631791"/>
    <w:rsid w:val="00632A75"/>
    <w:rsid w:val="00633C27"/>
    <w:rsid w:val="006344D8"/>
    <w:rsid w:val="0063609E"/>
    <w:rsid w:val="006367F4"/>
    <w:rsid w:val="00640AEE"/>
    <w:rsid w:val="00641895"/>
    <w:rsid w:val="00641E95"/>
    <w:rsid w:val="0064277A"/>
    <w:rsid w:val="006430BB"/>
    <w:rsid w:val="006434F6"/>
    <w:rsid w:val="00645508"/>
    <w:rsid w:val="00650080"/>
    <w:rsid w:val="00650C72"/>
    <w:rsid w:val="006510CF"/>
    <w:rsid w:val="00651C0A"/>
    <w:rsid w:val="00652E71"/>
    <w:rsid w:val="00652E9A"/>
    <w:rsid w:val="00654670"/>
    <w:rsid w:val="00654B1A"/>
    <w:rsid w:val="00655B12"/>
    <w:rsid w:val="006571F3"/>
    <w:rsid w:val="00657644"/>
    <w:rsid w:val="00657CBE"/>
    <w:rsid w:val="00660278"/>
    <w:rsid w:val="006616C5"/>
    <w:rsid w:val="006644C9"/>
    <w:rsid w:val="0066598D"/>
    <w:rsid w:val="00665F35"/>
    <w:rsid w:val="006660BB"/>
    <w:rsid w:val="00666AB1"/>
    <w:rsid w:val="00667288"/>
    <w:rsid w:val="006709CE"/>
    <w:rsid w:val="00673E44"/>
    <w:rsid w:val="00675870"/>
    <w:rsid w:val="0067649A"/>
    <w:rsid w:val="006770A0"/>
    <w:rsid w:val="00677668"/>
    <w:rsid w:val="00682254"/>
    <w:rsid w:val="006830FA"/>
    <w:rsid w:val="00683D99"/>
    <w:rsid w:val="00685512"/>
    <w:rsid w:val="00685B5E"/>
    <w:rsid w:val="006865B3"/>
    <w:rsid w:val="006873A0"/>
    <w:rsid w:val="00687BD9"/>
    <w:rsid w:val="0069117E"/>
    <w:rsid w:val="0069276D"/>
    <w:rsid w:val="00694377"/>
    <w:rsid w:val="00694466"/>
    <w:rsid w:val="00694D01"/>
    <w:rsid w:val="006950ED"/>
    <w:rsid w:val="00697473"/>
    <w:rsid w:val="00697B87"/>
    <w:rsid w:val="006A03A5"/>
    <w:rsid w:val="006A2A7D"/>
    <w:rsid w:val="006A436C"/>
    <w:rsid w:val="006B14AE"/>
    <w:rsid w:val="006B338A"/>
    <w:rsid w:val="006B3D8D"/>
    <w:rsid w:val="006B47D3"/>
    <w:rsid w:val="006B4D99"/>
    <w:rsid w:val="006B674D"/>
    <w:rsid w:val="006B70E8"/>
    <w:rsid w:val="006C104F"/>
    <w:rsid w:val="006C201C"/>
    <w:rsid w:val="006C2A29"/>
    <w:rsid w:val="006C343C"/>
    <w:rsid w:val="006C38AF"/>
    <w:rsid w:val="006C38FB"/>
    <w:rsid w:val="006C3E8E"/>
    <w:rsid w:val="006C4579"/>
    <w:rsid w:val="006C59C7"/>
    <w:rsid w:val="006C6527"/>
    <w:rsid w:val="006C7580"/>
    <w:rsid w:val="006C781E"/>
    <w:rsid w:val="006C7ED7"/>
    <w:rsid w:val="006D08EE"/>
    <w:rsid w:val="006D46C6"/>
    <w:rsid w:val="006D4748"/>
    <w:rsid w:val="006D583B"/>
    <w:rsid w:val="006D621D"/>
    <w:rsid w:val="006D656A"/>
    <w:rsid w:val="006D6D65"/>
    <w:rsid w:val="006D760C"/>
    <w:rsid w:val="006D7CA1"/>
    <w:rsid w:val="006E13E6"/>
    <w:rsid w:val="006E18F8"/>
    <w:rsid w:val="006E22E4"/>
    <w:rsid w:val="006E4DAC"/>
    <w:rsid w:val="006F0895"/>
    <w:rsid w:val="006F133D"/>
    <w:rsid w:val="006F226D"/>
    <w:rsid w:val="006F2707"/>
    <w:rsid w:val="006F294D"/>
    <w:rsid w:val="006F3FCD"/>
    <w:rsid w:val="006F4D2F"/>
    <w:rsid w:val="006F5C60"/>
    <w:rsid w:val="006F6047"/>
    <w:rsid w:val="006F677F"/>
    <w:rsid w:val="006F6CF7"/>
    <w:rsid w:val="006F7C87"/>
    <w:rsid w:val="007023C3"/>
    <w:rsid w:val="00702504"/>
    <w:rsid w:val="00703206"/>
    <w:rsid w:val="0070335A"/>
    <w:rsid w:val="00704B4F"/>
    <w:rsid w:val="007065DD"/>
    <w:rsid w:val="0071287A"/>
    <w:rsid w:val="007131F0"/>
    <w:rsid w:val="00714F99"/>
    <w:rsid w:val="00715D42"/>
    <w:rsid w:val="00716811"/>
    <w:rsid w:val="00722326"/>
    <w:rsid w:val="00722B5D"/>
    <w:rsid w:val="00723BCF"/>
    <w:rsid w:val="007245CB"/>
    <w:rsid w:val="00724CD9"/>
    <w:rsid w:val="007315BE"/>
    <w:rsid w:val="0073305A"/>
    <w:rsid w:val="00733354"/>
    <w:rsid w:val="00733A88"/>
    <w:rsid w:val="00733C97"/>
    <w:rsid w:val="007355DA"/>
    <w:rsid w:val="007400C4"/>
    <w:rsid w:val="0074625D"/>
    <w:rsid w:val="00746DEC"/>
    <w:rsid w:val="007473D3"/>
    <w:rsid w:val="00753D35"/>
    <w:rsid w:val="007547F9"/>
    <w:rsid w:val="0075689A"/>
    <w:rsid w:val="00756C91"/>
    <w:rsid w:val="00757392"/>
    <w:rsid w:val="00762457"/>
    <w:rsid w:val="007624C6"/>
    <w:rsid w:val="00762BAA"/>
    <w:rsid w:val="00763A2F"/>
    <w:rsid w:val="0076425A"/>
    <w:rsid w:val="007659D2"/>
    <w:rsid w:val="007669B4"/>
    <w:rsid w:val="00766C4C"/>
    <w:rsid w:val="00767286"/>
    <w:rsid w:val="00767380"/>
    <w:rsid w:val="0077060E"/>
    <w:rsid w:val="00770769"/>
    <w:rsid w:val="007711DD"/>
    <w:rsid w:val="00771EE4"/>
    <w:rsid w:val="00773472"/>
    <w:rsid w:val="00773753"/>
    <w:rsid w:val="00774007"/>
    <w:rsid w:val="007754FD"/>
    <w:rsid w:val="0077712A"/>
    <w:rsid w:val="007805C1"/>
    <w:rsid w:val="0078070E"/>
    <w:rsid w:val="0078230F"/>
    <w:rsid w:val="00782B6E"/>
    <w:rsid w:val="00783360"/>
    <w:rsid w:val="007849FB"/>
    <w:rsid w:val="007852E4"/>
    <w:rsid w:val="007854E1"/>
    <w:rsid w:val="0078676E"/>
    <w:rsid w:val="00786B9B"/>
    <w:rsid w:val="007873EA"/>
    <w:rsid w:val="00790BE0"/>
    <w:rsid w:val="00791047"/>
    <w:rsid w:val="00791624"/>
    <w:rsid w:val="007918CF"/>
    <w:rsid w:val="0079359E"/>
    <w:rsid w:val="00794107"/>
    <w:rsid w:val="00795275"/>
    <w:rsid w:val="00795832"/>
    <w:rsid w:val="00797367"/>
    <w:rsid w:val="007A00FF"/>
    <w:rsid w:val="007A0E63"/>
    <w:rsid w:val="007A216D"/>
    <w:rsid w:val="007A4104"/>
    <w:rsid w:val="007A4D29"/>
    <w:rsid w:val="007A6350"/>
    <w:rsid w:val="007A687A"/>
    <w:rsid w:val="007A6AA2"/>
    <w:rsid w:val="007A6D6A"/>
    <w:rsid w:val="007A754E"/>
    <w:rsid w:val="007A75FB"/>
    <w:rsid w:val="007B031F"/>
    <w:rsid w:val="007B161C"/>
    <w:rsid w:val="007B22AC"/>
    <w:rsid w:val="007B3873"/>
    <w:rsid w:val="007B3D0A"/>
    <w:rsid w:val="007B3FC5"/>
    <w:rsid w:val="007B5249"/>
    <w:rsid w:val="007B683D"/>
    <w:rsid w:val="007B6EBD"/>
    <w:rsid w:val="007B7476"/>
    <w:rsid w:val="007C0B7E"/>
    <w:rsid w:val="007C152D"/>
    <w:rsid w:val="007C1AF0"/>
    <w:rsid w:val="007C2110"/>
    <w:rsid w:val="007C2C75"/>
    <w:rsid w:val="007C3F47"/>
    <w:rsid w:val="007C4223"/>
    <w:rsid w:val="007C4852"/>
    <w:rsid w:val="007C4A29"/>
    <w:rsid w:val="007D0522"/>
    <w:rsid w:val="007D1B61"/>
    <w:rsid w:val="007D4F13"/>
    <w:rsid w:val="007D5BE5"/>
    <w:rsid w:val="007D748C"/>
    <w:rsid w:val="007E1202"/>
    <w:rsid w:val="007E5D84"/>
    <w:rsid w:val="007E63EC"/>
    <w:rsid w:val="007E6B44"/>
    <w:rsid w:val="007F4719"/>
    <w:rsid w:val="007F4EB1"/>
    <w:rsid w:val="007F545B"/>
    <w:rsid w:val="007F6332"/>
    <w:rsid w:val="007F6705"/>
    <w:rsid w:val="007F7667"/>
    <w:rsid w:val="007F7CFD"/>
    <w:rsid w:val="00800837"/>
    <w:rsid w:val="00802BC5"/>
    <w:rsid w:val="0080442A"/>
    <w:rsid w:val="00804B04"/>
    <w:rsid w:val="008067A1"/>
    <w:rsid w:val="0080799F"/>
    <w:rsid w:val="00807F98"/>
    <w:rsid w:val="0081091D"/>
    <w:rsid w:val="00812EB3"/>
    <w:rsid w:val="00813031"/>
    <w:rsid w:val="00813BFE"/>
    <w:rsid w:val="00813D66"/>
    <w:rsid w:val="00814C2C"/>
    <w:rsid w:val="008157DF"/>
    <w:rsid w:val="008167C9"/>
    <w:rsid w:val="0082444C"/>
    <w:rsid w:val="008246F8"/>
    <w:rsid w:val="008258E8"/>
    <w:rsid w:val="008268BF"/>
    <w:rsid w:val="00826F34"/>
    <w:rsid w:val="00827CA9"/>
    <w:rsid w:val="00832128"/>
    <w:rsid w:val="00832370"/>
    <w:rsid w:val="008339E3"/>
    <w:rsid w:val="0083428D"/>
    <w:rsid w:val="00834762"/>
    <w:rsid w:val="00834EE8"/>
    <w:rsid w:val="0083569C"/>
    <w:rsid w:val="00836D9B"/>
    <w:rsid w:val="0083779C"/>
    <w:rsid w:val="008378D1"/>
    <w:rsid w:val="00841229"/>
    <w:rsid w:val="00843A33"/>
    <w:rsid w:val="00846DF8"/>
    <w:rsid w:val="0085004F"/>
    <w:rsid w:val="00850C9B"/>
    <w:rsid w:val="00851896"/>
    <w:rsid w:val="00851A4B"/>
    <w:rsid w:val="00854375"/>
    <w:rsid w:val="0085447E"/>
    <w:rsid w:val="00854C55"/>
    <w:rsid w:val="00854E3F"/>
    <w:rsid w:val="008553D8"/>
    <w:rsid w:val="0085599F"/>
    <w:rsid w:val="00856425"/>
    <w:rsid w:val="00856DE8"/>
    <w:rsid w:val="00856FA5"/>
    <w:rsid w:val="0086036D"/>
    <w:rsid w:val="00861F28"/>
    <w:rsid w:val="008627B5"/>
    <w:rsid w:val="00863537"/>
    <w:rsid w:val="00864CDE"/>
    <w:rsid w:val="0086562B"/>
    <w:rsid w:val="00865773"/>
    <w:rsid w:val="0086588A"/>
    <w:rsid w:val="0086688C"/>
    <w:rsid w:val="00867653"/>
    <w:rsid w:val="00870127"/>
    <w:rsid w:val="0087114A"/>
    <w:rsid w:val="0087253E"/>
    <w:rsid w:val="00874E02"/>
    <w:rsid w:val="00875559"/>
    <w:rsid w:val="00875CD5"/>
    <w:rsid w:val="00876FB6"/>
    <w:rsid w:val="008804C5"/>
    <w:rsid w:val="0088061B"/>
    <w:rsid w:val="0088079F"/>
    <w:rsid w:val="00880A48"/>
    <w:rsid w:val="00881FBE"/>
    <w:rsid w:val="00882846"/>
    <w:rsid w:val="00883054"/>
    <w:rsid w:val="00883B09"/>
    <w:rsid w:val="008843AE"/>
    <w:rsid w:val="008851DB"/>
    <w:rsid w:val="00887F11"/>
    <w:rsid w:val="00891710"/>
    <w:rsid w:val="00892C6E"/>
    <w:rsid w:val="00896648"/>
    <w:rsid w:val="00897038"/>
    <w:rsid w:val="008973C3"/>
    <w:rsid w:val="00897B35"/>
    <w:rsid w:val="00897CFB"/>
    <w:rsid w:val="008A0E95"/>
    <w:rsid w:val="008A13D2"/>
    <w:rsid w:val="008A1649"/>
    <w:rsid w:val="008A3CAC"/>
    <w:rsid w:val="008A4AF7"/>
    <w:rsid w:val="008A563B"/>
    <w:rsid w:val="008A6BFF"/>
    <w:rsid w:val="008A72E5"/>
    <w:rsid w:val="008A7A55"/>
    <w:rsid w:val="008B0C5B"/>
    <w:rsid w:val="008B1A97"/>
    <w:rsid w:val="008B1E86"/>
    <w:rsid w:val="008B2735"/>
    <w:rsid w:val="008B34B1"/>
    <w:rsid w:val="008B4D5D"/>
    <w:rsid w:val="008B5579"/>
    <w:rsid w:val="008B5DCD"/>
    <w:rsid w:val="008C3940"/>
    <w:rsid w:val="008C451A"/>
    <w:rsid w:val="008C5048"/>
    <w:rsid w:val="008C53DA"/>
    <w:rsid w:val="008C5426"/>
    <w:rsid w:val="008C721B"/>
    <w:rsid w:val="008C7D4D"/>
    <w:rsid w:val="008D04BA"/>
    <w:rsid w:val="008D1498"/>
    <w:rsid w:val="008D165A"/>
    <w:rsid w:val="008D1C11"/>
    <w:rsid w:val="008D55DA"/>
    <w:rsid w:val="008D7990"/>
    <w:rsid w:val="008D79FD"/>
    <w:rsid w:val="008E094D"/>
    <w:rsid w:val="008E165C"/>
    <w:rsid w:val="008E3473"/>
    <w:rsid w:val="008E767A"/>
    <w:rsid w:val="008E7742"/>
    <w:rsid w:val="008E77B3"/>
    <w:rsid w:val="008F3CF4"/>
    <w:rsid w:val="008F440C"/>
    <w:rsid w:val="008F496C"/>
    <w:rsid w:val="008F5337"/>
    <w:rsid w:val="008F6D1B"/>
    <w:rsid w:val="008F729D"/>
    <w:rsid w:val="008F7D45"/>
    <w:rsid w:val="009002E0"/>
    <w:rsid w:val="00900597"/>
    <w:rsid w:val="00901000"/>
    <w:rsid w:val="00901EC2"/>
    <w:rsid w:val="00902004"/>
    <w:rsid w:val="009024AF"/>
    <w:rsid w:val="009027BE"/>
    <w:rsid w:val="009028DD"/>
    <w:rsid w:val="009052F8"/>
    <w:rsid w:val="00907477"/>
    <w:rsid w:val="0091073B"/>
    <w:rsid w:val="009107AF"/>
    <w:rsid w:val="00912AD3"/>
    <w:rsid w:val="00915D14"/>
    <w:rsid w:val="009168F2"/>
    <w:rsid w:val="00920196"/>
    <w:rsid w:val="009203B7"/>
    <w:rsid w:val="0092073A"/>
    <w:rsid w:val="00921FEE"/>
    <w:rsid w:val="0092200B"/>
    <w:rsid w:val="00923C30"/>
    <w:rsid w:val="0092423F"/>
    <w:rsid w:val="00925542"/>
    <w:rsid w:val="0092587E"/>
    <w:rsid w:val="00926FAE"/>
    <w:rsid w:val="00927F6A"/>
    <w:rsid w:val="00931CDA"/>
    <w:rsid w:val="0093229E"/>
    <w:rsid w:val="00934712"/>
    <w:rsid w:val="00934FC7"/>
    <w:rsid w:val="00936462"/>
    <w:rsid w:val="0094009F"/>
    <w:rsid w:val="00940460"/>
    <w:rsid w:val="00940B14"/>
    <w:rsid w:val="00941129"/>
    <w:rsid w:val="009436DB"/>
    <w:rsid w:val="00945381"/>
    <w:rsid w:val="00946D05"/>
    <w:rsid w:val="0094795F"/>
    <w:rsid w:val="00947B34"/>
    <w:rsid w:val="00947CAE"/>
    <w:rsid w:val="00952051"/>
    <w:rsid w:val="00952847"/>
    <w:rsid w:val="00952DB2"/>
    <w:rsid w:val="00952EC6"/>
    <w:rsid w:val="0095342B"/>
    <w:rsid w:val="009535E6"/>
    <w:rsid w:val="00953738"/>
    <w:rsid w:val="00953C34"/>
    <w:rsid w:val="00955611"/>
    <w:rsid w:val="00956CCB"/>
    <w:rsid w:val="00957120"/>
    <w:rsid w:val="009574B5"/>
    <w:rsid w:val="00962274"/>
    <w:rsid w:val="00962B4A"/>
    <w:rsid w:val="00963025"/>
    <w:rsid w:val="00963280"/>
    <w:rsid w:val="00964804"/>
    <w:rsid w:val="00965AC3"/>
    <w:rsid w:val="00970D28"/>
    <w:rsid w:val="00970D80"/>
    <w:rsid w:val="0097205A"/>
    <w:rsid w:val="00972170"/>
    <w:rsid w:val="009726E4"/>
    <w:rsid w:val="00972B95"/>
    <w:rsid w:val="009733FB"/>
    <w:rsid w:val="0097377A"/>
    <w:rsid w:val="00973EB0"/>
    <w:rsid w:val="009745D9"/>
    <w:rsid w:val="00974C93"/>
    <w:rsid w:val="0097584B"/>
    <w:rsid w:val="00975D50"/>
    <w:rsid w:val="00977089"/>
    <w:rsid w:val="009801A3"/>
    <w:rsid w:val="0098147E"/>
    <w:rsid w:val="00981B56"/>
    <w:rsid w:val="00981EBE"/>
    <w:rsid w:val="0098339D"/>
    <w:rsid w:val="009866DE"/>
    <w:rsid w:val="009877EC"/>
    <w:rsid w:val="00990D10"/>
    <w:rsid w:val="00990F3A"/>
    <w:rsid w:val="00991909"/>
    <w:rsid w:val="009926D1"/>
    <w:rsid w:val="00992B07"/>
    <w:rsid w:val="0099390C"/>
    <w:rsid w:val="00995189"/>
    <w:rsid w:val="0099549B"/>
    <w:rsid w:val="00995AB1"/>
    <w:rsid w:val="009961E7"/>
    <w:rsid w:val="009976CC"/>
    <w:rsid w:val="009A0A4B"/>
    <w:rsid w:val="009A1280"/>
    <w:rsid w:val="009A1E3A"/>
    <w:rsid w:val="009A25D4"/>
    <w:rsid w:val="009A26AA"/>
    <w:rsid w:val="009A30AD"/>
    <w:rsid w:val="009A3C96"/>
    <w:rsid w:val="009A551B"/>
    <w:rsid w:val="009A68F9"/>
    <w:rsid w:val="009B0083"/>
    <w:rsid w:val="009B0098"/>
    <w:rsid w:val="009B1048"/>
    <w:rsid w:val="009B168F"/>
    <w:rsid w:val="009B2B09"/>
    <w:rsid w:val="009B3DD7"/>
    <w:rsid w:val="009B40F3"/>
    <w:rsid w:val="009C0048"/>
    <w:rsid w:val="009C0315"/>
    <w:rsid w:val="009C0D36"/>
    <w:rsid w:val="009C2311"/>
    <w:rsid w:val="009C2BDF"/>
    <w:rsid w:val="009C2E74"/>
    <w:rsid w:val="009C2F62"/>
    <w:rsid w:val="009C5847"/>
    <w:rsid w:val="009C60D6"/>
    <w:rsid w:val="009D1581"/>
    <w:rsid w:val="009D1D71"/>
    <w:rsid w:val="009D228A"/>
    <w:rsid w:val="009D29DA"/>
    <w:rsid w:val="009D4541"/>
    <w:rsid w:val="009D5A88"/>
    <w:rsid w:val="009D65DE"/>
    <w:rsid w:val="009D67C3"/>
    <w:rsid w:val="009D7AE4"/>
    <w:rsid w:val="009D7CB7"/>
    <w:rsid w:val="009E18FD"/>
    <w:rsid w:val="009E48F4"/>
    <w:rsid w:val="009E6431"/>
    <w:rsid w:val="009E67B1"/>
    <w:rsid w:val="009E6E99"/>
    <w:rsid w:val="009F1FD0"/>
    <w:rsid w:val="009F230C"/>
    <w:rsid w:val="009F2E43"/>
    <w:rsid w:val="009F3ACB"/>
    <w:rsid w:val="009F6AFE"/>
    <w:rsid w:val="009F7187"/>
    <w:rsid w:val="009F75DF"/>
    <w:rsid w:val="00A007CB"/>
    <w:rsid w:val="00A0097F"/>
    <w:rsid w:val="00A00DF2"/>
    <w:rsid w:val="00A01431"/>
    <w:rsid w:val="00A01D51"/>
    <w:rsid w:val="00A05392"/>
    <w:rsid w:val="00A069B1"/>
    <w:rsid w:val="00A0740A"/>
    <w:rsid w:val="00A10CB8"/>
    <w:rsid w:val="00A10DF6"/>
    <w:rsid w:val="00A10ECA"/>
    <w:rsid w:val="00A1466A"/>
    <w:rsid w:val="00A15EF9"/>
    <w:rsid w:val="00A161FD"/>
    <w:rsid w:val="00A168BE"/>
    <w:rsid w:val="00A16BA0"/>
    <w:rsid w:val="00A208E9"/>
    <w:rsid w:val="00A20AC7"/>
    <w:rsid w:val="00A21AB3"/>
    <w:rsid w:val="00A21E89"/>
    <w:rsid w:val="00A23AAB"/>
    <w:rsid w:val="00A257A6"/>
    <w:rsid w:val="00A25B91"/>
    <w:rsid w:val="00A25E43"/>
    <w:rsid w:val="00A26955"/>
    <w:rsid w:val="00A316D3"/>
    <w:rsid w:val="00A3276C"/>
    <w:rsid w:val="00A32D33"/>
    <w:rsid w:val="00A335C3"/>
    <w:rsid w:val="00A338E6"/>
    <w:rsid w:val="00A3428B"/>
    <w:rsid w:val="00A36865"/>
    <w:rsid w:val="00A40C6C"/>
    <w:rsid w:val="00A4108C"/>
    <w:rsid w:val="00A41134"/>
    <w:rsid w:val="00A41819"/>
    <w:rsid w:val="00A434CD"/>
    <w:rsid w:val="00A4499B"/>
    <w:rsid w:val="00A4680D"/>
    <w:rsid w:val="00A469A9"/>
    <w:rsid w:val="00A47ADF"/>
    <w:rsid w:val="00A50149"/>
    <w:rsid w:val="00A5066B"/>
    <w:rsid w:val="00A50787"/>
    <w:rsid w:val="00A50DBA"/>
    <w:rsid w:val="00A51944"/>
    <w:rsid w:val="00A52014"/>
    <w:rsid w:val="00A52976"/>
    <w:rsid w:val="00A540D9"/>
    <w:rsid w:val="00A547E4"/>
    <w:rsid w:val="00A55837"/>
    <w:rsid w:val="00A55C9F"/>
    <w:rsid w:val="00A60977"/>
    <w:rsid w:val="00A60C32"/>
    <w:rsid w:val="00A62277"/>
    <w:rsid w:val="00A632FA"/>
    <w:rsid w:val="00A6406D"/>
    <w:rsid w:val="00A64B2B"/>
    <w:rsid w:val="00A652DF"/>
    <w:rsid w:val="00A6578A"/>
    <w:rsid w:val="00A65EC1"/>
    <w:rsid w:val="00A6759D"/>
    <w:rsid w:val="00A714D1"/>
    <w:rsid w:val="00A724F8"/>
    <w:rsid w:val="00A72989"/>
    <w:rsid w:val="00A73005"/>
    <w:rsid w:val="00A73238"/>
    <w:rsid w:val="00A733CE"/>
    <w:rsid w:val="00A738DC"/>
    <w:rsid w:val="00A74BF8"/>
    <w:rsid w:val="00A74DE8"/>
    <w:rsid w:val="00A758E4"/>
    <w:rsid w:val="00A76DB5"/>
    <w:rsid w:val="00A771A4"/>
    <w:rsid w:val="00A80EF9"/>
    <w:rsid w:val="00A81610"/>
    <w:rsid w:val="00A82CA9"/>
    <w:rsid w:val="00A86232"/>
    <w:rsid w:val="00A877E5"/>
    <w:rsid w:val="00A90B7E"/>
    <w:rsid w:val="00A90DEA"/>
    <w:rsid w:val="00A922C9"/>
    <w:rsid w:val="00A94B8E"/>
    <w:rsid w:val="00A94DF9"/>
    <w:rsid w:val="00A95E7D"/>
    <w:rsid w:val="00A972F4"/>
    <w:rsid w:val="00AA0295"/>
    <w:rsid w:val="00AA029B"/>
    <w:rsid w:val="00AA09C2"/>
    <w:rsid w:val="00AA0AB0"/>
    <w:rsid w:val="00AA184B"/>
    <w:rsid w:val="00AA25C8"/>
    <w:rsid w:val="00AA39CE"/>
    <w:rsid w:val="00AA4033"/>
    <w:rsid w:val="00AA5075"/>
    <w:rsid w:val="00AA525A"/>
    <w:rsid w:val="00AA5993"/>
    <w:rsid w:val="00AB1959"/>
    <w:rsid w:val="00AB1FD0"/>
    <w:rsid w:val="00AB20FE"/>
    <w:rsid w:val="00AB21ED"/>
    <w:rsid w:val="00AB28D5"/>
    <w:rsid w:val="00AB3015"/>
    <w:rsid w:val="00AB3911"/>
    <w:rsid w:val="00AB4949"/>
    <w:rsid w:val="00AB6C10"/>
    <w:rsid w:val="00AB6FF3"/>
    <w:rsid w:val="00AB7D92"/>
    <w:rsid w:val="00AC1EE6"/>
    <w:rsid w:val="00AC29FD"/>
    <w:rsid w:val="00AC4DA3"/>
    <w:rsid w:val="00AC6D98"/>
    <w:rsid w:val="00AD0715"/>
    <w:rsid w:val="00AD0AB5"/>
    <w:rsid w:val="00AD2591"/>
    <w:rsid w:val="00AD2F95"/>
    <w:rsid w:val="00AD33C9"/>
    <w:rsid w:val="00AD3885"/>
    <w:rsid w:val="00AD4971"/>
    <w:rsid w:val="00AD52FC"/>
    <w:rsid w:val="00AD5C19"/>
    <w:rsid w:val="00AD7411"/>
    <w:rsid w:val="00AE03A6"/>
    <w:rsid w:val="00AE0908"/>
    <w:rsid w:val="00AE1140"/>
    <w:rsid w:val="00AE1320"/>
    <w:rsid w:val="00AE27B8"/>
    <w:rsid w:val="00AE457B"/>
    <w:rsid w:val="00AE45F9"/>
    <w:rsid w:val="00AE55F7"/>
    <w:rsid w:val="00AE5FBF"/>
    <w:rsid w:val="00AE5FCA"/>
    <w:rsid w:val="00AF07AA"/>
    <w:rsid w:val="00AF1743"/>
    <w:rsid w:val="00AF180E"/>
    <w:rsid w:val="00AF2500"/>
    <w:rsid w:val="00AF2FB7"/>
    <w:rsid w:val="00AF5E98"/>
    <w:rsid w:val="00AF6ACF"/>
    <w:rsid w:val="00B02327"/>
    <w:rsid w:val="00B0343E"/>
    <w:rsid w:val="00B043DD"/>
    <w:rsid w:val="00B061DD"/>
    <w:rsid w:val="00B06592"/>
    <w:rsid w:val="00B0700E"/>
    <w:rsid w:val="00B07766"/>
    <w:rsid w:val="00B10D51"/>
    <w:rsid w:val="00B119FA"/>
    <w:rsid w:val="00B11CA0"/>
    <w:rsid w:val="00B12478"/>
    <w:rsid w:val="00B1366F"/>
    <w:rsid w:val="00B13A34"/>
    <w:rsid w:val="00B1459D"/>
    <w:rsid w:val="00B21BD1"/>
    <w:rsid w:val="00B223D0"/>
    <w:rsid w:val="00B22EC4"/>
    <w:rsid w:val="00B23511"/>
    <w:rsid w:val="00B236B4"/>
    <w:rsid w:val="00B23C00"/>
    <w:rsid w:val="00B2646C"/>
    <w:rsid w:val="00B2745D"/>
    <w:rsid w:val="00B27EA3"/>
    <w:rsid w:val="00B30E31"/>
    <w:rsid w:val="00B31CF2"/>
    <w:rsid w:val="00B32BDB"/>
    <w:rsid w:val="00B3390C"/>
    <w:rsid w:val="00B339BC"/>
    <w:rsid w:val="00B33A89"/>
    <w:rsid w:val="00B347DB"/>
    <w:rsid w:val="00B34A91"/>
    <w:rsid w:val="00B40D17"/>
    <w:rsid w:val="00B4466D"/>
    <w:rsid w:val="00B45681"/>
    <w:rsid w:val="00B46EC3"/>
    <w:rsid w:val="00B506B5"/>
    <w:rsid w:val="00B515A7"/>
    <w:rsid w:val="00B52298"/>
    <w:rsid w:val="00B52665"/>
    <w:rsid w:val="00B52FB5"/>
    <w:rsid w:val="00B5430B"/>
    <w:rsid w:val="00B555A9"/>
    <w:rsid w:val="00B5572E"/>
    <w:rsid w:val="00B5776F"/>
    <w:rsid w:val="00B610AE"/>
    <w:rsid w:val="00B6158B"/>
    <w:rsid w:val="00B644FF"/>
    <w:rsid w:val="00B655CA"/>
    <w:rsid w:val="00B65FD8"/>
    <w:rsid w:val="00B66E18"/>
    <w:rsid w:val="00B6711A"/>
    <w:rsid w:val="00B70AF3"/>
    <w:rsid w:val="00B7192D"/>
    <w:rsid w:val="00B72AF5"/>
    <w:rsid w:val="00B74A7E"/>
    <w:rsid w:val="00B7567B"/>
    <w:rsid w:val="00B75710"/>
    <w:rsid w:val="00B76B8E"/>
    <w:rsid w:val="00B76ED0"/>
    <w:rsid w:val="00B81BCB"/>
    <w:rsid w:val="00B81D6D"/>
    <w:rsid w:val="00B84EA1"/>
    <w:rsid w:val="00B85E23"/>
    <w:rsid w:val="00B86B5B"/>
    <w:rsid w:val="00B86BA0"/>
    <w:rsid w:val="00B876C7"/>
    <w:rsid w:val="00B87BB7"/>
    <w:rsid w:val="00B92812"/>
    <w:rsid w:val="00B92D1B"/>
    <w:rsid w:val="00B93FF9"/>
    <w:rsid w:val="00B944ED"/>
    <w:rsid w:val="00B946DB"/>
    <w:rsid w:val="00B94821"/>
    <w:rsid w:val="00B97623"/>
    <w:rsid w:val="00BA00BF"/>
    <w:rsid w:val="00BA03DD"/>
    <w:rsid w:val="00BA0441"/>
    <w:rsid w:val="00BA08D5"/>
    <w:rsid w:val="00BA3313"/>
    <w:rsid w:val="00BA3CCE"/>
    <w:rsid w:val="00BA3F9F"/>
    <w:rsid w:val="00BA4372"/>
    <w:rsid w:val="00BB01B2"/>
    <w:rsid w:val="00BB0C69"/>
    <w:rsid w:val="00BB1A01"/>
    <w:rsid w:val="00BB2474"/>
    <w:rsid w:val="00BB256A"/>
    <w:rsid w:val="00BB2628"/>
    <w:rsid w:val="00BB426D"/>
    <w:rsid w:val="00BB6EE7"/>
    <w:rsid w:val="00BC0EA3"/>
    <w:rsid w:val="00BC2203"/>
    <w:rsid w:val="00BC2569"/>
    <w:rsid w:val="00BC2796"/>
    <w:rsid w:val="00BC4B94"/>
    <w:rsid w:val="00BC4DC8"/>
    <w:rsid w:val="00BC53FC"/>
    <w:rsid w:val="00BC5C06"/>
    <w:rsid w:val="00BC7738"/>
    <w:rsid w:val="00BC7AAE"/>
    <w:rsid w:val="00BD04A0"/>
    <w:rsid w:val="00BD0984"/>
    <w:rsid w:val="00BD0C74"/>
    <w:rsid w:val="00BD11DC"/>
    <w:rsid w:val="00BD1D1D"/>
    <w:rsid w:val="00BD2E7D"/>
    <w:rsid w:val="00BD4E66"/>
    <w:rsid w:val="00BD4E72"/>
    <w:rsid w:val="00BD4E9C"/>
    <w:rsid w:val="00BD5105"/>
    <w:rsid w:val="00BD5316"/>
    <w:rsid w:val="00BD5A88"/>
    <w:rsid w:val="00BD66F3"/>
    <w:rsid w:val="00BE0590"/>
    <w:rsid w:val="00BE292D"/>
    <w:rsid w:val="00BE47E0"/>
    <w:rsid w:val="00BE492C"/>
    <w:rsid w:val="00BE5D42"/>
    <w:rsid w:val="00BE5FD9"/>
    <w:rsid w:val="00BE656C"/>
    <w:rsid w:val="00BE6736"/>
    <w:rsid w:val="00BE6D88"/>
    <w:rsid w:val="00BE7750"/>
    <w:rsid w:val="00BF0704"/>
    <w:rsid w:val="00BF1A6F"/>
    <w:rsid w:val="00BF41B1"/>
    <w:rsid w:val="00BF4204"/>
    <w:rsid w:val="00BF6A17"/>
    <w:rsid w:val="00BF71A8"/>
    <w:rsid w:val="00BF7E78"/>
    <w:rsid w:val="00C004DD"/>
    <w:rsid w:val="00C00F07"/>
    <w:rsid w:val="00C01D3B"/>
    <w:rsid w:val="00C0237A"/>
    <w:rsid w:val="00C02B23"/>
    <w:rsid w:val="00C05A54"/>
    <w:rsid w:val="00C10172"/>
    <w:rsid w:val="00C10A38"/>
    <w:rsid w:val="00C10DCA"/>
    <w:rsid w:val="00C10EBD"/>
    <w:rsid w:val="00C11675"/>
    <w:rsid w:val="00C13967"/>
    <w:rsid w:val="00C146E8"/>
    <w:rsid w:val="00C1474A"/>
    <w:rsid w:val="00C14B7B"/>
    <w:rsid w:val="00C15173"/>
    <w:rsid w:val="00C155E9"/>
    <w:rsid w:val="00C17B72"/>
    <w:rsid w:val="00C220B4"/>
    <w:rsid w:val="00C220E9"/>
    <w:rsid w:val="00C22480"/>
    <w:rsid w:val="00C24665"/>
    <w:rsid w:val="00C2622D"/>
    <w:rsid w:val="00C26342"/>
    <w:rsid w:val="00C27D1B"/>
    <w:rsid w:val="00C3003C"/>
    <w:rsid w:val="00C31152"/>
    <w:rsid w:val="00C3117E"/>
    <w:rsid w:val="00C3145A"/>
    <w:rsid w:val="00C31653"/>
    <w:rsid w:val="00C31DE8"/>
    <w:rsid w:val="00C3270B"/>
    <w:rsid w:val="00C33D95"/>
    <w:rsid w:val="00C33F88"/>
    <w:rsid w:val="00C33FD7"/>
    <w:rsid w:val="00C35365"/>
    <w:rsid w:val="00C37D98"/>
    <w:rsid w:val="00C40D03"/>
    <w:rsid w:val="00C42FF0"/>
    <w:rsid w:val="00C43B48"/>
    <w:rsid w:val="00C45501"/>
    <w:rsid w:val="00C45833"/>
    <w:rsid w:val="00C46E53"/>
    <w:rsid w:val="00C46E93"/>
    <w:rsid w:val="00C470DC"/>
    <w:rsid w:val="00C50511"/>
    <w:rsid w:val="00C518CB"/>
    <w:rsid w:val="00C539C4"/>
    <w:rsid w:val="00C53A44"/>
    <w:rsid w:val="00C53AC2"/>
    <w:rsid w:val="00C55CEA"/>
    <w:rsid w:val="00C5770F"/>
    <w:rsid w:val="00C6105A"/>
    <w:rsid w:val="00C6216B"/>
    <w:rsid w:val="00C62893"/>
    <w:rsid w:val="00C62D59"/>
    <w:rsid w:val="00C62F46"/>
    <w:rsid w:val="00C64348"/>
    <w:rsid w:val="00C672FD"/>
    <w:rsid w:val="00C6746B"/>
    <w:rsid w:val="00C7052B"/>
    <w:rsid w:val="00C70651"/>
    <w:rsid w:val="00C710E9"/>
    <w:rsid w:val="00C72D42"/>
    <w:rsid w:val="00C74610"/>
    <w:rsid w:val="00C74D63"/>
    <w:rsid w:val="00C75CF8"/>
    <w:rsid w:val="00C77860"/>
    <w:rsid w:val="00C81416"/>
    <w:rsid w:val="00C816E8"/>
    <w:rsid w:val="00C81B1E"/>
    <w:rsid w:val="00C829D8"/>
    <w:rsid w:val="00C829E9"/>
    <w:rsid w:val="00C82B80"/>
    <w:rsid w:val="00C82DD5"/>
    <w:rsid w:val="00C830FC"/>
    <w:rsid w:val="00C83623"/>
    <w:rsid w:val="00C84984"/>
    <w:rsid w:val="00C85D5F"/>
    <w:rsid w:val="00C86066"/>
    <w:rsid w:val="00C863B2"/>
    <w:rsid w:val="00C863CE"/>
    <w:rsid w:val="00C867B6"/>
    <w:rsid w:val="00C86B56"/>
    <w:rsid w:val="00C871F0"/>
    <w:rsid w:val="00C933BF"/>
    <w:rsid w:val="00C94139"/>
    <w:rsid w:val="00C96422"/>
    <w:rsid w:val="00C97122"/>
    <w:rsid w:val="00C979F1"/>
    <w:rsid w:val="00CA050D"/>
    <w:rsid w:val="00CA16AD"/>
    <w:rsid w:val="00CA1F09"/>
    <w:rsid w:val="00CA46AD"/>
    <w:rsid w:val="00CA58FF"/>
    <w:rsid w:val="00CA7400"/>
    <w:rsid w:val="00CB1B33"/>
    <w:rsid w:val="00CB2B1E"/>
    <w:rsid w:val="00CB3A59"/>
    <w:rsid w:val="00CB50D2"/>
    <w:rsid w:val="00CB6310"/>
    <w:rsid w:val="00CB6EF8"/>
    <w:rsid w:val="00CC1B49"/>
    <w:rsid w:val="00CC3CF7"/>
    <w:rsid w:val="00CD013F"/>
    <w:rsid w:val="00CD3D15"/>
    <w:rsid w:val="00CD429B"/>
    <w:rsid w:val="00CD42CC"/>
    <w:rsid w:val="00CD4777"/>
    <w:rsid w:val="00CD52B8"/>
    <w:rsid w:val="00CD60D6"/>
    <w:rsid w:val="00CD6D28"/>
    <w:rsid w:val="00CD6DF2"/>
    <w:rsid w:val="00CD70AB"/>
    <w:rsid w:val="00CD777E"/>
    <w:rsid w:val="00CE3542"/>
    <w:rsid w:val="00CE4716"/>
    <w:rsid w:val="00CE58E7"/>
    <w:rsid w:val="00CE5941"/>
    <w:rsid w:val="00CF0991"/>
    <w:rsid w:val="00CF1FBD"/>
    <w:rsid w:val="00CF4867"/>
    <w:rsid w:val="00CF60A6"/>
    <w:rsid w:val="00CF79E9"/>
    <w:rsid w:val="00D007BE"/>
    <w:rsid w:val="00D01BD5"/>
    <w:rsid w:val="00D0293B"/>
    <w:rsid w:val="00D03F4B"/>
    <w:rsid w:val="00D05935"/>
    <w:rsid w:val="00D05F1F"/>
    <w:rsid w:val="00D0663F"/>
    <w:rsid w:val="00D07338"/>
    <w:rsid w:val="00D075C5"/>
    <w:rsid w:val="00D07A80"/>
    <w:rsid w:val="00D10284"/>
    <w:rsid w:val="00D13AC2"/>
    <w:rsid w:val="00D15101"/>
    <w:rsid w:val="00D15D1D"/>
    <w:rsid w:val="00D173DC"/>
    <w:rsid w:val="00D22248"/>
    <w:rsid w:val="00D23D7B"/>
    <w:rsid w:val="00D24204"/>
    <w:rsid w:val="00D25670"/>
    <w:rsid w:val="00D25FBD"/>
    <w:rsid w:val="00D2677D"/>
    <w:rsid w:val="00D267BC"/>
    <w:rsid w:val="00D26BD9"/>
    <w:rsid w:val="00D30A61"/>
    <w:rsid w:val="00D318F5"/>
    <w:rsid w:val="00D32076"/>
    <w:rsid w:val="00D32D83"/>
    <w:rsid w:val="00D330E5"/>
    <w:rsid w:val="00D3360B"/>
    <w:rsid w:val="00D34850"/>
    <w:rsid w:val="00D35016"/>
    <w:rsid w:val="00D35740"/>
    <w:rsid w:val="00D358E9"/>
    <w:rsid w:val="00D359E2"/>
    <w:rsid w:val="00D373EC"/>
    <w:rsid w:val="00D37994"/>
    <w:rsid w:val="00D37C82"/>
    <w:rsid w:val="00D40227"/>
    <w:rsid w:val="00D40A7C"/>
    <w:rsid w:val="00D41132"/>
    <w:rsid w:val="00D41A95"/>
    <w:rsid w:val="00D41AA0"/>
    <w:rsid w:val="00D42AC2"/>
    <w:rsid w:val="00D43AE1"/>
    <w:rsid w:val="00D43DF9"/>
    <w:rsid w:val="00D44DDA"/>
    <w:rsid w:val="00D455E6"/>
    <w:rsid w:val="00D45EE9"/>
    <w:rsid w:val="00D47170"/>
    <w:rsid w:val="00D47A4A"/>
    <w:rsid w:val="00D47C08"/>
    <w:rsid w:val="00D50206"/>
    <w:rsid w:val="00D50A90"/>
    <w:rsid w:val="00D51317"/>
    <w:rsid w:val="00D51650"/>
    <w:rsid w:val="00D53EAD"/>
    <w:rsid w:val="00D54777"/>
    <w:rsid w:val="00D56AB5"/>
    <w:rsid w:val="00D5794D"/>
    <w:rsid w:val="00D57B5B"/>
    <w:rsid w:val="00D60075"/>
    <w:rsid w:val="00D6008E"/>
    <w:rsid w:val="00D6024F"/>
    <w:rsid w:val="00D60902"/>
    <w:rsid w:val="00D60EEC"/>
    <w:rsid w:val="00D63C29"/>
    <w:rsid w:val="00D6483C"/>
    <w:rsid w:val="00D64F05"/>
    <w:rsid w:val="00D65BE7"/>
    <w:rsid w:val="00D65FB3"/>
    <w:rsid w:val="00D66BD7"/>
    <w:rsid w:val="00D70069"/>
    <w:rsid w:val="00D70BCE"/>
    <w:rsid w:val="00D70FB2"/>
    <w:rsid w:val="00D7131C"/>
    <w:rsid w:val="00D71DFE"/>
    <w:rsid w:val="00D7467D"/>
    <w:rsid w:val="00D75055"/>
    <w:rsid w:val="00D75118"/>
    <w:rsid w:val="00D760AF"/>
    <w:rsid w:val="00D76632"/>
    <w:rsid w:val="00D76BBC"/>
    <w:rsid w:val="00D81F24"/>
    <w:rsid w:val="00D82D4E"/>
    <w:rsid w:val="00D83B81"/>
    <w:rsid w:val="00D85FFC"/>
    <w:rsid w:val="00D8614E"/>
    <w:rsid w:val="00D86F3F"/>
    <w:rsid w:val="00D875AB"/>
    <w:rsid w:val="00D922D1"/>
    <w:rsid w:val="00D92F9E"/>
    <w:rsid w:val="00D93C2A"/>
    <w:rsid w:val="00D9419E"/>
    <w:rsid w:val="00DA05C2"/>
    <w:rsid w:val="00DA1795"/>
    <w:rsid w:val="00DA2022"/>
    <w:rsid w:val="00DA2492"/>
    <w:rsid w:val="00DA267D"/>
    <w:rsid w:val="00DA2880"/>
    <w:rsid w:val="00DA3481"/>
    <w:rsid w:val="00DA4383"/>
    <w:rsid w:val="00DA5F9E"/>
    <w:rsid w:val="00DA6885"/>
    <w:rsid w:val="00DA7C11"/>
    <w:rsid w:val="00DA7E0D"/>
    <w:rsid w:val="00DB044A"/>
    <w:rsid w:val="00DB1D0F"/>
    <w:rsid w:val="00DB2EF1"/>
    <w:rsid w:val="00DB665A"/>
    <w:rsid w:val="00DB66F8"/>
    <w:rsid w:val="00DB732F"/>
    <w:rsid w:val="00DB7350"/>
    <w:rsid w:val="00DB7D4D"/>
    <w:rsid w:val="00DB7F5B"/>
    <w:rsid w:val="00DC1922"/>
    <w:rsid w:val="00DC2970"/>
    <w:rsid w:val="00DC32D2"/>
    <w:rsid w:val="00DC4DF9"/>
    <w:rsid w:val="00DC6696"/>
    <w:rsid w:val="00DC7BDC"/>
    <w:rsid w:val="00DD05CE"/>
    <w:rsid w:val="00DD206A"/>
    <w:rsid w:val="00DD3A84"/>
    <w:rsid w:val="00DD4259"/>
    <w:rsid w:val="00DD5E6A"/>
    <w:rsid w:val="00DD6162"/>
    <w:rsid w:val="00DD6F3F"/>
    <w:rsid w:val="00DD7891"/>
    <w:rsid w:val="00DE2580"/>
    <w:rsid w:val="00DE3316"/>
    <w:rsid w:val="00DE3CA0"/>
    <w:rsid w:val="00DE631A"/>
    <w:rsid w:val="00DE651F"/>
    <w:rsid w:val="00DF15B5"/>
    <w:rsid w:val="00DF43F3"/>
    <w:rsid w:val="00DF4C62"/>
    <w:rsid w:val="00DF604E"/>
    <w:rsid w:val="00DF700E"/>
    <w:rsid w:val="00DF7580"/>
    <w:rsid w:val="00E00882"/>
    <w:rsid w:val="00E013EA"/>
    <w:rsid w:val="00E014A9"/>
    <w:rsid w:val="00E01C69"/>
    <w:rsid w:val="00E02DCE"/>
    <w:rsid w:val="00E06E27"/>
    <w:rsid w:val="00E07153"/>
    <w:rsid w:val="00E077E2"/>
    <w:rsid w:val="00E10079"/>
    <w:rsid w:val="00E1081E"/>
    <w:rsid w:val="00E10F88"/>
    <w:rsid w:val="00E14517"/>
    <w:rsid w:val="00E153A2"/>
    <w:rsid w:val="00E161C0"/>
    <w:rsid w:val="00E16A32"/>
    <w:rsid w:val="00E20E33"/>
    <w:rsid w:val="00E21551"/>
    <w:rsid w:val="00E23292"/>
    <w:rsid w:val="00E235F2"/>
    <w:rsid w:val="00E256E4"/>
    <w:rsid w:val="00E25E53"/>
    <w:rsid w:val="00E2638A"/>
    <w:rsid w:val="00E26449"/>
    <w:rsid w:val="00E26E3D"/>
    <w:rsid w:val="00E27334"/>
    <w:rsid w:val="00E3039F"/>
    <w:rsid w:val="00E3061F"/>
    <w:rsid w:val="00E32473"/>
    <w:rsid w:val="00E32508"/>
    <w:rsid w:val="00E32FA8"/>
    <w:rsid w:val="00E3415A"/>
    <w:rsid w:val="00E3442B"/>
    <w:rsid w:val="00E344E7"/>
    <w:rsid w:val="00E3465E"/>
    <w:rsid w:val="00E35A5E"/>
    <w:rsid w:val="00E35D26"/>
    <w:rsid w:val="00E3651A"/>
    <w:rsid w:val="00E36A70"/>
    <w:rsid w:val="00E4023E"/>
    <w:rsid w:val="00E41D85"/>
    <w:rsid w:val="00E44199"/>
    <w:rsid w:val="00E44406"/>
    <w:rsid w:val="00E4470B"/>
    <w:rsid w:val="00E44972"/>
    <w:rsid w:val="00E4518D"/>
    <w:rsid w:val="00E474E6"/>
    <w:rsid w:val="00E47955"/>
    <w:rsid w:val="00E47AA5"/>
    <w:rsid w:val="00E508C8"/>
    <w:rsid w:val="00E5199E"/>
    <w:rsid w:val="00E52053"/>
    <w:rsid w:val="00E557F8"/>
    <w:rsid w:val="00E56896"/>
    <w:rsid w:val="00E56A59"/>
    <w:rsid w:val="00E57A9F"/>
    <w:rsid w:val="00E60A01"/>
    <w:rsid w:val="00E6257C"/>
    <w:rsid w:val="00E625D7"/>
    <w:rsid w:val="00E62DA3"/>
    <w:rsid w:val="00E6333E"/>
    <w:rsid w:val="00E63508"/>
    <w:rsid w:val="00E63BD2"/>
    <w:rsid w:val="00E6696A"/>
    <w:rsid w:val="00E67F46"/>
    <w:rsid w:val="00E70B18"/>
    <w:rsid w:val="00E721A5"/>
    <w:rsid w:val="00E7290C"/>
    <w:rsid w:val="00E72D33"/>
    <w:rsid w:val="00E738CB"/>
    <w:rsid w:val="00E768F6"/>
    <w:rsid w:val="00E76F99"/>
    <w:rsid w:val="00E76FC8"/>
    <w:rsid w:val="00E77D89"/>
    <w:rsid w:val="00E80992"/>
    <w:rsid w:val="00E817B6"/>
    <w:rsid w:val="00E828E7"/>
    <w:rsid w:val="00E84247"/>
    <w:rsid w:val="00E84EE1"/>
    <w:rsid w:val="00E85040"/>
    <w:rsid w:val="00E85A9B"/>
    <w:rsid w:val="00E85E29"/>
    <w:rsid w:val="00E8621B"/>
    <w:rsid w:val="00E90701"/>
    <w:rsid w:val="00E910D1"/>
    <w:rsid w:val="00E924BB"/>
    <w:rsid w:val="00E931EB"/>
    <w:rsid w:val="00E97FB3"/>
    <w:rsid w:val="00EA066F"/>
    <w:rsid w:val="00EA126D"/>
    <w:rsid w:val="00EA148D"/>
    <w:rsid w:val="00EA3FCE"/>
    <w:rsid w:val="00EA5092"/>
    <w:rsid w:val="00EA559B"/>
    <w:rsid w:val="00EA62EB"/>
    <w:rsid w:val="00EA633A"/>
    <w:rsid w:val="00EA6927"/>
    <w:rsid w:val="00EA71EF"/>
    <w:rsid w:val="00EB33E1"/>
    <w:rsid w:val="00EB378D"/>
    <w:rsid w:val="00EB4501"/>
    <w:rsid w:val="00EB5531"/>
    <w:rsid w:val="00EB67E2"/>
    <w:rsid w:val="00EB6D69"/>
    <w:rsid w:val="00EC0A6C"/>
    <w:rsid w:val="00EC172C"/>
    <w:rsid w:val="00EC4269"/>
    <w:rsid w:val="00EC591E"/>
    <w:rsid w:val="00EC68C4"/>
    <w:rsid w:val="00EC696B"/>
    <w:rsid w:val="00EC78ED"/>
    <w:rsid w:val="00ED19D6"/>
    <w:rsid w:val="00ED3569"/>
    <w:rsid w:val="00ED4260"/>
    <w:rsid w:val="00ED4696"/>
    <w:rsid w:val="00ED5802"/>
    <w:rsid w:val="00ED5B13"/>
    <w:rsid w:val="00ED5CD9"/>
    <w:rsid w:val="00ED601B"/>
    <w:rsid w:val="00ED6219"/>
    <w:rsid w:val="00ED6360"/>
    <w:rsid w:val="00ED69FC"/>
    <w:rsid w:val="00ED7016"/>
    <w:rsid w:val="00ED753E"/>
    <w:rsid w:val="00EE0035"/>
    <w:rsid w:val="00EE330E"/>
    <w:rsid w:val="00EE352E"/>
    <w:rsid w:val="00EE3D93"/>
    <w:rsid w:val="00EE46DA"/>
    <w:rsid w:val="00EE4C1B"/>
    <w:rsid w:val="00EE6E77"/>
    <w:rsid w:val="00EE7946"/>
    <w:rsid w:val="00EF08BE"/>
    <w:rsid w:val="00EF17D5"/>
    <w:rsid w:val="00EF44AE"/>
    <w:rsid w:val="00EF46DE"/>
    <w:rsid w:val="00EF4F63"/>
    <w:rsid w:val="00EF4FA8"/>
    <w:rsid w:val="00EF5C62"/>
    <w:rsid w:val="00F01874"/>
    <w:rsid w:val="00F01B26"/>
    <w:rsid w:val="00F02EFE"/>
    <w:rsid w:val="00F0351F"/>
    <w:rsid w:val="00F03881"/>
    <w:rsid w:val="00F052AE"/>
    <w:rsid w:val="00F05994"/>
    <w:rsid w:val="00F07736"/>
    <w:rsid w:val="00F07DDB"/>
    <w:rsid w:val="00F1058D"/>
    <w:rsid w:val="00F13636"/>
    <w:rsid w:val="00F14B70"/>
    <w:rsid w:val="00F161E5"/>
    <w:rsid w:val="00F203B6"/>
    <w:rsid w:val="00F22668"/>
    <w:rsid w:val="00F22917"/>
    <w:rsid w:val="00F22C97"/>
    <w:rsid w:val="00F24819"/>
    <w:rsid w:val="00F24989"/>
    <w:rsid w:val="00F24F80"/>
    <w:rsid w:val="00F26054"/>
    <w:rsid w:val="00F26A2F"/>
    <w:rsid w:val="00F272AC"/>
    <w:rsid w:val="00F3190A"/>
    <w:rsid w:val="00F31B42"/>
    <w:rsid w:val="00F31B82"/>
    <w:rsid w:val="00F336E2"/>
    <w:rsid w:val="00F34D38"/>
    <w:rsid w:val="00F37A19"/>
    <w:rsid w:val="00F37A3D"/>
    <w:rsid w:val="00F41155"/>
    <w:rsid w:val="00F4146E"/>
    <w:rsid w:val="00F420F5"/>
    <w:rsid w:val="00F4266A"/>
    <w:rsid w:val="00F42781"/>
    <w:rsid w:val="00F428BE"/>
    <w:rsid w:val="00F43172"/>
    <w:rsid w:val="00F43383"/>
    <w:rsid w:val="00F50AF2"/>
    <w:rsid w:val="00F50C5C"/>
    <w:rsid w:val="00F50E15"/>
    <w:rsid w:val="00F5158E"/>
    <w:rsid w:val="00F5320E"/>
    <w:rsid w:val="00F53238"/>
    <w:rsid w:val="00F53EA5"/>
    <w:rsid w:val="00F5430E"/>
    <w:rsid w:val="00F54BC2"/>
    <w:rsid w:val="00F55B1F"/>
    <w:rsid w:val="00F6089E"/>
    <w:rsid w:val="00F6381F"/>
    <w:rsid w:val="00F64DF3"/>
    <w:rsid w:val="00F65804"/>
    <w:rsid w:val="00F65E4C"/>
    <w:rsid w:val="00F6674B"/>
    <w:rsid w:val="00F6685A"/>
    <w:rsid w:val="00F713EB"/>
    <w:rsid w:val="00F718A8"/>
    <w:rsid w:val="00F71BB6"/>
    <w:rsid w:val="00F74DF7"/>
    <w:rsid w:val="00F75B9A"/>
    <w:rsid w:val="00F76DA8"/>
    <w:rsid w:val="00F778FB"/>
    <w:rsid w:val="00F77A9B"/>
    <w:rsid w:val="00F81040"/>
    <w:rsid w:val="00F81596"/>
    <w:rsid w:val="00F81A04"/>
    <w:rsid w:val="00F82728"/>
    <w:rsid w:val="00F83414"/>
    <w:rsid w:val="00F83F3C"/>
    <w:rsid w:val="00F85A29"/>
    <w:rsid w:val="00F86AF8"/>
    <w:rsid w:val="00F86CDA"/>
    <w:rsid w:val="00F9048A"/>
    <w:rsid w:val="00F908FF"/>
    <w:rsid w:val="00F92FD1"/>
    <w:rsid w:val="00F93301"/>
    <w:rsid w:val="00F938C3"/>
    <w:rsid w:val="00F95020"/>
    <w:rsid w:val="00F976BE"/>
    <w:rsid w:val="00F97FD9"/>
    <w:rsid w:val="00FA0D2B"/>
    <w:rsid w:val="00FA0E00"/>
    <w:rsid w:val="00FA1061"/>
    <w:rsid w:val="00FA241E"/>
    <w:rsid w:val="00FA243F"/>
    <w:rsid w:val="00FA3617"/>
    <w:rsid w:val="00FA3CBB"/>
    <w:rsid w:val="00FA49BF"/>
    <w:rsid w:val="00FA51D0"/>
    <w:rsid w:val="00FA548D"/>
    <w:rsid w:val="00FA57AE"/>
    <w:rsid w:val="00FA62AF"/>
    <w:rsid w:val="00FA630C"/>
    <w:rsid w:val="00FA73CD"/>
    <w:rsid w:val="00FB226E"/>
    <w:rsid w:val="00FB2346"/>
    <w:rsid w:val="00FB3846"/>
    <w:rsid w:val="00FB4081"/>
    <w:rsid w:val="00FB5B38"/>
    <w:rsid w:val="00FC0E09"/>
    <w:rsid w:val="00FC23CE"/>
    <w:rsid w:val="00FC2B1B"/>
    <w:rsid w:val="00FC3300"/>
    <w:rsid w:val="00FC33E3"/>
    <w:rsid w:val="00FC4C62"/>
    <w:rsid w:val="00FC6188"/>
    <w:rsid w:val="00FC74D8"/>
    <w:rsid w:val="00FD06D0"/>
    <w:rsid w:val="00FD0FDC"/>
    <w:rsid w:val="00FD1DFD"/>
    <w:rsid w:val="00FD3F9C"/>
    <w:rsid w:val="00FD4013"/>
    <w:rsid w:val="00FD47D6"/>
    <w:rsid w:val="00FD6B96"/>
    <w:rsid w:val="00FD6F9F"/>
    <w:rsid w:val="00FD773E"/>
    <w:rsid w:val="00FE1DE1"/>
    <w:rsid w:val="00FE34DF"/>
    <w:rsid w:val="00FE3FCE"/>
    <w:rsid w:val="00FE67C2"/>
    <w:rsid w:val="00FE6A78"/>
    <w:rsid w:val="00FF09A2"/>
    <w:rsid w:val="00FF111F"/>
    <w:rsid w:val="00FF1B91"/>
    <w:rsid w:val="00FF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D5B515D"/>
  <w15:docId w15:val="{0039242E-7DA3-43FC-B0A2-E741B981C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E235F2"/>
    <w:rPr>
      <w:sz w:val="24"/>
    </w:rPr>
  </w:style>
  <w:style w:type="paragraph" w:styleId="1">
    <w:name w:val="heading 1"/>
    <w:next w:val="34b"/>
    <w:link w:val="10"/>
    <w:qFormat/>
    <w:rsid w:val="00E235F2"/>
    <w:pPr>
      <w:keepNext/>
      <w:keepLines/>
      <w:pageBreakBefore/>
      <w:numPr>
        <w:numId w:val="18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E235F2"/>
    <w:pPr>
      <w:keepNext/>
      <w:keepLines/>
      <w:numPr>
        <w:ilvl w:val="1"/>
        <w:numId w:val="18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E235F2"/>
    <w:pPr>
      <w:keepNext/>
      <w:keepLines/>
      <w:numPr>
        <w:ilvl w:val="2"/>
        <w:numId w:val="18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E235F2"/>
    <w:pPr>
      <w:keepNext/>
      <w:keepLines/>
      <w:numPr>
        <w:ilvl w:val="3"/>
        <w:numId w:val="18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E235F2"/>
    <w:pPr>
      <w:keepNext/>
      <w:numPr>
        <w:ilvl w:val="4"/>
        <w:numId w:val="18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E235F2"/>
    <w:pPr>
      <w:keepNext/>
      <w:numPr>
        <w:ilvl w:val="5"/>
        <w:numId w:val="18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E235F2"/>
    <w:pPr>
      <w:keepNext/>
      <w:numPr>
        <w:ilvl w:val="6"/>
        <w:numId w:val="18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E235F2"/>
    <w:pPr>
      <w:keepNext/>
      <w:numPr>
        <w:ilvl w:val="7"/>
        <w:numId w:val="18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E235F2"/>
    <w:pPr>
      <w:keepNext/>
      <w:numPr>
        <w:ilvl w:val="8"/>
        <w:numId w:val="18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4c">
    <w:name w:val="34_Знак_Сообщение_системы"/>
    <w:rsid w:val="00E235F2"/>
    <w:rPr>
      <w:rFonts w:ascii="Calibri" w:hAnsi="Calibri"/>
    </w:rPr>
  </w:style>
  <w:style w:type="paragraph" w:customStyle="1" w:styleId="34b">
    <w:name w:val="34_Абзац_Обычный"/>
    <w:link w:val="34d"/>
    <w:qFormat/>
    <w:rsid w:val="00E235F2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E235F2"/>
    <w:rPr>
      <w:sz w:val="24"/>
      <w:lang w:eastAsia="x-none"/>
    </w:rPr>
  </w:style>
  <w:style w:type="character" w:customStyle="1" w:styleId="10">
    <w:name w:val="Заголовок 1 Знак"/>
    <w:link w:val="1"/>
    <w:rsid w:val="00E235F2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E235F2"/>
    <w:rPr>
      <w:b/>
      <w:sz w:val="32"/>
    </w:rPr>
  </w:style>
  <w:style w:type="character" w:customStyle="1" w:styleId="30">
    <w:name w:val="Заголовок 3 Знак"/>
    <w:link w:val="3"/>
    <w:rsid w:val="00E235F2"/>
    <w:rPr>
      <w:b/>
      <w:bCs/>
      <w:sz w:val="28"/>
    </w:rPr>
  </w:style>
  <w:style w:type="character" w:customStyle="1" w:styleId="40">
    <w:name w:val="Заголовок 4 Знак"/>
    <w:link w:val="4"/>
    <w:rsid w:val="00E235F2"/>
    <w:rPr>
      <w:b/>
      <w:sz w:val="24"/>
    </w:rPr>
  </w:style>
  <w:style w:type="character" w:customStyle="1" w:styleId="50">
    <w:name w:val="Заголовок 5 Знак"/>
    <w:link w:val="5"/>
    <w:rsid w:val="00E235F2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E235F2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E235F2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E235F2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E235F2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E235F2"/>
    <w:pPr>
      <w:numPr>
        <w:numId w:val="16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E235F2"/>
    <w:pPr>
      <w:numPr>
        <w:numId w:val="16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E235F2"/>
    <w:pPr>
      <w:numPr>
        <w:numId w:val="16"/>
      </w:numPr>
    </w:pPr>
    <w:rPr>
      <w:szCs w:val="22"/>
    </w:rPr>
  </w:style>
  <w:style w:type="character" w:customStyle="1" w:styleId="34f">
    <w:name w:val="34_Знак_Подчеркнутый"/>
    <w:rsid w:val="00E235F2"/>
    <w:rPr>
      <w:u w:val="single"/>
    </w:rPr>
  </w:style>
  <w:style w:type="paragraph" w:customStyle="1" w:styleId="349">
    <w:name w:val="34_Список_Библиография"/>
    <w:basedOn w:val="34b"/>
    <w:rsid w:val="00E235F2"/>
    <w:pPr>
      <w:numPr>
        <w:numId w:val="1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6C343C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E235F2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E235F2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E235F2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E235F2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E235F2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6C343C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uiPriority w:val="39"/>
    <w:rsid w:val="00E235F2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6C343C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E235F2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E235F2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E235F2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E235F2"/>
    <w:rPr>
      <w:b w:val="0"/>
      <w:i/>
    </w:rPr>
  </w:style>
  <w:style w:type="character" w:customStyle="1" w:styleId="34fc">
    <w:name w:val="34_Знак_Название_файла"/>
    <w:qFormat/>
    <w:rsid w:val="00E235F2"/>
    <w:rPr>
      <w:rFonts w:ascii="Calibri" w:hAnsi="Calibri"/>
    </w:rPr>
  </w:style>
  <w:style w:type="character" w:customStyle="1" w:styleId="34fd">
    <w:name w:val="34_Знак_Термин"/>
    <w:rsid w:val="00E235F2"/>
    <w:rPr>
      <w:i/>
    </w:rPr>
  </w:style>
  <w:style w:type="character" w:customStyle="1" w:styleId="34fe">
    <w:name w:val="34_Знак_Полужирный"/>
    <w:rsid w:val="00E235F2"/>
    <w:rPr>
      <w:b/>
    </w:rPr>
  </w:style>
  <w:style w:type="character" w:customStyle="1" w:styleId="34ff">
    <w:name w:val="34_Знак_Верхний_индекс"/>
    <w:rsid w:val="00E235F2"/>
    <w:rPr>
      <w:vertAlign w:val="superscript"/>
    </w:rPr>
  </w:style>
  <w:style w:type="character" w:customStyle="1" w:styleId="3424">
    <w:name w:val="34_Список_Марк_2 Знак"/>
    <w:link w:val="3423"/>
    <w:rsid w:val="00616ADD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E235F2"/>
    <w:pPr>
      <w:numPr>
        <w:ilvl w:val="1"/>
        <w:numId w:val="12"/>
      </w:numPr>
    </w:pPr>
  </w:style>
  <w:style w:type="paragraph" w:customStyle="1" w:styleId="34ff0">
    <w:name w:val="34_Таблица_Заголовок_Продолжение"/>
    <w:basedOn w:val="34ff1"/>
    <w:next w:val="a0"/>
    <w:rsid w:val="00E235F2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E235F2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E235F2"/>
    <w:pPr>
      <w:numPr>
        <w:numId w:val="12"/>
      </w:numPr>
    </w:pPr>
  </w:style>
  <w:style w:type="character" w:customStyle="1" w:styleId="3419">
    <w:name w:val="34_Список_Марк_1 Знак"/>
    <w:link w:val="3413"/>
    <w:rsid w:val="006C343C"/>
    <w:rPr>
      <w:sz w:val="24"/>
      <w:lang w:eastAsia="x-none"/>
    </w:rPr>
  </w:style>
  <w:style w:type="paragraph" w:styleId="a4">
    <w:name w:val="footnote text"/>
    <w:basedOn w:val="34b"/>
    <w:link w:val="a5"/>
    <w:rsid w:val="00E235F2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E235F2"/>
    <w:pPr>
      <w:numPr>
        <w:numId w:val="11"/>
      </w:numPr>
    </w:pPr>
  </w:style>
  <w:style w:type="character" w:customStyle="1" w:styleId="341a">
    <w:name w:val="34_Список_Нум_1 Знак"/>
    <w:link w:val="341"/>
    <w:rsid w:val="006C343C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E235F2"/>
    <w:pPr>
      <w:numPr>
        <w:ilvl w:val="1"/>
        <w:numId w:val="11"/>
      </w:numPr>
    </w:pPr>
  </w:style>
  <w:style w:type="character" w:customStyle="1" w:styleId="3425">
    <w:name w:val="34_Список_Нум_2 Знак"/>
    <w:basedOn w:val="a1"/>
    <w:link w:val="342"/>
    <w:rsid w:val="006C343C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E235F2"/>
    <w:pPr>
      <w:keepNext/>
    </w:pPr>
  </w:style>
  <w:style w:type="paragraph" w:customStyle="1" w:styleId="34f1">
    <w:name w:val="34_Рамка_Основной"/>
    <w:basedOn w:val="34b"/>
    <w:link w:val="34f0"/>
    <w:rsid w:val="00E235F2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E235F2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E235F2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E235F2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E235F2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E235F2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E235F2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E235F2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E235F2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E235F2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uiPriority w:val="39"/>
    <w:rsid w:val="00E235F2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uiPriority w:val="39"/>
    <w:rsid w:val="00E235F2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E235F2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E235F2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E235F2"/>
    <w:pPr>
      <w:keepLines/>
      <w:numPr>
        <w:numId w:val="16"/>
      </w:numPr>
    </w:pPr>
  </w:style>
  <w:style w:type="character" w:customStyle="1" w:styleId="3433">
    <w:name w:val="34_Список_Нум_3 Знак"/>
    <w:basedOn w:val="a1"/>
    <w:link w:val="343"/>
    <w:rsid w:val="006C343C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E235F2"/>
    <w:pPr>
      <w:numPr>
        <w:ilvl w:val="2"/>
        <w:numId w:val="11"/>
      </w:numPr>
    </w:pPr>
  </w:style>
  <w:style w:type="paragraph" w:customStyle="1" w:styleId="34fff">
    <w:name w:val="34_Определения"/>
    <w:basedOn w:val="34b"/>
    <w:rsid w:val="00E235F2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E235F2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E235F2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E235F2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E235F2"/>
    <w:rPr>
      <w:sz w:val="18"/>
      <w:lang w:eastAsia="x-none"/>
    </w:rPr>
  </w:style>
  <w:style w:type="paragraph" w:customStyle="1" w:styleId="34fff1">
    <w:name w:val="34_Листинг"/>
    <w:basedOn w:val="34b"/>
    <w:rsid w:val="00E235F2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E235F2"/>
    <w:rPr>
      <w:b/>
    </w:rPr>
  </w:style>
  <w:style w:type="paragraph" w:customStyle="1" w:styleId="3440">
    <w:name w:val="34_Заголовок_4_Приложение"/>
    <w:basedOn w:val="4"/>
    <w:next w:val="34b"/>
    <w:rsid w:val="00E235F2"/>
    <w:pPr>
      <w:numPr>
        <w:numId w:val="16"/>
      </w:numPr>
    </w:pPr>
  </w:style>
  <w:style w:type="paragraph" w:customStyle="1" w:styleId="3410">
    <w:name w:val="34_Таблица_Список_Марк_1"/>
    <w:basedOn w:val="34ff6"/>
    <w:link w:val="341c"/>
    <w:rsid w:val="00E235F2"/>
    <w:pPr>
      <w:numPr>
        <w:numId w:val="2"/>
      </w:numPr>
    </w:pPr>
    <w:rPr>
      <w:lang w:val="x-none"/>
    </w:rPr>
  </w:style>
  <w:style w:type="character" w:customStyle="1" w:styleId="34fff3">
    <w:name w:val="34_Знак_Гиперссылка"/>
    <w:rsid w:val="00E235F2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E235F2"/>
    <w:pPr>
      <w:numPr>
        <w:ilvl w:val="2"/>
        <w:numId w:val="12"/>
      </w:numPr>
    </w:pPr>
  </w:style>
  <w:style w:type="paragraph" w:customStyle="1" w:styleId="3422">
    <w:name w:val="34_Таблица_Список_Нум_2"/>
    <w:basedOn w:val="34ff6"/>
    <w:rsid w:val="00E235F2"/>
    <w:pPr>
      <w:numPr>
        <w:numId w:val="3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E235F2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E235F2"/>
    <w:pPr>
      <w:numPr>
        <w:numId w:val="15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E235F2"/>
    <w:pPr>
      <w:numPr>
        <w:numId w:val="4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E235F2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E235F2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E235F2"/>
    <w:pPr>
      <w:numPr>
        <w:numId w:val="5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E235F2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E235F2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E235F2"/>
    <w:pPr>
      <w:numPr>
        <w:numId w:val="6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E235F2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E235F2"/>
    <w:pPr>
      <w:numPr>
        <w:numId w:val="14"/>
      </w:numPr>
    </w:pPr>
    <w:rPr>
      <w:lang w:val="x-none"/>
    </w:rPr>
  </w:style>
  <w:style w:type="paragraph" w:styleId="a6">
    <w:name w:val="Revision"/>
    <w:hidden/>
    <w:uiPriority w:val="99"/>
    <w:semiHidden/>
    <w:rsid w:val="00E235F2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E235F2"/>
  </w:style>
  <w:style w:type="paragraph" w:customStyle="1" w:styleId="34fffb">
    <w:name w:val="34_Пример_Заголовок"/>
    <w:basedOn w:val="34f8"/>
    <w:next w:val="34f8"/>
    <w:rsid w:val="00E235F2"/>
    <w:pPr>
      <w:keepNext/>
      <w:spacing w:after="120"/>
    </w:pPr>
    <w:rPr>
      <w:b/>
      <w:lang w:eastAsia="ru-RU"/>
    </w:rPr>
  </w:style>
  <w:style w:type="character" w:styleId="a7">
    <w:name w:val="FollowedHyperlink"/>
    <w:rsid w:val="00E235F2"/>
    <w:rPr>
      <w:color w:val="auto"/>
    </w:rPr>
  </w:style>
  <w:style w:type="character" w:customStyle="1" w:styleId="34fffc">
    <w:name w:val="34_Знак_Нижний_индекс"/>
    <w:rsid w:val="00E235F2"/>
    <w:rPr>
      <w:vertAlign w:val="subscript"/>
    </w:rPr>
  </w:style>
  <w:style w:type="character" w:styleId="a8">
    <w:name w:val="footnote reference"/>
    <w:basedOn w:val="a1"/>
    <w:semiHidden/>
    <w:rsid w:val="00E235F2"/>
    <w:rPr>
      <w:vertAlign w:val="superscript"/>
    </w:rPr>
  </w:style>
  <w:style w:type="paragraph" w:styleId="a9">
    <w:name w:val="header"/>
    <w:basedOn w:val="34b"/>
    <w:link w:val="aa"/>
    <w:rsid w:val="00E235F2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E235F2"/>
    <w:rPr>
      <w:lang w:eastAsia="x-none"/>
    </w:rPr>
  </w:style>
  <w:style w:type="paragraph" w:styleId="ab">
    <w:name w:val="footer"/>
    <w:basedOn w:val="34b"/>
    <w:link w:val="ac"/>
    <w:rsid w:val="00E235F2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E235F2"/>
    <w:rPr>
      <w:lang w:eastAsia="x-none"/>
    </w:rPr>
  </w:style>
  <w:style w:type="numbering" w:customStyle="1" w:styleId="a">
    <w:name w:val="Приложение"/>
    <w:uiPriority w:val="99"/>
    <w:rsid w:val="00E235F2"/>
    <w:pPr>
      <w:numPr>
        <w:numId w:val="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E235F2"/>
    <w:pPr>
      <w:keepNext/>
    </w:pPr>
  </w:style>
  <w:style w:type="character" w:customStyle="1" w:styleId="3434">
    <w:name w:val="34_Список_Марк_3 Знак"/>
    <w:basedOn w:val="34d"/>
    <w:link w:val="3432"/>
    <w:rsid w:val="00616ADD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E235F2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E235F2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6C343C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6C343C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6C343C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E235F2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E235F2"/>
    <w:pPr>
      <w:numPr>
        <w:numId w:val="13"/>
      </w:numPr>
    </w:pPr>
  </w:style>
  <w:style w:type="paragraph" w:customStyle="1" w:styleId="344">
    <w:name w:val="34_Процедура_Подшаг"/>
    <w:basedOn w:val="34b"/>
    <w:link w:val="34ffff0"/>
    <w:qFormat/>
    <w:rsid w:val="00E235F2"/>
    <w:pPr>
      <w:numPr>
        <w:ilvl w:val="1"/>
        <w:numId w:val="13"/>
      </w:numPr>
    </w:pPr>
  </w:style>
  <w:style w:type="character" w:customStyle="1" w:styleId="34ffff">
    <w:name w:val="34_Процедура_Шаг Знак"/>
    <w:basedOn w:val="34d"/>
    <w:link w:val="340"/>
    <w:rsid w:val="006C343C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E235F2"/>
    <w:pPr>
      <w:keepNext/>
    </w:pPr>
  </w:style>
  <w:style w:type="character" w:customStyle="1" w:styleId="34ffff0">
    <w:name w:val="34_Процедура_Подшаг Знак"/>
    <w:basedOn w:val="34d"/>
    <w:link w:val="344"/>
    <w:rsid w:val="006C343C"/>
    <w:rPr>
      <w:sz w:val="24"/>
      <w:lang w:eastAsia="x-none"/>
    </w:rPr>
  </w:style>
  <w:style w:type="character" w:customStyle="1" w:styleId="34ffff2">
    <w:name w:val="34_Знак_Клавиши"/>
    <w:rsid w:val="00E235F2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E235F2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E235F2"/>
  </w:style>
  <w:style w:type="paragraph" w:styleId="ad">
    <w:name w:val="caption"/>
    <w:basedOn w:val="34b"/>
    <w:next w:val="34b"/>
    <w:rsid w:val="00D82D4E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E235F2"/>
    <w:pPr>
      <w:numPr>
        <w:numId w:val="8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E235F2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E235F2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6C343C"/>
    <w:rPr>
      <w:sz w:val="24"/>
      <w:lang w:eastAsia="x-none"/>
    </w:rPr>
  </w:style>
  <w:style w:type="character" w:customStyle="1" w:styleId="ae">
    <w:name w:val="Основной текст Знак"/>
    <w:semiHidden/>
    <w:rsid w:val="00E235F2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E235F2"/>
    <w:rPr>
      <w:rFonts w:ascii="Arial" w:hAnsi="Arial"/>
    </w:rPr>
  </w:style>
  <w:style w:type="character" w:customStyle="1" w:styleId="af0">
    <w:name w:val="Тема примечания Знак"/>
    <w:semiHidden/>
    <w:rsid w:val="00E235F2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E235F2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E235F2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E235F2"/>
  </w:style>
  <w:style w:type="character" w:styleId="af3">
    <w:name w:val="annotation reference"/>
    <w:semiHidden/>
    <w:rsid w:val="00E235F2"/>
    <w:rPr>
      <w:sz w:val="16"/>
      <w:szCs w:val="16"/>
    </w:rPr>
  </w:style>
  <w:style w:type="character" w:styleId="af4">
    <w:name w:val="page number"/>
    <w:rsid w:val="00E235F2"/>
  </w:style>
  <w:style w:type="paragraph" w:styleId="af5">
    <w:name w:val="Body Text"/>
    <w:basedOn w:val="a0"/>
    <w:link w:val="13"/>
    <w:semiHidden/>
    <w:unhideWhenUsed/>
    <w:rsid w:val="00E235F2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E235F2"/>
    <w:rPr>
      <w:sz w:val="24"/>
    </w:rPr>
  </w:style>
  <w:style w:type="paragraph" w:styleId="af6">
    <w:name w:val="annotation subject"/>
    <w:basedOn w:val="af2"/>
    <w:next w:val="af2"/>
    <w:link w:val="14"/>
    <w:semiHidden/>
    <w:rsid w:val="00E235F2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E235F2"/>
    <w:rPr>
      <w:b/>
      <w:bCs/>
    </w:rPr>
  </w:style>
  <w:style w:type="paragraph" w:styleId="af7">
    <w:name w:val="Balloon Text"/>
    <w:basedOn w:val="a0"/>
    <w:link w:val="15"/>
    <w:semiHidden/>
    <w:rsid w:val="00E235F2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E235F2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E235F2"/>
  </w:style>
  <w:style w:type="paragraph" w:customStyle="1" w:styleId="34ffff9">
    <w:name w:val="34_ТЛ_Подпись"/>
    <w:basedOn w:val="34f6"/>
    <w:rsid w:val="00E235F2"/>
  </w:style>
  <w:style w:type="paragraph" w:customStyle="1" w:styleId="34ffffa">
    <w:name w:val="34_ТЛ_Подпись_скрытый"/>
    <w:basedOn w:val="34ffff9"/>
    <w:rsid w:val="00E235F2"/>
    <w:rPr>
      <w:vanish/>
    </w:rPr>
  </w:style>
  <w:style w:type="paragraph" w:customStyle="1" w:styleId="34ffffb">
    <w:name w:val="34_Комментарий_Философта"/>
    <w:basedOn w:val="34b"/>
    <w:rsid w:val="00E235F2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E235F2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E235F2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E235F2"/>
    <w:rPr>
      <w:b/>
    </w:rPr>
  </w:style>
  <w:style w:type="paragraph" w:customStyle="1" w:styleId="34ffffe">
    <w:name w:val="34_Таблица_Сноска_Линия"/>
    <w:basedOn w:val="34fff7"/>
    <w:next w:val="34fff7"/>
    <w:rsid w:val="00E235F2"/>
    <w:pPr>
      <w:keepNext/>
    </w:pPr>
  </w:style>
  <w:style w:type="paragraph" w:customStyle="1" w:styleId="34fffff">
    <w:name w:val="34_Таблица_Примечание"/>
    <w:basedOn w:val="34fff7"/>
    <w:rsid w:val="00E235F2"/>
  </w:style>
  <w:style w:type="character" w:customStyle="1" w:styleId="34fffff0">
    <w:name w:val="34_Знак_Значение"/>
    <w:qFormat/>
    <w:rsid w:val="00E235F2"/>
    <w:rPr>
      <w:rFonts w:ascii="Calibri" w:hAnsi="Calibri"/>
    </w:rPr>
  </w:style>
  <w:style w:type="character" w:styleId="af8">
    <w:name w:val="Hyperlink"/>
    <w:uiPriority w:val="99"/>
    <w:rsid w:val="00E235F2"/>
    <w:rPr>
      <w:color w:val="0000FF"/>
      <w:u w:val="single"/>
    </w:rPr>
  </w:style>
  <w:style w:type="paragraph" w:customStyle="1" w:styleId="34fffff1">
    <w:name w:val="34_Рисунок_Подпись"/>
    <w:basedOn w:val="34b"/>
    <w:rsid w:val="00E235F2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E235F2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E235F2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E235F2"/>
    <w:pPr>
      <w:numPr>
        <w:numId w:val="9"/>
      </w:numPr>
    </w:pPr>
  </w:style>
  <w:style w:type="paragraph" w:customStyle="1" w:styleId="34fffff3">
    <w:name w:val="34_Процедура_Заголовок"/>
    <w:basedOn w:val="34b"/>
    <w:next w:val="34ffff1"/>
    <w:rsid w:val="00E235F2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E235F2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E235F2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43196B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E235F2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E235F2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E235F2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E235F2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E235F2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E235F2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E235F2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E235F2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E235F2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E235F2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E235F2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E235F2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E235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48">
    <w:name w:val="34_Список_Нумерованный"/>
    <w:basedOn w:val="a3"/>
    <w:uiPriority w:val="99"/>
    <w:rsid w:val="00D82D4E"/>
    <w:pPr>
      <w:numPr>
        <w:numId w:val="10"/>
      </w:numPr>
    </w:pPr>
  </w:style>
  <w:style w:type="paragraph" w:customStyle="1" w:styleId="34fffff6">
    <w:name w:val="34_Таблица_Подзаголовок"/>
    <w:basedOn w:val="34ff6"/>
    <w:link w:val="34fffff7"/>
    <w:rsid w:val="00E235F2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E235F2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E235F2"/>
    <w:pPr>
      <w:jc w:val="center"/>
    </w:pPr>
  </w:style>
  <w:style w:type="paragraph" w:customStyle="1" w:styleId="3411">
    <w:name w:val="34_Таблица_Список_Марк_1_без_отступа"/>
    <w:basedOn w:val="34ff6"/>
    <w:rsid w:val="00E235F2"/>
    <w:pPr>
      <w:numPr>
        <w:numId w:val="17"/>
      </w:numPr>
    </w:pPr>
  </w:style>
  <w:style w:type="paragraph" w:customStyle="1" w:styleId="34fffff9">
    <w:name w:val="34_Формула"/>
    <w:basedOn w:val="a0"/>
    <w:rsid w:val="00E235F2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E235F2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E235F2"/>
    <w:pPr>
      <w:ind w:left="680"/>
    </w:pPr>
  </w:style>
  <w:style w:type="character" w:styleId="afa">
    <w:name w:val="Unresolved Mention"/>
    <w:basedOn w:val="a1"/>
    <w:uiPriority w:val="99"/>
    <w:semiHidden/>
    <w:unhideWhenUsed/>
    <w:rsid w:val="00F778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179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81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87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91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14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6389">
      <w:bodyDiv w:val="1"/>
      <w:marLeft w:val="0"/>
      <w:marRight w:val="0"/>
      <w:marTop w:val="41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839">
      <w:bodyDiv w:val="1"/>
      <w:marLeft w:val="0"/>
      <w:marRight w:val="0"/>
      <w:marTop w:val="28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5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34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32187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98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246909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7180715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12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8839198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40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header" Target="header7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ksana\AppData\Roaming\Microsoft\&#1064;&#1072;&#1073;&#1083;&#1086;&#1085;&#1099;\&#1043;&#1054;&#1057;&#1058;_34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840B0E-1B68-4AFC-AAA5-1F523CCE25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ГОСТ_34.dotx</Template>
  <TotalTime>113</TotalTime>
  <Pages>20</Pages>
  <Words>471</Words>
  <Characters>3341</Characters>
  <Application>Microsoft Office Word</Application>
  <DocSecurity>0</DocSecurity>
  <Lines>3341</Lines>
  <Paragraphs>200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Описание систем классификации и кодирования</vt:lpstr>
    </vt:vector>
  </TitlesOfParts>
  <Company>Название организации</Company>
  <LinksUpToDate>false</LinksUpToDate>
  <CharactersWithSpaces>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систем классификации и кодирования</dc:title>
  <dc:creator>Oksana</dc:creator>
  <cp:lastModifiedBy>Илья Чураков</cp:lastModifiedBy>
  <cp:revision>6</cp:revision>
  <cp:lastPrinted>2014-09-08T01:50:00Z</cp:lastPrinted>
  <dcterms:created xsi:type="dcterms:W3CDTF">2025-07-24T13:20:00Z</dcterms:created>
  <dcterms:modified xsi:type="dcterms:W3CDTF">2025-08-26T14:38:00Z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ерсия">
    <vt:lpwstr>Версия документа</vt:lpwstr>
  </property>
  <property fmtid="{D5CDD505-2E9C-101B-9397-08002B2CF9AE}" pid="3" name="номер_документа">
    <vt:lpwstr>Том 42</vt:lpwstr>
  </property>
  <property fmtid="{D5CDD505-2E9C-101B-9397-08002B2CF9AE}" pid="4" name="краткое_название_системы">
    <vt:lpwstr>878.2023</vt:lpwstr>
  </property>
  <property fmtid="{D5CDD505-2E9C-101B-9397-08002B2CF9AE}" pid="5" name="полное_название_системы">
    <vt:lpwstr>Строительство водогрейной котельной 400 гкал/час на территории ивановской ТЭЦ-2</vt:lpwstr>
  </property>
  <property fmtid="{D5CDD505-2E9C-101B-9397-08002B2CF9AE}" pid="6" name="шифр_системы">
    <vt:lpwstr>878.2023</vt:lpwstr>
  </property>
  <property fmtid="{D5CDD505-2E9C-101B-9397-08002B2CF9AE}" pid="7" name="обозначение_документа">
    <vt:lpwstr>878.2023-АСУ ТП.П7</vt:lpwstr>
  </property>
  <property fmtid="{D5CDD505-2E9C-101B-9397-08002B2CF9AE}" pid="8" name="год_издания">
    <vt:lpwstr>2025</vt:lpwstr>
  </property>
  <property fmtid="{D5CDD505-2E9C-101B-9397-08002B2CF9AE}" pid="9" name="Company">
    <vt:lpwstr>ООО НПП «ЭСН»</vt:lpwstr>
  </property>
  <property fmtid="{D5CDD505-2E9C-101B-9397-08002B2CF9AE}" pid="10" name="Title">
    <vt:lpwstr>Описание систем классификации и кодирования</vt:lpwstr>
  </property>
</Properties>
</file>